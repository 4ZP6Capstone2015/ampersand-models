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Inhopg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w:t>
            </w:r>
            <w:proofErr w:type="gramStart"/>
            <w:r>
              <w:rPr>
                <w:lang w:val="fr-FR"/>
              </w:rPr>
              <w:t>de interfacebeschrijving</w:t>
            </w:r>
            <w:proofErr w:type="gramEnd"/>
            <w:r>
              <w:rPr>
                <w:lang w:val="fr-FR"/>
              </w:rPr>
              <w:t xml:space="preserve">. </w:t>
            </w:r>
          </w:p>
          <w:p w:rsidR="00581251" w:rsidRDefault="00990C5F" w:rsidP="00990C5F">
            <w:pPr>
              <w:rPr>
                <w:lang w:val="fr-FR"/>
              </w:rPr>
            </w:pPr>
            <w:r>
              <w:rPr>
                <w:lang w:val="fr-FR"/>
              </w:rPr>
              <w:t xml:space="preserve">Interfacebeschrijvingen in lijn gebracht met de actuele implementatie van </w:t>
            </w:r>
            <w:proofErr w:type="gramStart"/>
            <w:r>
              <w:rPr>
                <w:lang w:val="fr-FR"/>
              </w:rPr>
              <w:t>de applicatie</w:t>
            </w:r>
            <w:proofErr w:type="gramEnd"/>
            <w:r>
              <w:rPr>
                <w:lang w:val="fr-FR"/>
              </w:rPr>
              <w:t>.</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33054B" w:rsidRPr="00A35742" w:rsidTr="0033054B">
        <w:tc>
          <w:tcPr>
            <w:tcW w:w="900" w:type="dxa"/>
          </w:tcPr>
          <w:p w:rsidR="0033054B" w:rsidRDefault="0033054B" w:rsidP="0033054B">
            <w:r>
              <w:t>1.3</w:t>
            </w:r>
          </w:p>
        </w:tc>
        <w:tc>
          <w:tcPr>
            <w:tcW w:w="1368" w:type="dxa"/>
          </w:tcPr>
          <w:p w:rsidR="0033054B" w:rsidRDefault="0033054B" w:rsidP="0033054B">
            <w:r>
              <w:t>17-06-2015</w:t>
            </w:r>
          </w:p>
        </w:tc>
        <w:tc>
          <w:tcPr>
            <w:tcW w:w="1560" w:type="dxa"/>
          </w:tcPr>
          <w:p w:rsidR="0033054B" w:rsidRDefault="0033054B" w:rsidP="0033054B">
            <w:r>
              <w:t>S. Joosten</w:t>
            </w:r>
          </w:p>
          <w:p w:rsidR="0033054B" w:rsidRDefault="0033054B" w:rsidP="0033054B">
            <w:r>
              <w:t>H. Joosten</w:t>
            </w:r>
          </w:p>
        </w:tc>
        <w:tc>
          <w:tcPr>
            <w:tcW w:w="3912" w:type="dxa"/>
          </w:tcPr>
          <w:p w:rsidR="0033054B" w:rsidRDefault="0033054B" w:rsidP="0033054B">
            <w:pPr>
              <w:rPr>
                <w:lang w:val="fr-FR"/>
              </w:rPr>
            </w:pPr>
            <w:r>
              <w:rPr>
                <w:lang w:val="fr-FR"/>
              </w:rPr>
              <w:t xml:space="preserve"> ‘Noodzakelijke Functionaliteit’</w:t>
            </w:r>
          </w:p>
          <w:p w:rsidR="0033054B" w:rsidRDefault="0033054B" w:rsidP="0033054B">
            <w:pPr>
              <w:rPr>
                <w:lang w:val="fr-FR"/>
              </w:rPr>
            </w:pPr>
            <w:r>
              <w:rPr>
                <w:lang w:val="fr-FR"/>
              </w:rPr>
              <w:t>Issues uit JIRA verwerkt</w:t>
            </w:r>
          </w:p>
        </w:tc>
      </w:tr>
      <w:tr w:rsidR="00FD4266" w:rsidRPr="00A35742" w:rsidTr="00B74A3F">
        <w:tc>
          <w:tcPr>
            <w:tcW w:w="900" w:type="dxa"/>
          </w:tcPr>
          <w:p w:rsidR="00FD4266" w:rsidRDefault="00FD4266" w:rsidP="0033054B">
            <w:r>
              <w:t>1.</w:t>
            </w:r>
            <w:r w:rsidR="0033054B">
              <w:t>4</w:t>
            </w:r>
          </w:p>
        </w:tc>
        <w:tc>
          <w:tcPr>
            <w:tcW w:w="1368" w:type="dxa"/>
          </w:tcPr>
          <w:p w:rsidR="00FD4266" w:rsidRDefault="00FD4266" w:rsidP="0033054B">
            <w:r>
              <w:t>17-0</w:t>
            </w:r>
            <w:r w:rsidR="0033054B">
              <w:t>7</w:t>
            </w:r>
            <w:r>
              <w:t>-2015</w:t>
            </w:r>
          </w:p>
        </w:tc>
        <w:tc>
          <w:tcPr>
            <w:tcW w:w="1560" w:type="dxa"/>
          </w:tcPr>
          <w:p w:rsidR="00FD4266" w:rsidRDefault="00FD4266" w:rsidP="00D43DA3">
            <w:r>
              <w:t>S. Joosten</w:t>
            </w:r>
          </w:p>
          <w:p w:rsidR="0033054B" w:rsidRDefault="0033054B" w:rsidP="00D43DA3">
            <w:r>
              <w:t>H. Joosten</w:t>
            </w:r>
          </w:p>
        </w:tc>
        <w:tc>
          <w:tcPr>
            <w:tcW w:w="3912" w:type="dxa"/>
          </w:tcPr>
          <w:p w:rsidR="00FD4266" w:rsidRDefault="0033054B" w:rsidP="00FD4266">
            <w:pPr>
              <w:rPr>
                <w:lang w:val="fr-FR"/>
              </w:rPr>
            </w:pPr>
            <w:r>
              <w:rPr>
                <w:lang w:val="fr-FR"/>
              </w:rPr>
              <w:t>Convergentie kennismodel, FO, bouw, Jira-issues en kennismotor.</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Inhopg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Inhopg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RPr="00256009" w:rsidTr="0072226B">
        <w:tc>
          <w:tcPr>
            <w:tcW w:w="2410" w:type="dxa"/>
          </w:tcPr>
          <w:p w:rsidR="00197293" w:rsidRDefault="00256009" w:rsidP="00FA238D">
            <w:r>
              <w:t>Specificatieteam</w:t>
            </w:r>
          </w:p>
        </w:tc>
        <w:tc>
          <w:tcPr>
            <w:tcW w:w="1559" w:type="dxa"/>
          </w:tcPr>
          <w:p w:rsidR="00197293" w:rsidRDefault="00256009" w:rsidP="00FA238D">
            <w:r>
              <w:t>ter review</w:t>
            </w:r>
          </w:p>
        </w:tc>
        <w:tc>
          <w:tcPr>
            <w:tcW w:w="2410" w:type="dxa"/>
          </w:tcPr>
          <w:p w:rsidR="00197293" w:rsidRPr="00AC0BF7" w:rsidRDefault="00256009" w:rsidP="00FA238D">
            <w:pPr>
              <w:pStyle w:val="Inhopg1"/>
            </w:pPr>
            <w:r w:rsidRPr="00256009">
              <w:t xml:space="preserve">Luuc.Jaspers@vwa.nl; Joode-Pfaff, ing. </w:t>
            </w:r>
            <w:r w:rsidRPr="00AC0BF7">
              <w:t>H.G.M. de MBA (Hetty); Hofland, E. (Edwin); Stuurman, Sylvia; Brouwer, F. (Freek); Degens, J.H.M.C. (John); Illes, Ferlon; Bart Coumans (</w:t>
            </w:r>
            <w:proofErr w:type="gramStart"/>
            <w:r w:rsidRPr="00AC0BF7">
              <w:t>bart</w:t>
            </w:r>
            <w:proofErr w:type="gramEnd"/>
            <w:r w:rsidRPr="00AC0BF7">
              <w:t>.coumans@vm-advies.nl)</w:t>
            </w:r>
          </w:p>
        </w:tc>
        <w:tc>
          <w:tcPr>
            <w:tcW w:w="1361" w:type="dxa"/>
          </w:tcPr>
          <w:p w:rsidR="00197293" w:rsidRPr="00256009" w:rsidRDefault="00256009" w:rsidP="00FA238D">
            <w:pPr>
              <w:rPr>
                <w:lang w:val="en-US"/>
              </w:rPr>
            </w:pPr>
            <w:r>
              <w:rPr>
                <w:lang w:val="en-US"/>
              </w:rPr>
              <w:t xml:space="preserve">20 juli </w:t>
            </w:r>
            <w:r w:rsidR="00C83443">
              <w:rPr>
                <w:lang w:val="en-US"/>
              </w:rPr>
              <w:t>2015</w:t>
            </w:r>
          </w:p>
        </w:tc>
      </w:tr>
      <w:tr w:rsidR="006E715A" w:rsidRPr="00256009" w:rsidTr="0072226B">
        <w:tc>
          <w:tcPr>
            <w:tcW w:w="2410" w:type="dxa"/>
          </w:tcPr>
          <w:p w:rsidR="006E715A" w:rsidRPr="00256009" w:rsidRDefault="006E715A" w:rsidP="0072226B">
            <w:pPr>
              <w:rPr>
                <w:lang w:val="en-US"/>
              </w:rPr>
            </w:pPr>
          </w:p>
        </w:tc>
        <w:tc>
          <w:tcPr>
            <w:tcW w:w="1559" w:type="dxa"/>
          </w:tcPr>
          <w:p w:rsidR="006E715A" w:rsidRPr="00256009" w:rsidRDefault="006E715A" w:rsidP="00BB22CF">
            <w:pPr>
              <w:rPr>
                <w:lang w:val="en-US"/>
              </w:rPr>
            </w:pPr>
          </w:p>
        </w:tc>
        <w:tc>
          <w:tcPr>
            <w:tcW w:w="2410" w:type="dxa"/>
          </w:tcPr>
          <w:p w:rsidR="006E715A" w:rsidRPr="00256009" w:rsidRDefault="006E715A" w:rsidP="00FA238D">
            <w:pPr>
              <w:pStyle w:val="Inhopg1"/>
              <w:rPr>
                <w:lang w:val="en-US"/>
              </w:rPr>
            </w:pPr>
          </w:p>
        </w:tc>
        <w:tc>
          <w:tcPr>
            <w:tcW w:w="1361" w:type="dxa"/>
          </w:tcPr>
          <w:p w:rsidR="006E715A" w:rsidRPr="00256009" w:rsidRDefault="006E715A" w:rsidP="00FA238D">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72226B" w:rsidRPr="00256009" w:rsidTr="0072226B">
        <w:tc>
          <w:tcPr>
            <w:tcW w:w="2410" w:type="dxa"/>
            <w:tcBorders>
              <w:top w:val="single" w:sz="4" w:space="0" w:color="auto"/>
              <w:left w:val="single" w:sz="4" w:space="0" w:color="auto"/>
              <w:bottom w:val="single" w:sz="4" w:space="0" w:color="auto"/>
              <w:right w:val="single" w:sz="4" w:space="0" w:color="auto"/>
            </w:tcBorders>
          </w:tcPr>
          <w:p w:rsidR="0072226B" w:rsidRPr="00256009" w:rsidRDefault="0072226B" w:rsidP="006E715A">
            <w:pPr>
              <w:rPr>
                <w:lang w:val="en-US"/>
              </w:rPr>
            </w:pPr>
          </w:p>
        </w:tc>
        <w:tc>
          <w:tcPr>
            <w:tcW w:w="1559" w:type="dxa"/>
            <w:tcBorders>
              <w:top w:val="single" w:sz="4" w:space="0" w:color="auto"/>
              <w:left w:val="single" w:sz="4" w:space="0" w:color="auto"/>
              <w:bottom w:val="single" w:sz="4" w:space="0" w:color="auto"/>
              <w:right w:val="single" w:sz="4" w:space="0" w:color="auto"/>
            </w:tcBorders>
          </w:tcPr>
          <w:p w:rsidR="0072226B" w:rsidRPr="00256009" w:rsidRDefault="0072226B" w:rsidP="00227B5C">
            <w:pPr>
              <w:rPr>
                <w:lang w:val="en-US"/>
              </w:rPr>
            </w:pPr>
          </w:p>
        </w:tc>
        <w:tc>
          <w:tcPr>
            <w:tcW w:w="2410" w:type="dxa"/>
            <w:tcBorders>
              <w:top w:val="single" w:sz="4" w:space="0" w:color="auto"/>
              <w:left w:val="single" w:sz="4" w:space="0" w:color="auto"/>
              <w:bottom w:val="single" w:sz="4" w:space="0" w:color="auto"/>
              <w:right w:val="single" w:sz="4" w:space="0" w:color="auto"/>
            </w:tcBorders>
          </w:tcPr>
          <w:p w:rsidR="0072226B" w:rsidRPr="00256009" w:rsidRDefault="0072226B"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72226B" w:rsidRPr="00256009" w:rsidRDefault="0072226B" w:rsidP="0072226B">
            <w:pPr>
              <w:rPr>
                <w:lang w:val="en-US"/>
              </w:rPr>
            </w:pPr>
          </w:p>
        </w:tc>
      </w:tr>
    </w:tbl>
    <w:p w:rsidR="00197293" w:rsidRPr="00256009" w:rsidRDefault="00197293" w:rsidP="00FA238D">
      <w:pPr>
        <w:rPr>
          <w:lang w:val="en-US"/>
        </w:rPr>
      </w:pPr>
    </w:p>
    <w:p w:rsidR="00197293" w:rsidRPr="00256009" w:rsidRDefault="00197293" w:rsidP="00FA238D">
      <w:pPr>
        <w:rPr>
          <w:lang w:val="en-US"/>
        </w:rPr>
        <w:sectPr w:rsidR="00197293" w:rsidRPr="00256009">
          <w:headerReference w:type="even" r:id="rId12"/>
          <w:headerReference w:type="default" r:id="rId13"/>
          <w:footerReference w:type="even" r:id="rId14"/>
          <w:footerReference w:type="default" r:id="rId15"/>
          <w:headerReference w:type="first" r:id="rId16"/>
          <w:footerReference w:type="first" r:id="rId17"/>
          <w:type w:val="oddPage"/>
          <w:pgSz w:w="11906" w:h="16838" w:code="9"/>
          <w:pgMar w:top="1797" w:right="958" w:bottom="1077" w:left="3221" w:header="198" w:footer="658" w:gutter="0"/>
          <w:cols w:space="708"/>
          <w:titlePg/>
          <w:docGrid w:linePitch="360"/>
        </w:sectPr>
      </w:pPr>
      <w:bookmarkStart w:id="14" w:name="_Toc209500289"/>
      <w:bookmarkStart w:id="15" w:name="_Toc209500355"/>
    </w:p>
    <w:p w:rsidR="0033054B" w:rsidRDefault="00197293" w:rsidP="00FA238D">
      <w:pPr>
        <w:pStyle w:val="Kop-Inhoudsopgave"/>
      </w:pPr>
      <w:bookmarkStart w:id="16" w:name="bmBegin"/>
      <w:bookmarkEnd w:id="14"/>
      <w:bookmarkEnd w:id="15"/>
      <w:bookmarkEnd w:id="16"/>
      <w:r>
        <w:lastRenderedPageBreak/>
        <w:t>Inhoud</w:t>
      </w:r>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r w:rsidRPr="003733DA">
        <w:fldChar w:fldCharType="begin"/>
      </w:r>
      <w:r w:rsidR="0033054B">
        <w:instrText xml:space="preserve"> TOC \o "1-2" \h \z \u </w:instrText>
      </w:r>
      <w:r w:rsidRPr="003733DA">
        <w:fldChar w:fldCharType="separate"/>
      </w:r>
      <w:hyperlink w:anchor="_Toc425160647" w:history="1">
        <w:r w:rsidR="006A0E14" w:rsidRPr="009B0CFE">
          <w:rPr>
            <w:rStyle w:val="Hyperlink"/>
            <w:noProof/>
          </w:rPr>
          <w:t>1</w:t>
        </w:r>
        <w:r w:rsidR="006A0E14">
          <w:rPr>
            <w:rFonts w:asciiTheme="minorHAnsi" w:eastAsiaTheme="minorEastAsia" w:hAnsiTheme="minorHAnsi" w:cstheme="minorBidi"/>
            <w:noProof/>
            <w:sz w:val="22"/>
            <w:szCs w:val="22"/>
          </w:rPr>
          <w:tab/>
        </w:r>
        <w:r w:rsidR="006A0E14" w:rsidRPr="009B0CFE">
          <w:rPr>
            <w:rStyle w:val="Hyperlink"/>
            <w:noProof/>
          </w:rPr>
          <w:t>Korte beschrijving van de gewenste functionaliteit</w:t>
        </w:r>
        <w:r w:rsidR="006A0E14">
          <w:rPr>
            <w:noProof/>
            <w:webHidden/>
          </w:rPr>
          <w:tab/>
        </w:r>
        <w:r>
          <w:rPr>
            <w:noProof/>
            <w:webHidden/>
          </w:rPr>
          <w:fldChar w:fldCharType="begin"/>
        </w:r>
        <w:r w:rsidR="006A0E14">
          <w:rPr>
            <w:noProof/>
            <w:webHidden/>
          </w:rPr>
          <w:instrText xml:space="preserve"> PAGEREF _Toc425160647 \h </w:instrText>
        </w:r>
        <w:r>
          <w:rPr>
            <w:noProof/>
            <w:webHidden/>
          </w:rPr>
        </w:r>
        <w:r>
          <w:rPr>
            <w:noProof/>
            <w:webHidden/>
          </w:rPr>
          <w:fldChar w:fldCharType="separate"/>
        </w:r>
        <w:r w:rsidR="006A0E14">
          <w:rPr>
            <w:noProof/>
            <w:webHidden/>
          </w:rPr>
          <w:t>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48" w:history="1">
        <w:r w:rsidR="006A0E14" w:rsidRPr="009B0CFE">
          <w:rPr>
            <w:rStyle w:val="Hyperlink"/>
            <w:noProof/>
          </w:rPr>
          <w:t>1.1</w:t>
        </w:r>
        <w:r w:rsidR="006A0E14">
          <w:rPr>
            <w:rFonts w:asciiTheme="minorHAnsi" w:eastAsiaTheme="minorEastAsia" w:hAnsiTheme="minorHAnsi" w:cstheme="minorBidi"/>
            <w:b w:val="0"/>
            <w:noProof/>
            <w:sz w:val="22"/>
            <w:szCs w:val="22"/>
          </w:rPr>
          <w:tab/>
        </w:r>
        <w:r w:rsidR="006A0E14" w:rsidRPr="009B0CFE">
          <w:rPr>
            <w:rStyle w:val="Hyperlink"/>
            <w:noProof/>
          </w:rPr>
          <w:t>Inleiding</w:t>
        </w:r>
        <w:r w:rsidR="006A0E14">
          <w:rPr>
            <w:noProof/>
            <w:webHidden/>
          </w:rPr>
          <w:tab/>
        </w:r>
        <w:r>
          <w:rPr>
            <w:noProof/>
            <w:webHidden/>
          </w:rPr>
          <w:fldChar w:fldCharType="begin"/>
        </w:r>
        <w:r w:rsidR="006A0E14">
          <w:rPr>
            <w:noProof/>
            <w:webHidden/>
          </w:rPr>
          <w:instrText xml:space="preserve"> PAGEREF _Toc425160648 \h </w:instrText>
        </w:r>
        <w:r>
          <w:rPr>
            <w:noProof/>
            <w:webHidden/>
          </w:rPr>
        </w:r>
        <w:r>
          <w:rPr>
            <w:noProof/>
            <w:webHidden/>
          </w:rPr>
          <w:fldChar w:fldCharType="separate"/>
        </w:r>
        <w:r w:rsidR="006A0E14">
          <w:rPr>
            <w:noProof/>
            <w:webHidden/>
          </w:rPr>
          <w:t>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49" w:history="1">
        <w:r w:rsidR="006A0E14" w:rsidRPr="009B0CFE">
          <w:rPr>
            <w:rStyle w:val="Hyperlink"/>
            <w:noProof/>
          </w:rPr>
          <w:t>1.2</w:t>
        </w:r>
        <w:r w:rsidR="006A0E14">
          <w:rPr>
            <w:rFonts w:asciiTheme="minorHAnsi" w:eastAsiaTheme="minorEastAsia" w:hAnsiTheme="minorHAnsi" w:cstheme="minorBidi"/>
            <w:b w:val="0"/>
            <w:noProof/>
            <w:sz w:val="22"/>
            <w:szCs w:val="22"/>
          </w:rPr>
          <w:tab/>
        </w:r>
        <w:r w:rsidR="006A0E14" w:rsidRPr="009B0CFE">
          <w:rPr>
            <w:rStyle w:val="Hyperlink"/>
            <w:noProof/>
          </w:rPr>
          <w:t>Scope</w:t>
        </w:r>
        <w:r w:rsidR="006A0E14">
          <w:rPr>
            <w:noProof/>
            <w:webHidden/>
          </w:rPr>
          <w:tab/>
        </w:r>
        <w:r>
          <w:rPr>
            <w:noProof/>
            <w:webHidden/>
          </w:rPr>
          <w:fldChar w:fldCharType="begin"/>
        </w:r>
        <w:r w:rsidR="006A0E14">
          <w:rPr>
            <w:noProof/>
            <w:webHidden/>
          </w:rPr>
          <w:instrText xml:space="preserve"> PAGEREF _Toc425160649 \h </w:instrText>
        </w:r>
        <w:r>
          <w:rPr>
            <w:noProof/>
            <w:webHidden/>
          </w:rPr>
        </w:r>
        <w:r>
          <w:rPr>
            <w:noProof/>
            <w:webHidden/>
          </w:rPr>
          <w:fldChar w:fldCharType="separate"/>
        </w:r>
        <w:r w:rsidR="006A0E14">
          <w:rPr>
            <w:noProof/>
            <w:webHidden/>
          </w:rPr>
          <w:t>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0" w:history="1">
        <w:r w:rsidR="006A0E14" w:rsidRPr="009B0CFE">
          <w:rPr>
            <w:rStyle w:val="Hyperlink"/>
            <w:noProof/>
          </w:rPr>
          <w:t>1.3</w:t>
        </w:r>
        <w:r w:rsidR="006A0E14">
          <w:rPr>
            <w:rFonts w:asciiTheme="minorHAnsi" w:eastAsiaTheme="minorEastAsia" w:hAnsiTheme="minorHAnsi" w:cstheme="minorBidi"/>
            <w:b w:val="0"/>
            <w:noProof/>
            <w:sz w:val="22"/>
            <w:szCs w:val="22"/>
          </w:rPr>
          <w:tab/>
        </w:r>
        <w:r w:rsidR="006A0E14" w:rsidRPr="009B0CFE">
          <w:rPr>
            <w:rStyle w:val="Hyperlink"/>
            <w:noProof/>
          </w:rPr>
          <w:t>Informatiebeveiliging</w:t>
        </w:r>
        <w:r w:rsidR="006A0E14">
          <w:rPr>
            <w:noProof/>
            <w:webHidden/>
          </w:rPr>
          <w:tab/>
        </w:r>
        <w:r>
          <w:rPr>
            <w:noProof/>
            <w:webHidden/>
          </w:rPr>
          <w:fldChar w:fldCharType="begin"/>
        </w:r>
        <w:r w:rsidR="006A0E14">
          <w:rPr>
            <w:noProof/>
            <w:webHidden/>
          </w:rPr>
          <w:instrText xml:space="preserve"> PAGEREF _Toc425160650 \h </w:instrText>
        </w:r>
        <w:r>
          <w:rPr>
            <w:noProof/>
            <w:webHidden/>
          </w:rPr>
        </w:r>
        <w:r>
          <w:rPr>
            <w:noProof/>
            <w:webHidden/>
          </w:rPr>
          <w:fldChar w:fldCharType="separate"/>
        </w:r>
        <w:r w:rsidR="006A0E14">
          <w:rPr>
            <w:noProof/>
            <w:webHidden/>
          </w:rPr>
          <w:t>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1" w:history="1">
        <w:r w:rsidR="006A0E14" w:rsidRPr="009B0CFE">
          <w:rPr>
            <w:rStyle w:val="Hyperlink"/>
            <w:noProof/>
          </w:rPr>
          <w:t>1.4</w:t>
        </w:r>
        <w:r w:rsidR="006A0E14">
          <w:rPr>
            <w:rFonts w:asciiTheme="minorHAnsi" w:eastAsiaTheme="minorEastAsia" w:hAnsiTheme="minorHAnsi" w:cstheme="minorBidi"/>
            <w:b w:val="0"/>
            <w:noProof/>
            <w:sz w:val="22"/>
            <w:szCs w:val="22"/>
          </w:rPr>
          <w:tab/>
        </w:r>
        <w:r w:rsidR="006A0E14" w:rsidRPr="009B0CFE">
          <w:rPr>
            <w:rStyle w:val="Hyperlink"/>
            <w:noProof/>
          </w:rPr>
          <w:t>Persoonsgegevens</w:t>
        </w:r>
        <w:r w:rsidR="006A0E14">
          <w:rPr>
            <w:noProof/>
            <w:webHidden/>
          </w:rPr>
          <w:tab/>
        </w:r>
        <w:r>
          <w:rPr>
            <w:noProof/>
            <w:webHidden/>
          </w:rPr>
          <w:fldChar w:fldCharType="begin"/>
        </w:r>
        <w:r w:rsidR="006A0E14">
          <w:rPr>
            <w:noProof/>
            <w:webHidden/>
          </w:rPr>
          <w:instrText xml:space="preserve"> PAGEREF _Toc425160651 \h </w:instrText>
        </w:r>
        <w:r>
          <w:rPr>
            <w:noProof/>
            <w:webHidden/>
          </w:rPr>
        </w:r>
        <w:r>
          <w:rPr>
            <w:noProof/>
            <w:webHidden/>
          </w:rPr>
          <w:fldChar w:fldCharType="separate"/>
        </w:r>
        <w:r w:rsidR="006A0E14">
          <w:rPr>
            <w:noProof/>
            <w:webHidden/>
          </w:rPr>
          <w:t>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2" w:history="1">
        <w:r w:rsidR="006A0E14" w:rsidRPr="009B0CFE">
          <w:rPr>
            <w:rStyle w:val="Hyperlink"/>
            <w:noProof/>
          </w:rPr>
          <w:t>1.5</w:t>
        </w:r>
        <w:r w:rsidR="006A0E14">
          <w:rPr>
            <w:rFonts w:asciiTheme="minorHAnsi" w:eastAsiaTheme="minorEastAsia" w:hAnsiTheme="minorHAnsi" w:cstheme="minorBidi"/>
            <w:b w:val="0"/>
            <w:noProof/>
            <w:sz w:val="22"/>
            <w:szCs w:val="22"/>
          </w:rPr>
          <w:tab/>
        </w:r>
        <w:r w:rsidR="006A0E14" w:rsidRPr="009B0CFE">
          <w:rPr>
            <w:rStyle w:val="Hyperlink"/>
            <w:noProof/>
          </w:rPr>
          <w:t>Begrippen</w:t>
        </w:r>
        <w:r w:rsidR="006A0E14">
          <w:rPr>
            <w:noProof/>
            <w:webHidden/>
          </w:rPr>
          <w:tab/>
        </w:r>
        <w:r>
          <w:rPr>
            <w:noProof/>
            <w:webHidden/>
          </w:rPr>
          <w:fldChar w:fldCharType="begin"/>
        </w:r>
        <w:r w:rsidR="006A0E14">
          <w:rPr>
            <w:noProof/>
            <w:webHidden/>
          </w:rPr>
          <w:instrText xml:space="preserve"> PAGEREF _Toc425160652 \h </w:instrText>
        </w:r>
        <w:r>
          <w:rPr>
            <w:noProof/>
            <w:webHidden/>
          </w:rPr>
        </w:r>
        <w:r>
          <w:rPr>
            <w:noProof/>
            <w:webHidden/>
          </w:rPr>
          <w:fldChar w:fldCharType="separate"/>
        </w:r>
        <w:r w:rsidR="006A0E14">
          <w:rPr>
            <w:noProof/>
            <w:webHidden/>
          </w:rPr>
          <w:t>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3" w:history="1">
        <w:r w:rsidR="006A0E14" w:rsidRPr="009B0CFE">
          <w:rPr>
            <w:rStyle w:val="Hyperlink"/>
            <w:noProof/>
          </w:rPr>
          <w:t>1.6</w:t>
        </w:r>
        <w:r w:rsidR="006A0E14">
          <w:rPr>
            <w:rFonts w:asciiTheme="minorHAnsi" w:eastAsiaTheme="minorEastAsia" w:hAnsiTheme="minorHAnsi" w:cstheme="minorBidi"/>
            <w:b w:val="0"/>
            <w:noProof/>
            <w:sz w:val="22"/>
            <w:szCs w:val="22"/>
          </w:rPr>
          <w:tab/>
        </w:r>
        <w:r w:rsidR="006A0E14" w:rsidRPr="009B0CFE">
          <w:rPr>
            <w:rStyle w:val="Hyperlink"/>
            <w:noProof/>
          </w:rPr>
          <w:t>Uitgangspunten en randvoorwaarden</w:t>
        </w:r>
        <w:r w:rsidR="006A0E14">
          <w:rPr>
            <w:noProof/>
            <w:webHidden/>
          </w:rPr>
          <w:tab/>
        </w:r>
        <w:r>
          <w:rPr>
            <w:noProof/>
            <w:webHidden/>
          </w:rPr>
          <w:fldChar w:fldCharType="begin"/>
        </w:r>
        <w:r w:rsidR="006A0E14">
          <w:rPr>
            <w:noProof/>
            <w:webHidden/>
          </w:rPr>
          <w:instrText xml:space="preserve"> PAGEREF _Toc425160653 \h </w:instrText>
        </w:r>
        <w:r>
          <w:rPr>
            <w:noProof/>
            <w:webHidden/>
          </w:rPr>
        </w:r>
        <w:r>
          <w:rPr>
            <w:noProof/>
            <w:webHidden/>
          </w:rPr>
          <w:fldChar w:fldCharType="separate"/>
        </w:r>
        <w:r w:rsidR="006A0E14">
          <w:rPr>
            <w:noProof/>
            <w:webHidden/>
          </w:rPr>
          <w:t>11</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54" w:history="1">
        <w:r w:rsidR="006A0E14" w:rsidRPr="009B0CFE">
          <w:rPr>
            <w:rStyle w:val="Hyperlink"/>
            <w:noProof/>
          </w:rPr>
          <w:t>2</w:t>
        </w:r>
        <w:r w:rsidR="006A0E14">
          <w:rPr>
            <w:rFonts w:asciiTheme="minorHAnsi" w:eastAsiaTheme="minorEastAsia" w:hAnsiTheme="minorHAnsi" w:cstheme="minorBidi"/>
            <w:noProof/>
            <w:sz w:val="22"/>
            <w:szCs w:val="22"/>
          </w:rPr>
          <w:tab/>
        </w:r>
        <w:r w:rsidR="006A0E14" w:rsidRPr="009B0CFE">
          <w:rPr>
            <w:rStyle w:val="Hyperlink"/>
            <w:noProof/>
          </w:rPr>
          <w:t>Processen</w:t>
        </w:r>
        <w:r w:rsidR="006A0E14">
          <w:rPr>
            <w:noProof/>
            <w:webHidden/>
          </w:rPr>
          <w:tab/>
        </w:r>
        <w:r>
          <w:rPr>
            <w:noProof/>
            <w:webHidden/>
          </w:rPr>
          <w:fldChar w:fldCharType="begin"/>
        </w:r>
        <w:r w:rsidR="006A0E14">
          <w:rPr>
            <w:noProof/>
            <w:webHidden/>
          </w:rPr>
          <w:instrText xml:space="preserve"> PAGEREF _Toc425160654 \h </w:instrText>
        </w:r>
        <w:r>
          <w:rPr>
            <w:noProof/>
            <w:webHidden/>
          </w:rPr>
        </w:r>
        <w:r>
          <w:rPr>
            <w:noProof/>
            <w:webHidden/>
          </w:rPr>
          <w:fldChar w:fldCharType="separate"/>
        </w:r>
        <w:r w:rsidR="006A0E14">
          <w:rPr>
            <w:noProof/>
            <w:webHidden/>
          </w:rPr>
          <w:t>13</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5" w:history="1">
        <w:r w:rsidR="006A0E14" w:rsidRPr="009B0CFE">
          <w:rPr>
            <w:rStyle w:val="Hyperlink"/>
            <w:noProof/>
          </w:rPr>
          <w:t>2.1</w:t>
        </w:r>
        <w:r w:rsidR="006A0E14">
          <w:rPr>
            <w:rFonts w:asciiTheme="minorHAnsi" w:eastAsiaTheme="minorEastAsia" w:hAnsiTheme="minorHAnsi" w:cstheme="minorBidi"/>
            <w:b w:val="0"/>
            <w:noProof/>
            <w:sz w:val="22"/>
            <w:szCs w:val="22"/>
          </w:rPr>
          <w:tab/>
        </w:r>
        <w:r w:rsidR="006A0E14" w:rsidRPr="009B0CFE">
          <w:rPr>
            <w:rStyle w:val="Hyperlink"/>
            <w:noProof/>
          </w:rPr>
          <w:t>Tijdverwerking</w:t>
        </w:r>
        <w:r w:rsidR="006A0E14">
          <w:rPr>
            <w:noProof/>
            <w:webHidden/>
          </w:rPr>
          <w:tab/>
        </w:r>
        <w:r>
          <w:rPr>
            <w:noProof/>
            <w:webHidden/>
          </w:rPr>
          <w:fldChar w:fldCharType="begin"/>
        </w:r>
        <w:r w:rsidR="006A0E14">
          <w:rPr>
            <w:noProof/>
            <w:webHidden/>
          </w:rPr>
          <w:instrText xml:space="preserve"> PAGEREF _Toc425160655 \h </w:instrText>
        </w:r>
        <w:r>
          <w:rPr>
            <w:noProof/>
            <w:webHidden/>
          </w:rPr>
        </w:r>
        <w:r>
          <w:rPr>
            <w:noProof/>
            <w:webHidden/>
          </w:rPr>
          <w:fldChar w:fldCharType="separate"/>
        </w:r>
        <w:r w:rsidR="006A0E14">
          <w:rPr>
            <w:noProof/>
            <w:webHidden/>
          </w:rPr>
          <w:t>14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6" w:history="1">
        <w:r w:rsidR="006A0E14" w:rsidRPr="009B0CFE">
          <w:rPr>
            <w:rStyle w:val="Hyperlink"/>
            <w:noProof/>
          </w:rPr>
          <w:t>2.2</w:t>
        </w:r>
        <w:r w:rsidR="006A0E14">
          <w:rPr>
            <w:rFonts w:asciiTheme="minorHAnsi" w:eastAsiaTheme="minorEastAsia" w:hAnsiTheme="minorHAnsi" w:cstheme="minorBidi"/>
            <w:b w:val="0"/>
            <w:noProof/>
            <w:sz w:val="22"/>
            <w:szCs w:val="22"/>
          </w:rPr>
          <w:tab/>
        </w:r>
        <w:r w:rsidR="006A0E14" w:rsidRPr="009B0CFE">
          <w:rPr>
            <w:rStyle w:val="Hyperlink"/>
            <w:noProof/>
          </w:rPr>
          <w:t>Ophalen van Arbeidsmodaliteiten uit P-Direkt</w:t>
        </w:r>
        <w:r w:rsidR="006A0E14">
          <w:rPr>
            <w:noProof/>
            <w:webHidden/>
          </w:rPr>
          <w:tab/>
        </w:r>
        <w:r>
          <w:rPr>
            <w:noProof/>
            <w:webHidden/>
          </w:rPr>
          <w:fldChar w:fldCharType="begin"/>
        </w:r>
        <w:r w:rsidR="006A0E14">
          <w:rPr>
            <w:noProof/>
            <w:webHidden/>
          </w:rPr>
          <w:instrText xml:space="preserve"> PAGEREF _Toc425160656 \h </w:instrText>
        </w:r>
        <w:r>
          <w:rPr>
            <w:noProof/>
            <w:webHidden/>
          </w:rPr>
        </w:r>
        <w:r>
          <w:rPr>
            <w:noProof/>
            <w:webHidden/>
          </w:rPr>
          <w:fldChar w:fldCharType="separate"/>
        </w:r>
        <w:r w:rsidR="006A0E14">
          <w:rPr>
            <w:noProof/>
            <w:webHidden/>
          </w:rPr>
          <w:t>14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7" w:history="1">
        <w:r w:rsidR="006A0E14" w:rsidRPr="009B0CFE">
          <w:rPr>
            <w:rStyle w:val="Hyperlink"/>
            <w:noProof/>
          </w:rPr>
          <w:t>2.3</w:t>
        </w:r>
        <w:r w:rsidR="006A0E14">
          <w:rPr>
            <w:rFonts w:asciiTheme="minorHAnsi" w:eastAsiaTheme="minorEastAsia" w:hAnsiTheme="minorHAnsi" w:cstheme="minorBidi"/>
            <w:b w:val="0"/>
            <w:noProof/>
            <w:sz w:val="22"/>
            <w:szCs w:val="22"/>
          </w:rPr>
          <w:tab/>
        </w:r>
        <w:r w:rsidR="006A0E14" w:rsidRPr="009B0CFE">
          <w:rPr>
            <w:rStyle w:val="Hyperlink"/>
            <w:noProof/>
          </w:rPr>
          <w:t>Beheren van Urentegoeden en Medewerkerrechten</w:t>
        </w:r>
        <w:r w:rsidR="006A0E14">
          <w:rPr>
            <w:noProof/>
            <w:webHidden/>
          </w:rPr>
          <w:tab/>
        </w:r>
        <w:r>
          <w:rPr>
            <w:noProof/>
            <w:webHidden/>
          </w:rPr>
          <w:fldChar w:fldCharType="begin"/>
        </w:r>
        <w:r w:rsidR="006A0E14">
          <w:rPr>
            <w:noProof/>
            <w:webHidden/>
          </w:rPr>
          <w:instrText xml:space="preserve"> PAGEREF _Toc425160657 \h </w:instrText>
        </w:r>
        <w:r>
          <w:rPr>
            <w:noProof/>
            <w:webHidden/>
          </w:rPr>
        </w:r>
        <w:r>
          <w:rPr>
            <w:noProof/>
            <w:webHidden/>
          </w:rPr>
          <w:fldChar w:fldCharType="separate"/>
        </w:r>
        <w:r w:rsidR="006A0E14">
          <w:rPr>
            <w:noProof/>
            <w:webHidden/>
          </w:rPr>
          <w:t>15</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8" w:history="1">
        <w:r w:rsidR="006A0E14" w:rsidRPr="009B0CFE">
          <w:rPr>
            <w:rStyle w:val="Hyperlink"/>
            <w:noProof/>
          </w:rPr>
          <w:t>2.4</w:t>
        </w:r>
        <w:r w:rsidR="006A0E14">
          <w:rPr>
            <w:rFonts w:asciiTheme="minorHAnsi" w:eastAsiaTheme="minorEastAsia" w:hAnsiTheme="minorHAnsi" w:cstheme="minorBidi"/>
            <w:b w:val="0"/>
            <w:noProof/>
            <w:sz w:val="22"/>
            <w:szCs w:val="22"/>
          </w:rPr>
          <w:tab/>
        </w:r>
        <w:r w:rsidR="006A0E14" w:rsidRPr="009B0CFE">
          <w:rPr>
            <w:rStyle w:val="Hyperlink"/>
            <w:noProof/>
          </w:rPr>
          <w:t>Referentielijsten</w:t>
        </w:r>
        <w:r w:rsidR="006A0E14">
          <w:rPr>
            <w:noProof/>
            <w:webHidden/>
          </w:rPr>
          <w:tab/>
        </w:r>
        <w:r>
          <w:rPr>
            <w:noProof/>
            <w:webHidden/>
          </w:rPr>
          <w:fldChar w:fldCharType="begin"/>
        </w:r>
        <w:r w:rsidR="006A0E14">
          <w:rPr>
            <w:noProof/>
            <w:webHidden/>
          </w:rPr>
          <w:instrText xml:space="preserve"> PAGEREF _Toc425160658 \h </w:instrText>
        </w:r>
        <w:r>
          <w:rPr>
            <w:noProof/>
            <w:webHidden/>
          </w:rPr>
        </w:r>
        <w:r>
          <w:rPr>
            <w:noProof/>
            <w:webHidden/>
          </w:rPr>
          <w:fldChar w:fldCharType="separate"/>
        </w:r>
        <w:r w:rsidR="006A0E14">
          <w:rPr>
            <w:noProof/>
            <w:webHidden/>
          </w:rPr>
          <w:t>16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9" w:history="1">
        <w:r w:rsidR="006A0E14" w:rsidRPr="009B0CFE">
          <w:rPr>
            <w:rStyle w:val="Hyperlink"/>
            <w:noProof/>
          </w:rPr>
          <w:t>2.5</w:t>
        </w:r>
        <w:r w:rsidR="006A0E14">
          <w:rPr>
            <w:rFonts w:asciiTheme="minorHAnsi" w:eastAsiaTheme="minorEastAsia" w:hAnsiTheme="minorHAnsi" w:cstheme="minorBidi"/>
            <w:b w:val="0"/>
            <w:noProof/>
            <w:sz w:val="22"/>
            <w:szCs w:val="22"/>
          </w:rPr>
          <w:tab/>
        </w:r>
        <w:r w:rsidR="006A0E14" w:rsidRPr="009B0CFE">
          <w:rPr>
            <w:rStyle w:val="Hyperlink"/>
            <w:noProof/>
          </w:rPr>
          <w:t>Toegang tot DTV</w:t>
        </w:r>
        <w:r w:rsidR="006A0E14">
          <w:rPr>
            <w:noProof/>
            <w:webHidden/>
          </w:rPr>
          <w:tab/>
        </w:r>
        <w:r>
          <w:rPr>
            <w:noProof/>
            <w:webHidden/>
          </w:rPr>
          <w:fldChar w:fldCharType="begin"/>
        </w:r>
        <w:r w:rsidR="006A0E14">
          <w:rPr>
            <w:noProof/>
            <w:webHidden/>
          </w:rPr>
          <w:instrText xml:space="preserve"> PAGEREF _Toc425160659 \h </w:instrText>
        </w:r>
        <w:r>
          <w:rPr>
            <w:noProof/>
            <w:webHidden/>
          </w:rPr>
        </w:r>
        <w:r>
          <w:rPr>
            <w:noProof/>
            <w:webHidden/>
          </w:rPr>
          <w:fldChar w:fldCharType="separate"/>
        </w:r>
        <w:r w:rsidR="006A0E14">
          <w:rPr>
            <w:noProof/>
            <w:webHidden/>
          </w:rPr>
          <w:t>16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0" w:history="1">
        <w:r w:rsidR="006A0E14" w:rsidRPr="009B0CFE">
          <w:rPr>
            <w:rStyle w:val="Hyperlink"/>
            <w:noProof/>
          </w:rPr>
          <w:t>2.6</w:t>
        </w:r>
        <w:r w:rsidR="006A0E14">
          <w:rPr>
            <w:rFonts w:asciiTheme="minorHAnsi" w:eastAsiaTheme="minorEastAsia" w:hAnsiTheme="minorHAnsi" w:cstheme="minorBidi"/>
            <w:b w:val="0"/>
            <w:noProof/>
            <w:sz w:val="22"/>
            <w:szCs w:val="22"/>
          </w:rPr>
          <w:tab/>
        </w:r>
        <w:r w:rsidR="006A0E14" w:rsidRPr="009B0CFE">
          <w:rPr>
            <w:rStyle w:val="Hyperlink"/>
            <w:noProof/>
          </w:rPr>
          <w:t>Verantwoording</w:t>
        </w:r>
        <w:r w:rsidR="006A0E14">
          <w:rPr>
            <w:noProof/>
            <w:webHidden/>
          </w:rPr>
          <w:tab/>
        </w:r>
        <w:r>
          <w:rPr>
            <w:noProof/>
            <w:webHidden/>
          </w:rPr>
          <w:fldChar w:fldCharType="begin"/>
        </w:r>
        <w:r w:rsidR="006A0E14">
          <w:rPr>
            <w:noProof/>
            <w:webHidden/>
          </w:rPr>
          <w:instrText xml:space="preserve"> PAGEREF _Toc425160660 \h </w:instrText>
        </w:r>
        <w:r>
          <w:rPr>
            <w:noProof/>
            <w:webHidden/>
          </w:rPr>
        </w:r>
        <w:r>
          <w:rPr>
            <w:noProof/>
            <w:webHidden/>
          </w:rPr>
          <w:fldChar w:fldCharType="separate"/>
        </w:r>
        <w:r w:rsidR="006A0E14">
          <w:rPr>
            <w:noProof/>
            <w:webHidden/>
          </w:rPr>
          <w:t>16</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61" w:history="1">
        <w:r w:rsidR="006A0E14" w:rsidRPr="009B0CFE">
          <w:rPr>
            <w:rStyle w:val="Hyperlink"/>
            <w:noProof/>
          </w:rPr>
          <w:t>3</w:t>
        </w:r>
        <w:r w:rsidR="006A0E14">
          <w:rPr>
            <w:rFonts w:asciiTheme="minorHAnsi" w:eastAsiaTheme="minorEastAsia" w:hAnsiTheme="minorHAnsi" w:cstheme="minorBidi"/>
            <w:noProof/>
            <w:sz w:val="22"/>
            <w:szCs w:val="22"/>
          </w:rPr>
          <w:tab/>
        </w:r>
        <w:r w:rsidR="006A0E14" w:rsidRPr="009B0CFE">
          <w:rPr>
            <w:rStyle w:val="Hyperlink"/>
            <w:noProof/>
          </w:rPr>
          <w:t>Gegevensmodel DTV</w:t>
        </w:r>
        <w:r w:rsidR="006A0E14">
          <w:rPr>
            <w:noProof/>
            <w:webHidden/>
          </w:rPr>
          <w:tab/>
        </w:r>
        <w:r>
          <w:rPr>
            <w:noProof/>
            <w:webHidden/>
          </w:rPr>
          <w:fldChar w:fldCharType="begin"/>
        </w:r>
        <w:r w:rsidR="006A0E14">
          <w:rPr>
            <w:noProof/>
            <w:webHidden/>
          </w:rPr>
          <w:instrText xml:space="preserve"> PAGEREF _Toc425160661 \h </w:instrText>
        </w:r>
        <w:r>
          <w:rPr>
            <w:noProof/>
            <w:webHidden/>
          </w:rPr>
        </w:r>
        <w:r>
          <w:rPr>
            <w:noProof/>
            <w:webHidden/>
          </w:rPr>
          <w:fldChar w:fldCharType="separate"/>
        </w:r>
        <w:r w:rsidR="006A0E14">
          <w:rPr>
            <w:noProof/>
            <w:webHidden/>
          </w:rPr>
          <w:t>17</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2" w:history="1">
        <w:r w:rsidR="006A0E14" w:rsidRPr="009B0CFE">
          <w:rPr>
            <w:rStyle w:val="Hyperlink"/>
            <w:noProof/>
          </w:rPr>
          <w:t>3.1</w:t>
        </w:r>
        <w:r w:rsidR="006A0E14">
          <w:rPr>
            <w:rFonts w:asciiTheme="minorHAnsi" w:eastAsiaTheme="minorEastAsia" w:hAnsiTheme="minorHAnsi" w:cstheme="minorBidi"/>
            <w:b w:val="0"/>
            <w:noProof/>
            <w:sz w:val="22"/>
            <w:szCs w:val="22"/>
          </w:rPr>
          <w:tab/>
        </w:r>
        <w:r w:rsidR="006A0E14" w:rsidRPr="009B0CFE">
          <w:rPr>
            <w:rStyle w:val="Hyperlink"/>
            <w:noProof/>
          </w:rPr>
          <w:t>Mapping naar database</w:t>
        </w:r>
        <w:r w:rsidR="006A0E14">
          <w:rPr>
            <w:noProof/>
            <w:webHidden/>
          </w:rPr>
          <w:tab/>
        </w:r>
        <w:r>
          <w:rPr>
            <w:noProof/>
            <w:webHidden/>
          </w:rPr>
          <w:fldChar w:fldCharType="begin"/>
        </w:r>
        <w:r w:rsidR="006A0E14">
          <w:rPr>
            <w:noProof/>
            <w:webHidden/>
          </w:rPr>
          <w:instrText xml:space="preserve"> PAGEREF _Toc425160662 \h </w:instrText>
        </w:r>
        <w:r>
          <w:rPr>
            <w:noProof/>
            <w:webHidden/>
          </w:rPr>
        </w:r>
        <w:r>
          <w:rPr>
            <w:noProof/>
            <w:webHidden/>
          </w:rPr>
          <w:fldChar w:fldCharType="separate"/>
        </w:r>
        <w:r w:rsidR="006A0E14">
          <w:rPr>
            <w:noProof/>
            <w:webHidden/>
          </w:rPr>
          <w:t>17</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63" w:history="1">
        <w:r w:rsidR="006A0E14" w:rsidRPr="009B0CFE">
          <w:rPr>
            <w:rStyle w:val="Hyperlink"/>
            <w:noProof/>
          </w:rPr>
          <w:t>4</w:t>
        </w:r>
        <w:r w:rsidR="006A0E14">
          <w:rPr>
            <w:rFonts w:asciiTheme="minorHAnsi" w:eastAsiaTheme="minorEastAsia" w:hAnsiTheme="minorHAnsi" w:cstheme="minorBidi"/>
            <w:noProof/>
            <w:sz w:val="22"/>
            <w:szCs w:val="22"/>
          </w:rPr>
          <w:tab/>
        </w:r>
        <w:r w:rsidR="006A0E14" w:rsidRPr="009B0CFE">
          <w:rPr>
            <w:rStyle w:val="Hyperlink"/>
            <w:noProof/>
          </w:rPr>
          <w:t>Bedrijfsregels</w:t>
        </w:r>
        <w:r w:rsidR="006A0E14">
          <w:rPr>
            <w:noProof/>
            <w:webHidden/>
          </w:rPr>
          <w:tab/>
        </w:r>
        <w:r>
          <w:rPr>
            <w:noProof/>
            <w:webHidden/>
          </w:rPr>
          <w:fldChar w:fldCharType="begin"/>
        </w:r>
        <w:r w:rsidR="006A0E14">
          <w:rPr>
            <w:noProof/>
            <w:webHidden/>
          </w:rPr>
          <w:instrText xml:space="preserve"> PAGEREF _Toc425160663 \h </w:instrText>
        </w:r>
        <w:r>
          <w:rPr>
            <w:noProof/>
            <w:webHidden/>
          </w:rPr>
        </w:r>
        <w:r>
          <w:rPr>
            <w:noProof/>
            <w:webHidden/>
          </w:rPr>
          <w:fldChar w:fldCharType="separate"/>
        </w:r>
        <w:r w:rsidR="006A0E14">
          <w:rPr>
            <w:noProof/>
            <w:webHidden/>
          </w:rPr>
          <w:t>31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4" w:history="1">
        <w:r w:rsidR="006A0E14" w:rsidRPr="009B0CFE">
          <w:rPr>
            <w:rStyle w:val="Hyperlink"/>
            <w:noProof/>
          </w:rPr>
          <w:t>4.1</w:t>
        </w:r>
        <w:r w:rsidR="006A0E14">
          <w:rPr>
            <w:rFonts w:asciiTheme="minorHAnsi" w:eastAsiaTheme="minorEastAsia" w:hAnsiTheme="minorHAnsi" w:cstheme="minorBidi"/>
            <w:b w:val="0"/>
            <w:noProof/>
            <w:sz w:val="22"/>
            <w:szCs w:val="22"/>
          </w:rPr>
          <w:tab/>
        </w:r>
        <w:r w:rsidR="006A0E14" w:rsidRPr="009B0CFE">
          <w:rPr>
            <w:rStyle w:val="Hyperlink"/>
            <w:noProof/>
          </w:rPr>
          <w:t>Invarianten</w:t>
        </w:r>
        <w:r w:rsidR="006A0E14">
          <w:rPr>
            <w:noProof/>
            <w:webHidden/>
          </w:rPr>
          <w:tab/>
        </w:r>
        <w:r>
          <w:rPr>
            <w:noProof/>
            <w:webHidden/>
          </w:rPr>
          <w:fldChar w:fldCharType="begin"/>
        </w:r>
        <w:r w:rsidR="006A0E14">
          <w:rPr>
            <w:noProof/>
            <w:webHidden/>
          </w:rPr>
          <w:instrText xml:space="preserve"> PAGEREF _Toc425160664 \h </w:instrText>
        </w:r>
        <w:r>
          <w:rPr>
            <w:noProof/>
            <w:webHidden/>
          </w:rPr>
        </w:r>
        <w:r>
          <w:rPr>
            <w:noProof/>
            <w:webHidden/>
          </w:rPr>
          <w:fldChar w:fldCharType="separate"/>
        </w:r>
        <w:r w:rsidR="006A0E14">
          <w:rPr>
            <w:noProof/>
            <w:webHidden/>
          </w:rPr>
          <w:t>31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5" w:history="1">
        <w:r w:rsidR="006A0E14" w:rsidRPr="009B0CFE">
          <w:rPr>
            <w:rStyle w:val="Hyperlink"/>
            <w:noProof/>
          </w:rPr>
          <w:t>4.2</w:t>
        </w:r>
        <w:r w:rsidR="006A0E14">
          <w:rPr>
            <w:rFonts w:asciiTheme="minorHAnsi" w:eastAsiaTheme="minorEastAsia" w:hAnsiTheme="minorHAnsi" w:cstheme="minorBidi"/>
            <w:b w:val="0"/>
            <w:noProof/>
            <w:sz w:val="22"/>
            <w:szCs w:val="22"/>
          </w:rPr>
          <w:tab/>
        </w:r>
        <w:r w:rsidR="006A0E14" w:rsidRPr="009B0CFE">
          <w:rPr>
            <w:rStyle w:val="Hyperlink"/>
            <w:noProof/>
          </w:rPr>
          <w:t>Procesregels</w:t>
        </w:r>
        <w:r w:rsidR="006A0E14">
          <w:rPr>
            <w:noProof/>
            <w:webHidden/>
          </w:rPr>
          <w:tab/>
        </w:r>
        <w:r>
          <w:rPr>
            <w:noProof/>
            <w:webHidden/>
          </w:rPr>
          <w:fldChar w:fldCharType="begin"/>
        </w:r>
        <w:r w:rsidR="006A0E14">
          <w:rPr>
            <w:noProof/>
            <w:webHidden/>
          </w:rPr>
          <w:instrText xml:space="preserve"> PAGEREF _Toc425160665 \h </w:instrText>
        </w:r>
        <w:r>
          <w:rPr>
            <w:noProof/>
            <w:webHidden/>
          </w:rPr>
        </w:r>
        <w:r>
          <w:rPr>
            <w:noProof/>
            <w:webHidden/>
          </w:rPr>
          <w:fldChar w:fldCharType="separate"/>
        </w:r>
        <w:r w:rsidR="006A0E14">
          <w:rPr>
            <w:noProof/>
            <w:webHidden/>
          </w:rPr>
          <w:t>36</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66" w:history="1">
        <w:r w:rsidR="006A0E14" w:rsidRPr="009B0CFE">
          <w:rPr>
            <w:rStyle w:val="Hyperlink"/>
            <w:noProof/>
          </w:rPr>
          <w:t>5</w:t>
        </w:r>
        <w:r w:rsidR="006A0E14">
          <w:rPr>
            <w:rFonts w:asciiTheme="minorHAnsi" w:eastAsiaTheme="minorEastAsia" w:hAnsiTheme="minorHAnsi" w:cstheme="minorBidi"/>
            <w:noProof/>
            <w:sz w:val="22"/>
            <w:szCs w:val="22"/>
          </w:rPr>
          <w:tab/>
        </w:r>
        <w:r w:rsidR="006A0E14" w:rsidRPr="009B0CFE">
          <w:rPr>
            <w:rStyle w:val="Hyperlink"/>
            <w:noProof/>
          </w:rPr>
          <w:t>Ontwerpoverwegingen</w:t>
        </w:r>
        <w:r w:rsidR="006A0E14">
          <w:rPr>
            <w:noProof/>
            <w:webHidden/>
          </w:rPr>
          <w:tab/>
        </w:r>
        <w:r>
          <w:rPr>
            <w:noProof/>
            <w:webHidden/>
          </w:rPr>
          <w:fldChar w:fldCharType="begin"/>
        </w:r>
        <w:r w:rsidR="006A0E14">
          <w:rPr>
            <w:noProof/>
            <w:webHidden/>
          </w:rPr>
          <w:instrText xml:space="preserve"> PAGEREF _Toc425160666 \h </w:instrText>
        </w:r>
        <w:r>
          <w:rPr>
            <w:noProof/>
            <w:webHidden/>
          </w:rPr>
        </w:r>
        <w:r>
          <w:rPr>
            <w:noProof/>
            <w:webHidden/>
          </w:rPr>
          <w:fldChar w:fldCharType="separate"/>
        </w:r>
        <w:r w:rsidR="006A0E14">
          <w:rPr>
            <w:noProof/>
            <w:webHidden/>
          </w:rPr>
          <w:t>38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7" w:history="1">
        <w:r w:rsidR="006A0E14" w:rsidRPr="009B0CFE">
          <w:rPr>
            <w:rStyle w:val="Hyperlink"/>
            <w:noProof/>
          </w:rPr>
          <w:t>5.1</w:t>
        </w:r>
        <w:r w:rsidR="006A0E14">
          <w:rPr>
            <w:rFonts w:asciiTheme="minorHAnsi" w:eastAsiaTheme="minorEastAsia" w:hAnsiTheme="minorHAnsi" w:cstheme="minorBidi"/>
            <w:b w:val="0"/>
            <w:noProof/>
            <w:sz w:val="22"/>
            <w:szCs w:val="22"/>
          </w:rPr>
          <w:tab/>
        </w:r>
        <w:r w:rsidR="006A0E14" w:rsidRPr="009B0CFE">
          <w:rPr>
            <w:rStyle w:val="Hyperlink"/>
            <w:noProof/>
          </w:rPr>
          <w:t>Inleiding</w:t>
        </w:r>
        <w:r w:rsidR="006A0E14">
          <w:rPr>
            <w:noProof/>
            <w:webHidden/>
          </w:rPr>
          <w:tab/>
        </w:r>
        <w:r>
          <w:rPr>
            <w:noProof/>
            <w:webHidden/>
          </w:rPr>
          <w:fldChar w:fldCharType="begin"/>
        </w:r>
        <w:r w:rsidR="006A0E14">
          <w:rPr>
            <w:noProof/>
            <w:webHidden/>
          </w:rPr>
          <w:instrText xml:space="preserve"> PAGEREF _Toc425160667 \h </w:instrText>
        </w:r>
        <w:r>
          <w:rPr>
            <w:noProof/>
            <w:webHidden/>
          </w:rPr>
        </w:r>
        <w:r>
          <w:rPr>
            <w:noProof/>
            <w:webHidden/>
          </w:rPr>
          <w:fldChar w:fldCharType="separate"/>
        </w:r>
        <w:r w:rsidR="006A0E14">
          <w:rPr>
            <w:noProof/>
            <w:webHidden/>
          </w:rPr>
          <w:t>38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8" w:history="1">
        <w:r w:rsidR="006A0E14" w:rsidRPr="009B0CFE">
          <w:rPr>
            <w:rStyle w:val="Hyperlink"/>
            <w:noProof/>
          </w:rPr>
          <w:t>5.2</w:t>
        </w:r>
        <w:r w:rsidR="006A0E14">
          <w:rPr>
            <w:rFonts w:asciiTheme="minorHAnsi" w:eastAsiaTheme="minorEastAsia" w:hAnsiTheme="minorHAnsi" w:cstheme="minorBidi"/>
            <w:b w:val="0"/>
            <w:noProof/>
            <w:sz w:val="22"/>
            <w:szCs w:val="22"/>
          </w:rPr>
          <w:tab/>
        </w:r>
        <w:r w:rsidR="006A0E14" w:rsidRPr="009B0CFE">
          <w:rPr>
            <w:rStyle w:val="Hyperlink"/>
            <w:noProof/>
          </w:rPr>
          <w:t>Rechten en hun toekenning aan een medewerker</w:t>
        </w:r>
        <w:r w:rsidR="006A0E14">
          <w:rPr>
            <w:noProof/>
            <w:webHidden/>
          </w:rPr>
          <w:tab/>
        </w:r>
        <w:r>
          <w:rPr>
            <w:noProof/>
            <w:webHidden/>
          </w:rPr>
          <w:fldChar w:fldCharType="begin"/>
        </w:r>
        <w:r w:rsidR="006A0E14">
          <w:rPr>
            <w:noProof/>
            <w:webHidden/>
          </w:rPr>
          <w:instrText xml:space="preserve"> PAGEREF _Toc425160668 \h </w:instrText>
        </w:r>
        <w:r>
          <w:rPr>
            <w:noProof/>
            <w:webHidden/>
          </w:rPr>
        </w:r>
        <w:r>
          <w:rPr>
            <w:noProof/>
            <w:webHidden/>
          </w:rPr>
          <w:fldChar w:fldCharType="separate"/>
        </w:r>
        <w:r w:rsidR="006A0E14">
          <w:rPr>
            <w:noProof/>
            <w:webHidden/>
          </w:rPr>
          <w:t>38</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69" w:history="1">
        <w:r w:rsidR="006A0E14" w:rsidRPr="009B0CFE">
          <w:rPr>
            <w:rStyle w:val="Hyperlink"/>
            <w:noProof/>
          </w:rPr>
          <w:t>6</w:t>
        </w:r>
        <w:r w:rsidR="006A0E14">
          <w:rPr>
            <w:rFonts w:asciiTheme="minorHAnsi" w:eastAsiaTheme="minorEastAsia" w:hAnsiTheme="minorHAnsi" w:cstheme="minorBidi"/>
            <w:noProof/>
            <w:sz w:val="22"/>
            <w:szCs w:val="22"/>
          </w:rPr>
          <w:tab/>
        </w:r>
        <w:r w:rsidR="006A0E14" w:rsidRPr="009B0CFE">
          <w:rPr>
            <w:rStyle w:val="Hyperlink"/>
            <w:noProof/>
          </w:rPr>
          <w:t>Functies</w:t>
        </w:r>
        <w:r w:rsidR="006A0E14">
          <w:rPr>
            <w:noProof/>
            <w:webHidden/>
          </w:rPr>
          <w:tab/>
        </w:r>
        <w:r>
          <w:rPr>
            <w:noProof/>
            <w:webHidden/>
          </w:rPr>
          <w:fldChar w:fldCharType="begin"/>
        </w:r>
        <w:r w:rsidR="006A0E14">
          <w:rPr>
            <w:noProof/>
            <w:webHidden/>
          </w:rPr>
          <w:instrText xml:space="preserve"> PAGEREF _Toc425160669 \h </w:instrText>
        </w:r>
        <w:r>
          <w:rPr>
            <w:noProof/>
            <w:webHidden/>
          </w:rPr>
        </w:r>
        <w:r>
          <w:rPr>
            <w:noProof/>
            <w:webHidden/>
          </w:rPr>
          <w:fldChar w:fldCharType="separate"/>
        </w:r>
        <w:r w:rsidR="006A0E14">
          <w:rPr>
            <w:noProof/>
            <w:webHidden/>
          </w:rPr>
          <w:t>40</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0" w:history="1">
        <w:r w:rsidR="006A0E14" w:rsidRPr="009B0CFE">
          <w:rPr>
            <w:rStyle w:val="Hyperlink"/>
            <w:noProof/>
          </w:rPr>
          <w:t>6.1</w:t>
        </w:r>
        <w:r w:rsidR="006A0E14">
          <w:rPr>
            <w:rFonts w:asciiTheme="minorHAnsi" w:eastAsiaTheme="minorEastAsia" w:hAnsiTheme="minorHAnsi" w:cstheme="minorBidi"/>
            <w:b w:val="0"/>
            <w:noProof/>
            <w:sz w:val="22"/>
            <w:szCs w:val="22"/>
          </w:rPr>
          <w:tab/>
        </w:r>
        <w:r w:rsidR="006A0E14" w:rsidRPr="009B0CFE">
          <w:rPr>
            <w:rStyle w:val="Hyperlink"/>
            <w:noProof/>
          </w:rPr>
          <w:t>Inladen dagverantwoordingen</w:t>
        </w:r>
        <w:r w:rsidR="006A0E14">
          <w:rPr>
            <w:noProof/>
            <w:webHidden/>
          </w:rPr>
          <w:tab/>
        </w:r>
        <w:r>
          <w:rPr>
            <w:noProof/>
            <w:webHidden/>
          </w:rPr>
          <w:fldChar w:fldCharType="begin"/>
        </w:r>
        <w:r w:rsidR="006A0E14">
          <w:rPr>
            <w:noProof/>
            <w:webHidden/>
          </w:rPr>
          <w:instrText xml:space="preserve"> PAGEREF _Toc425160670 \h </w:instrText>
        </w:r>
        <w:r>
          <w:rPr>
            <w:noProof/>
            <w:webHidden/>
          </w:rPr>
        </w:r>
        <w:r>
          <w:rPr>
            <w:noProof/>
            <w:webHidden/>
          </w:rPr>
          <w:fldChar w:fldCharType="separate"/>
        </w:r>
        <w:r w:rsidR="006A0E14">
          <w:rPr>
            <w:noProof/>
            <w:webHidden/>
          </w:rPr>
          <w:t>40</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1" w:history="1">
        <w:r w:rsidR="006A0E14" w:rsidRPr="009B0CFE">
          <w:rPr>
            <w:rStyle w:val="Hyperlink"/>
            <w:noProof/>
          </w:rPr>
          <w:t>6.2</w:t>
        </w:r>
        <w:r w:rsidR="006A0E14">
          <w:rPr>
            <w:rFonts w:asciiTheme="minorHAnsi" w:eastAsiaTheme="minorEastAsia" w:hAnsiTheme="minorHAnsi" w:cstheme="minorBidi"/>
            <w:b w:val="0"/>
            <w:noProof/>
            <w:sz w:val="22"/>
            <w:szCs w:val="22"/>
          </w:rPr>
          <w:tab/>
        </w:r>
        <w:r w:rsidR="006A0E14" w:rsidRPr="009B0CFE">
          <w:rPr>
            <w:rStyle w:val="Hyperlink"/>
            <w:noProof/>
          </w:rPr>
          <w:t>Verwerk in kennismotor</w:t>
        </w:r>
        <w:r w:rsidR="006A0E14">
          <w:rPr>
            <w:noProof/>
            <w:webHidden/>
          </w:rPr>
          <w:tab/>
        </w:r>
        <w:r>
          <w:rPr>
            <w:noProof/>
            <w:webHidden/>
          </w:rPr>
          <w:fldChar w:fldCharType="begin"/>
        </w:r>
        <w:r w:rsidR="006A0E14">
          <w:rPr>
            <w:noProof/>
            <w:webHidden/>
          </w:rPr>
          <w:instrText xml:space="preserve"> PAGEREF _Toc425160671 \h </w:instrText>
        </w:r>
        <w:r>
          <w:rPr>
            <w:noProof/>
            <w:webHidden/>
          </w:rPr>
        </w:r>
        <w:r>
          <w:rPr>
            <w:noProof/>
            <w:webHidden/>
          </w:rPr>
          <w:fldChar w:fldCharType="separate"/>
        </w:r>
        <w:r w:rsidR="006A0E14">
          <w:rPr>
            <w:noProof/>
            <w:webHidden/>
          </w:rPr>
          <w:t>41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2" w:history="1">
        <w:r w:rsidR="006A0E14" w:rsidRPr="009B0CFE">
          <w:rPr>
            <w:rStyle w:val="Hyperlink"/>
            <w:noProof/>
          </w:rPr>
          <w:t>6.3</w:t>
        </w:r>
        <w:r w:rsidR="006A0E14">
          <w:rPr>
            <w:rFonts w:asciiTheme="minorHAnsi" w:eastAsiaTheme="minorEastAsia" w:hAnsiTheme="minorHAnsi" w:cstheme="minorBidi"/>
            <w:b w:val="0"/>
            <w:noProof/>
            <w:sz w:val="22"/>
            <w:szCs w:val="22"/>
          </w:rPr>
          <w:tab/>
        </w:r>
        <w:r w:rsidR="006A0E14" w:rsidRPr="009B0CFE">
          <w:rPr>
            <w:rStyle w:val="Hyperlink"/>
            <w:noProof/>
          </w:rPr>
          <w:t>Vrijgeven voor datawarehouse</w:t>
        </w:r>
        <w:r w:rsidR="006A0E14">
          <w:rPr>
            <w:noProof/>
            <w:webHidden/>
          </w:rPr>
          <w:tab/>
        </w:r>
        <w:r>
          <w:rPr>
            <w:noProof/>
            <w:webHidden/>
          </w:rPr>
          <w:fldChar w:fldCharType="begin"/>
        </w:r>
        <w:r w:rsidR="006A0E14">
          <w:rPr>
            <w:noProof/>
            <w:webHidden/>
          </w:rPr>
          <w:instrText xml:space="preserve"> PAGEREF _Toc425160672 \h </w:instrText>
        </w:r>
        <w:r>
          <w:rPr>
            <w:noProof/>
            <w:webHidden/>
          </w:rPr>
        </w:r>
        <w:r>
          <w:rPr>
            <w:noProof/>
            <w:webHidden/>
          </w:rPr>
          <w:fldChar w:fldCharType="separate"/>
        </w:r>
        <w:r w:rsidR="006A0E14">
          <w:rPr>
            <w:noProof/>
            <w:webHidden/>
          </w:rPr>
          <w:t>42</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3" w:history="1">
        <w:r w:rsidR="006A0E14" w:rsidRPr="009B0CFE">
          <w:rPr>
            <w:rStyle w:val="Hyperlink"/>
            <w:noProof/>
          </w:rPr>
          <w:t>6.4</w:t>
        </w:r>
        <w:r w:rsidR="006A0E14">
          <w:rPr>
            <w:rFonts w:asciiTheme="minorHAnsi" w:eastAsiaTheme="minorEastAsia" w:hAnsiTheme="minorHAnsi" w:cstheme="minorBidi"/>
            <w:b w:val="0"/>
            <w:noProof/>
            <w:sz w:val="22"/>
            <w:szCs w:val="22"/>
          </w:rPr>
          <w:tab/>
        </w:r>
        <w:r w:rsidR="006A0E14" w:rsidRPr="009B0CFE">
          <w:rPr>
            <w:rStyle w:val="Hyperlink"/>
            <w:noProof/>
          </w:rPr>
          <w:t>Verstuur naar P-Direkt</w:t>
        </w:r>
        <w:r w:rsidR="006A0E14">
          <w:rPr>
            <w:noProof/>
            <w:webHidden/>
          </w:rPr>
          <w:tab/>
        </w:r>
        <w:r>
          <w:rPr>
            <w:noProof/>
            <w:webHidden/>
          </w:rPr>
          <w:fldChar w:fldCharType="begin"/>
        </w:r>
        <w:r w:rsidR="006A0E14">
          <w:rPr>
            <w:noProof/>
            <w:webHidden/>
          </w:rPr>
          <w:instrText xml:space="preserve"> PAGEREF _Toc425160673 \h </w:instrText>
        </w:r>
        <w:r>
          <w:rPr>
            <w:noProof/>
            <w:webHidden/>
          </w:rPr>
        </w:r>
        <w:r>
          <w:rPr>
            <w:noProof/>
            <w:webHidden/>
          </w:rPr>
          <w:fldChar w:fldCharType="separate"/>
        </w:r>
        <w:r w:rsidR="006A0E14">
          <w:rPr>
            <w:noProof/>
            <w:webHidden/>
          </w:rPr>
          <w:t>42</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4" w:history="1">
        <w:r w:rsidR="006A0E14" w:rsidRPr="009B0CFE">
          <w:rPr>
            <w:rStyle w:val="Hyperlink"/>
            <w:noProof/>
          </w:rPr>
          <w:t>6.5</w:t>
        </w:r>
        <w:r w:rsidR="006A0E14">
          <w:rPr>
            <w:rFonts w:asciiTheme="minorHAnsi" w:eastAsiaTheme="minorEastAsia" w:hAnsiTheme="minorHAnsi" w:cstheme="minorBidi"/>
            <w:b w:val="0"/>
            <w:noProof/>
            <w:sz w:val="22"/>
            <w:szCs w:val="22"/>
          </w:rPr>
          <w:tab/>
        </w:r>
        <w:r w:rsidR="006A0E14" w:rsidRPr="009B0CFE">
          <w:rPr>
            <w:rStyle w:val="Hyperlink"/>
            <w:noProof/>
          </w:rPr>
          <w:t>Berekening</w:t>
        </w:r>
        <w:r w:rsidR="006A0E14">
          <w:rPr>
            <w:noProof/>
            <w:webHidden/>
          </w:rPr>
          <w:tab/>
        </w:r>
        <w:r>
          <w:rPr>
            <w:noProof/>
            <w:webHidden/>
          </w:rPr>
          <w:fldChar w:fldCharType="begin"/>
        </w:r>
        <w:r w:rsidR="006A0E14">
          <w:rPr>
            <w:noProof/>
            <w:webHidden/>
          </w:rPr>
          <w:instrText xml:space="preserve"> PAGEREF _Toc425160674 \h </w:instrText>
        </w:r>
        <w:r>
          <w:rPr>
            <w:noProof/>
            <w:webHidden/>
          </w:rPr>
        </w:r>
        <w:r>
          <w:rPr>
            <w:noProof/>
            <w:webHidden/>
          </w:rPr>
          <w:fldChar w:fldCharType="separate"/>
        </w:r>
        <w:r w:rsidR="006A0E14">
          <w:rPr>
            <w:noProof/>
            <w:webHidden/>
          </w:rPr>
          <w:t>43</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5" w:history="1">
        <w:r w:rsidR="006A0E14" w:rsidRPr="009B0CFE">
          <w:rPr>
            <w:rStyle w:val="Hyperlink"/>
            <w:noProof/>
          </w:rPr>
          <w:t>6.6</w:t>
        </w:r>
        <w:r w:rsidR="006A0E14">
          <w:rPr>
            <w:rFonts w:asciiTheme="minorHAnsi" w:eastAsiaTheme="minorEastAsia" w:hAnsiTheme="minorHAnsi" w:cstheme="minorBidi"/>
            <w:b w:val="0"/>
            <w:noProof/>
            <w:sz w:val="22"/>
            <w:szCs w:val="22"/>
          </w:rPr>
          <w:tab/>
        </w:r>
        <w:r w:rsidR="006A0E14" w:rsidRPr="009B0CFE">
          <w:rPr>
            <w:rStyle w:val="Hyperlink"/>
            <w:noProof/>
          </w:rPr>
          <w:t>Lees medewerkerrechten in</w:t>
        </w:r>
        <w:r w:rsidR="006A0E14">
          <w:rPr>
            <w:noProof/>
            <w:webHidden/>
          </w:rPr>
          <w:tab/>
        </w:r>
        <w:r>
          <w:rPr>
            <w:noProof/>
            <w:webHidden/>
          </w:rPr>
          <w:fldChar w:fldCharType="begin"/>
        </w:r>
        <w:r w:rsidR="006A0E14">
          <w:rPr>
            <w:noProof/>
            <w:webHidden/>
          </w:rPr>
          <w:instrText xml:space="preserve"> PAGEREF _Toc425160675 \h </w:instrText>
        </w:r>
        <w:r>
          <w:rPr>
            <w:noProof/>
            <w:webHidden/>
          </w:rPr>
        </w:r>
        <w:r>
          <w:rPr>
            <w:noProof/>
            <w:webHidden/>
          </w:rPr>
          <w:fldChar w:fldCharType="separate"/>
        </w:r>
        <w:r w:rsidR="006A0E14">
          <w:rPr>
            <w:noProof/>
            <w:webHidden/>
          </w:rPr>
          <w:t>43</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6" w:history="1">
        <w:r w:rsidR="006A0E14" w:rsidRPr="009B0CFE">
          <w:rPr>
            <w:rStyle w:val="Hyperlink"/>
            <w:noProof/>
          </w:rPr>
          <w:t>6.7</w:t>
        </w:r>
        <w:r w:rsidR="006A0E14">
          <w:rPr>
            <w:rFonts w:asciiTheme="minorHAnsi" w:eastAsiaTheme="minorEastAsia" w:hAnsiTheme="minorHAnsi" w:cstheme="minorBidi"/>
            <w:b w:val="0"/>
            <w:noProof/>
            <w:sz w:val="22"/>
            <w:szCs w:val="22"/>
          </w:rPr>
          <w:tab/>
        </w:r>
        <w:r w:rsidR="006A0E14" w:rsidRPr="009B0CFE">
          <w:rPr>
            <w:rStyle w:val="Hyperlink"/>
            <w:noProof/>
          </w:rPr>
          <w:t>Lees arbeidsmodaliteiten in</w:t>
        </w:r>
        <w:r w:rsidR="006A0E14">
          <w:rPr>
            <w:noProof/>
            <w:webHidden/>
          </w:rPr>
          <w:tab/>
        </w:r>
        <w:r>
          <w:rPr>
            <w:noProof/>
            <w:webHidden/>
          </w:rPr>
          <w:fldChar w:fldCharType="begin"/>
        </w:r>
        <w:r w:rsidR="006A0E14">
          <w:rPr>
            <w:noProof/>
            <w:webHidden/>
          </w:rPr>
          <w:instrText xml:space="preserve"> PAGEREF _Toc425160676 \h </w:instrText>
        </w:r>
        <w:r>
          <w:rPr>
            <w:noProof/>
            <w:webHidden/>
          </w:rPr>
        </w:r>
        <w:r>
          <w:rPr>
            <w:noProof/>
            <w:webHidden/>
          </w:rPr>
          <w:fldChar w:fldCharType="separate"/>
        </w:r>
        <w:r w:rsidR="006A0E14">
          <w:rPr>
            <w:noProof/>
            <w:webHidden/>
          </w:rPr>
          <w:t>44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7" w:history="1">
        <w:r w:rsidR="006A0E14" w:rsidRPr="009B0CFE">
          <w:rPr>
            <w:rStyle w:val="Hyperlink"/>
            <w:noProof/>
          </w:rPr>
          <w:t>6.8</w:t>
        </w:r>
        <w:r w:rsidR="006A0E14">
          <w:rPr>
            <w:rFonts w:asciiTheme="minorHAnsi" w:eastAsiaTheme="minorEastAsia" w:hAnsiTheme="minorHAnsi" w:cstheme="minorBidi"/>
            <w:b w:val="0"/>
            <w:noProof/>
            <w:sz w:val="22"/>
            <w:szCs w:val="22"/>
          </w:rPr>
          <w:tab/>
        </w:r>
        <w:r w:rsidR="006A0E14" w:rsidRPr="009B0CFE">
          <w:rPr>
            <w:rStyle w:val="Hyperlink"/>
            <w:noProof/>
          </w:rPr>
          <w:t>Beheren arbeidsmodaliteiten</w:t>
        </w:r>
        <w:r w:rsidR="006A0E14">
          <w:rPr>
            <w:noProof/>
            <w:webHidden/>
          </w:rPr>
          <w:tab/>
        </w:r>
        <w:r>
          <w:rPr>
            <w:noProof/>
            <w:webHidden/>
          </w:rPr>
          <w:fldChar w:fldCharType="begin"/>
        </w:r>
        <w:r w:rsidR="006A0E14">
          <w:rPr>
            <w:noProof/>
            <w:webHidden/>
          </w:rPr>
          <w:instrText xml:space="preserve"> PAGEREF _Toc425160677 \h </w:instrText>
        </w:r>
        <w:r>
          <w:rPr>
            <w:noProof/>
            <w:webHidden/>
          </w:rPr>
        </w:r>
        <w:r>
          <w:rPr>
            <w:noProof/>
            <w:webHidden/>
          </w:rPr>
          <w:fldChar w:fldCharType="separate"/>
        </w:r>
        <w:r w:rsidR="006A0E14">
          <w:rPr>
            <w:noProof/>
            <w:webHidden/>
          </w:rPr>
          <w:t>44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8" w:history="1">
        <w:r w:rsidR="006A0E14" w:rsidRPr="009B0CFE">
          <w:rPr>
            <w:rStyle w:val="Hyperlink"/>
            <w:noProof/>
          </w:rPr>
          <w:t>6.9</w:t>
        </w:r>
        <w:r w:rsidR="006A0E14">
          <w:rPr>
            <w:rFonts w:asciiTheme="minorHAnsi" w:eastAsiaTheme="minorEastAsia" w:hAnsiTheme="minorHAnsi" w:cstheme="minorBidi"/>
            <w:b w:val="0"/>
            <w:noProof/>
            <w:sz w:val="22"/>
            <w:szCs w:val="22"/>
          </w:rPr>
          <w:tab/>
        </w:r>
        <w:r w:rsidR="006A0E14" w:rsidRPr="009B0CFE">
          <w:rPr>
            <w:rStyle w:val="Hyperlink"/>
            <w:noProof/>
          </w:rPr>
          <w:t>wijzig urentegoed</w:t>
        </w:r>
        <w:r w:rsidR="006A0E14">
          <w:rPr>
            <w:noProof/>
            <w:webHidden/>
          </w:rPr>
          <w:tab/>
        </w:r>
        <w:r>
          <w:rPr>
            <w:noProof/>
            <w:webHidden/>
          </w:rPr>
          <w:fldChar w:fldCharType="begin"/>
        </w:r>
        <w:r w:rsidR="006A0E14">
          <w:rPr>
            <w:noProof/>
            <w:webHidden/>
          </w:rPr>
          <w:instrText xml:space="preserve"> PAGEREF _Toc425160678 \h </w:instrText>
        </w:r>
        <w:r>
          <w:rPr>
            <w:noProof/>
            <w:webHidden/>
          </w:rPr>
        </w:r>
        <w:r>
          <w:rPr>
            <w:noProof/>
            <w:webHidden/>
          </w:rPr>
          <w:fldChar w:fldCharType="separate"/>
        </w:r>
        <w:r w:rsidR="006A0E14">
          <w:rPr>
            <w:noProof/>
            <w:webHidden/>
          </w:rPr>
          <w:t>44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9" w:history="1">
        <w:r w:rsidR="006A0E14" w:rsidRPr="009B0CFE">
          <w:rPr>
            <w:rStyle w:val="Hyperlink"/>
            <w:noProof/>
          </w:rPr>
          <w:t>6.10</w:t>
        </w:r>
        <w:r w:rsidR="006A0E14">
          <w:rPr>
            <w:rFonts w:asciiTheme="minorHAnsi" w:eastAsiaTheme="minorEastAsia" w:hAnsiTheme="minorHAnsi" w:cstheme="minorBidi"/>
            <w:b w:val="0"/>
            <w:noProof/>
            <w:sz w:val="22"/>
            <w:szCs w:val="22"/>
          </w:rPr>
          <w:tab/>
        </w:r>
        <w:r w:rsidR="006A0E14" w:rsidRPr="009B0CFE">
          <w:rPr>
            <w:rStyle w:val="Hyperlink"/>
            <w:noProof/>
          </w:rPr>
          <w:t>nieuwe medewerker</w:t>
        </w:r>
        <w:r w:rsidR="006A0E14">
          <w:rPr>
            <w:noProof/>
            <w:webHidden/>
          </w:rPr>
          <w:tab/>
        </w:r>
        <w:r>
          <w:rPr>
            <w:noProof/>
            <w:webHidden/>
          </w:rPr>
          <w:fldChar w:fldCharType="begin"/>
        </w:r>
        <w:r w:rsidR="006A0E14">
          <w:rPr>
            <w:noProof/>
            <w:webHidden/>
          </w:rPr>
          <w:instrText xml:space="preserve"> PAGEREF _Toc425160679 \h </w:instrText>
        </w:r>
        <w:r>
          <w:rPr>
            <w:noProof/>
            <w:webHidden/>
          </w:rPr>
        </w:r>
        <w:r>
          <w:rPr>
            <w:noProof/>
            <w:webHidden/>
          </w:rPr>
          <w:fldChar w:fldCharType="separate"/>
        </w:r>
        <w:r w:rsidR="006A0E14">
          <w:rPr>
            <w:noProof/>
            <w:webHidden/>
          </w:rPr>
          <w:t>45</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0" w:history="1">
        <w:r w:rsidR="006A0E14" w:rsidRPr="009B0CFE">
          <w:rPr>
            <w:rStyle w:val="Hyperlink"/>
            <w:noProof/>
          </w:rPr>
          <w:t>6.11</w:t>
        </w:r>
        <w:r w:rsidR="006A0E14">
          <w:rPr>
            <w:rFonts w:asciiTheme="minorHAnsi" w:eastAsiaTheme="minorEastAsia" w:hAnsiTheme="minorHAnsi" w:cstheme="minorBidi"/>
            <w:b w:val="0"/>
            <w:noProof/>
            <w:sz w:val="22"/>
            <w:szCs w:val="22"/>
          </w:rPr>
          <w:tab/>
        </w:r>
        <w:r w:rsidR="006A0E14" w:rsidRPr="009B0CFE">
          <w:rPr>
            <w:rStyle w:val="Hyperlink"/>
            <w:noProof/>
          </w:rPr>
          <w:t>Beheer medewerkerrechten</w:t>
        </w:r>
        <w:r w:rsidR="006A0E14">
          <w:rPr>
            <w:noProof/>
            <w:webHidden/>
          </w:rPr>
          <w:tab/>
        </w:r>
        <w:r>
          <w:rPr>
            <w:noProof/>
            <w:webHidden/>
          </w:rPr>
          <w:fldChar w:fldCharType="begin"/>
        </w:r>
        <w:r w:rsidR="006A0E14">
          <w:rPr>
            <w:noProof/>
            <w:webHidden/>
          </w:rPr>
          <w:instrText xml:space="preserve"> PAGEREF _Toc425160680 \h </w:instrText>
        </w:r>
        <w:r>
          <w:rPr>
            <w:noProof/>
            <w:webHidden/>
          </w:rPr>
        </w:r>
        <w:r>
          <w:rPr>
            <w:noProof/>
            <w:webHidden/>
          </w:rPr>
          <w:fldChar w:fldCharType="separate"/>
        </w:r>
        <w:r w:rsidR="006A0E14">
          <w:rPr>
            <w:noProof/>
            <w:webHidden/>
          </w:rPr>
          <w:t>45</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1" w:history="1">
        <w:r w:rsidR="006A0E14" w:rsidRPr="009B0CFE">
          <w:rPr>
            <w:rStyle w:val="Hyperlink"/>
            <w:noProof/>
          </w:rPr>
          <w:t>6.12</w:t>
        </w:r>
        <w:r w:rsidR="006A0E14">
          <w:rPr>
            <w:rFonts w:asciiTheme="minorHAnsi" w:eastAsiaTheme="minorEastAsia" w:hAnsiTheme="minorHAnsi" w:cstheme="minorBidi"/>
            <w:b w:val="0"/>
            <w:noProof/>
            <w:sz w:val="22"/>
            <w:szCs w:val="22"/>
          </w:rPr>
          <w:tab/>
        </w:r>
        <w:r w:rsidR="006A0E14" w:rsidRPr="009B0CFE">
          <w:rPr>
            <w:rStyle w:val="Hyperlink"/>
            <w:noProof/>
          </w:rPr>
          <w:t>corrigeer TWK urentegoed</w:t>
        </w:r>
        <w:r w:rsidR="006A0E14">
          <w:rPr>
            <w:noProof/>
            <w:webHidden/>
          </w:rPr>
          <w:tab/>
        </w:r>
        <w:r>
          <w:rPr>
            <w:noProof/>
            <w:webHidden/>
          </w:rPr>
          <w:fldChar w:fldCharType="begin"/>
        </w:r>
        <w:r w:rsidR="006A0E14">
          <w:rPr>
            <w:noProof/>
            <w:webHidden/>
          </w:rPr>
          <w:instrText xml:space="preserve"> PAGEREF _Toc425160681 \h </w:instrText>
        </w:r>
        <w:r>
          <w:rPr>
            <w:noProof/>
            <w:webHidden/>
          </w:rPr>
        </w:r>
        <w:r>
          <w:rPr>
            <w:noProof/>
            <w:webHidden/>
          </w:rPr>
          <w:fldChar w:fldCharType="separate"/>
        </w:r>
        <w:r w:rsidR="006A0E14">
          <w:rPr>
            <w:noProof/>
            <w:webHidden/>
          </w:rPr>
          <w:t>45</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2" w:history="1">
        <w:r w:rsidR="006A0E14" w:rsidRPr="009B0CFE">
          <w:rPr>
            <w:rStyle w:val="Hyperlink"/>
            <w:noProof/>
          </w:rPr>
          <w:t>6.13</w:t>
        </w:r>
        <w:r w:rsidR="006A0E14">
          <w:rPr>
            <w:rFonts w:asciiTheme="minorHAnsi" w:eastAsiaTheme="minorEastAsia" w:hAnsiTheme="minorHAnsi" w:cstheme="minorBidi"/>
            <w:b w:val="0"/>
            <w:noProof/>
            <w:sz w:val="22"/>
            <w:szCs w:val="22"/>
          </w:rPr>
          <w:tab/>
        </w:r>
        <w:r w:rsidR="006A0E14" w:rsidRPr="009B0CFE">
          <w:rPr>
            <w:rStyle w:val="Hyperlink"/>
            <w:noProof/>
          </w:rPr>
          <w:t>upload urentegoeden</w:t>
        </w:r>
        <w:r w:rsidR="006A0E14">
          <w:rPr>
            <w:noProof/>
            <w:webHidden/>
          </w:rPr>
          <w:tab/>
        </w:r>
        <w:r>
          <w:rPr>
            <w:noProof/>
            <w:webHidden/>
          </w:rPr>
          <w:fldChar w:fldCharType="begin"/>
        </w:r>
        <w:r w:rsidR="006A0E14">
          <w:rPr>
            <w:noProof/>
            <w:webHidden/>
          </w:rPr>
          <w:instrText xml:space="preserve"> PAGEREF _Toc425160682 \h </w:instrText>
        </w:r>
        <w:r>
          <w:rPr>
            <w:noProof/>
            <w:webHidden/>
          </w:rPr>
        </w:r>
        <w:r>
          <w:rPr>
            <w:noProof/>
            <w:webHidden/>
          </w:rPr>
          <w:fldChar w:fldCharType="separate"/>
        </w:r>
        <w:r w:rsidR="006A0E14">
          <w:rPr>
            <w:noProof/>
            <w:webHidden/>
          </w:rPr>
          <w:t>46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3" w:history="1">
        <w:r w:rsidR="006A0E14" w:rsidRPr="009B0CFE">
          <w:rPr>
            <w:rStyle w:val="Hyperlink"/>
            <w:noProof/>
          </w:rPr>
          <w:t>6.14</w:t>
        </w:r>
        <w:r w:rsidR="006A0E14">
          <w:rPr>
            <w:rFonts w:asciiTheme="minorHAnsi" w:eastAsiaTheme="minorEastAsia" w:hAnsiTheme="minorHAnsi" w:cstheme="minorBidi"/>
            <w:b w:val="0"/>
            <w:noProof/>
            <w:sz w:val="22"/>
            <w:szCs w:val="22"/>
          </w:rPr>
          <w:tab/>
        </w:r>
        <w:r w:rsidR="006A0E14" w:rsidRPr="009B0CFE">
          <w:rPr>
            <w:rStyle w:val="Hyperlink"/>
            <w:noProof/>
          </w:rPr>
          <w:t>upload medewerkerrechten</w:t>
        </w:r>
        <w:r w:rsidR="006A0E14">
          <w:rPr>
            <w:noProof/>
            <w:webHidden/>
          </w:rPr>
          <w:tab/>
        </w:r>
        <w:r>
          <w:rPr>
            <w:noProof/>
            <w:webHidden/>
          </w:rPr>
          <w:fldChar w:fldCharType="begin"/>
        </w:r>
        <w:r w:rsidR="006A0E14">
          <w:rPr>
            <w:noProof/>
            <w:webHidden/>
          </w:rPr>
          <w:instrText xml:space="preserve"> PAGEREF _Toc425160683 \h </w:instrText>
        </w:r>
        <w:r>
          <w:rPr>
            <w:noProof/>
            <w:webHidden/>
          </w:rPr>
        </w:r>
        <w:r>
          <w:rPr>
            <w:noProof/>
            <w:webHidden/>
          </w:rPr>
          <w:fldChar w:fldCharType="separate"/>
        </w:r>
        <w:r w:rsidR="006A0E14">
          <w:rPr>
            <w:noProof/>
            <w:webHidden/>
          </w:rPr>
          <w:t>46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4" w:history="1">
        <w:r w:rsidR="006A0E14" w:rsidRPr="009B0CFE">
          <w:rPr>
            <w:rStyle w:val="Hyperlink"/>
            <w:noProof/>
          </w:rPr>
          <w:t>6.15</w:t>
        </w:r>
        <w:r w:rsidR="006A0E14">
          <w:rPr>
            <w:rFonts w:asciiTheme="minorHAnsi" w:eastAsiaTheme="minorEastAsia" w:hAnsiTheme="minorHAnsi" w:cstheme="minorBidi"/>
            <w:b w:val="0"/>
            <w:noProof/>
            <w:sz w:val="22"/>
            <w:szCs w:val="22"/>
          </w:rPr>
          <w:tab/>
        </w:r>
        <w:r w:rsidR="006A0E14" w:rsidRPr="009B0CFE">
          <w:rPr>
            <w:rStyle w:val="Hyperlink"/>
            <w:noProof/>
          </w:rPr>
          <w:t>muteer stamgegevens</w:t>
        </w:r>
        <w:r w:rsidR="006A0E14">
          <w:rPr>
            <w:noProof/>
            <w:webHidden/>
          </w:rPr>
          <w:tab/>
        </w:r>
        <w:r>
          <w:rPr>
            <w:noProof/>
            <w:webHidden/>
          </w:rPr>
          <w:fldChar w:fldCharType="begin"/>
        </w:r>
        <w:r w:rsidR="006A0E14">
          <w:rPr>
            <w:noProof/>
            <w:webHidden/>
          </w:rPr>
          <w:instrText xml:space="preserve"> PAGEREF _Toc425160684 \h </w:instrText>
        </w:r>
        <w:r>
          <w:rPr>
            <w:noProof/>
            <w:webHidden/>
          </w:rPr>
        </w:r>
        <w:r>
          <w:rPr>
            <w:noProof/>
            <w:webHidden/>
          </w:rPr>
          <w:fldChar w:fldCharType="separate"/>
        </w:r>
        <w:r w:rsidR="006A0E14">
          <w:rPr>
            <w:noProof/>
            <w:webHidden/>
          </w:rPr>
          <w:t>46</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85" w:history="1">
        <w:r w:rsidR="006A0E14" w:rsidRPr="009B0CFE">
          <w:rPr>
            <w:rStyle w:val="Hyperlink"/>
            <w:noProof/>
          </w:rPr>
          <w:t>7</w:t>
        </w:r>
        <w:r w:rsidR="006A0E14">
          <w:rPr>
            <w:rFonts w:asciiTheme="minorHAnsi" w:eastAsiaTheme="minorEastAsia" w:hAnsiTheme="minorHAnsi" w:cstheme="minorBidi"/>
            <w:noProof/>
            <w:sz w:val="22"/>
            <w:szCs w:val="22"/>
          </w:rPr>
          <w:tab/>
        </w:r>
        <w:r w:rsidR="006A0E14" w:rsidRPr="009B0CFE">
          <w:rPr>
            <w:rStyle w:val="Hyperlink"/>
            <w:noProof/>
          </w:rPr>
          <w:t>Conversie</w:t>
        </w:r>
        <w:r w:rsidR="006A0E14">
          <w:rPr>
            <w:noProof/>
            <w:webHidden/>
          </w:rPr>
          <w:tab/>
        </w:r>
        <w:r>
          <w:rPr>
            <w:noProof/>
            <w:webHidden/>
          </w:rPr>
          <w:fldChar w:fldCharType="begin"/>
        </w:r>
        <w:r w:rsidR="006A0E14">
          <w:rPr>
            <w:noProof/>
            <w:webHidden/>
          </w:rPr>
          <w:instrText xml:space="preserve"> PAGEREF _Toc425160685 \h </w:instrText>
        </w:r>
        <w:r>
          <w:rPr>
            <w:noProof/>
            <w:webHidden/>
          </w:rPr>
        </w:r>
        <w:r>
          <w:rPr>
            <w:noProof/>
            <w:webHidden/>
          </w:rPr>
          <w:fldChar w:fldCharType="separate"/>
        </w:r>
        <w:r w:rsidR="006A0E14">
          <w:rPr>
            <w:noProof/>
            <w:webHidden/>
          </w:rPr>
          <w:t>48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6" w:history="1">
        <w:r w:rsidR="006A0E14" w:rsidRPr="009B0CFE">
          <w:rPr>
            <w:rStyle w:val="Hyperlink"/>
            <w:noProof/>
          </w:rPr>
          <w:t>7.1</w:t>
        </w:r>
        <w:r w:rsidR="006A0E14">
          <w:rPr>
            <w:rFonts w:asciiTheme="minorHAnsi" w:eastAsiaTheme="minorEastAsia" w:hAnsiTheme="minorHAnsi" w:cstheme="minorBidi"/>
            <w:b w:val="0"/>
            <w:noProof/>
            <w:sz w:val="22"/>
            <w:szCs w:val="22"/>
          </w:rPr>
          <w:tab/>
        </w:r>
        <w:r w:rsidR="006A0E14" w:rsidRPr="009B0CFE">
          <w:rPr>
            <w:rStyle w:val="Hyperlink"/>
            <w:noProof/>
          </w:rPr>
          <w:t>Medewerkerrechten</w:t>
        </w:r>
        <w:r w:rsidR="006A0E14">
          <w:rPr>
            <w:noProof/>
            <w:webHidden/>
          </w:rPr>
          <w:tab/>
        </w:r>
        <w:r>
          <w:rPr>
            <w:noProof/>
            <w:webHidden/>
          </w:rPr>
          <w:fldChar w:fldCharType="begin"/>
        </w:r>
        <w:r w:rsidR="006A0E14">
          <w:rPr>
            <w:noProof/>
            <w:webHidden/>
          </w:rPr>
          <w:instrText xml:space="preserve"> PAGEREF _Toc425160686 \h </w:instrText>
        </w:r>
        <w:r>
          <w:rPr>
            <w:noProof/>
            <w:webHidden/>
          </w:rPr>
        </w:r>
        <w:r>
          <w:rPr>
            <w:noProof/>
            <w:webHidden/>
          </w:rPr>
          <w:fldChar w:fldCharType="separate"/>
        </w:r>
        <w:r w:rsidR="006A0E14">
          <w:rPr>
            <w:noProof/>
            <w:webHidden/>
          </w:rPr>
          <w:t>48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7" w:history="1">
        <w:r w:rsidR="006A0E14" w:rsidRPr="009B0CFE">
          <w:rPr>
            <w:rStyle w:val="Hyperlink"/>
            <w:noProof/>
          </w:rPr>
          <w:t>7.2</w:t>
        </w:r>
        <w:r w:rsidR="006A0E14">
          <w:rPr>
            <w:rFonts w:asciiTheme="minorHAnsi" w:eastAsiaTheme="minorEastAsia" w:hAnsiTheme="minorHAnsi" w:cstheme="minorBidi"/>
            <w:b w:val="0"/>
            <w:noProof/>
            <w:sz w:val="22"/>
            <w:szCs w:val="22"/>
          </w:rPr>
          <w:tab/>
        </w:r>
        <w:r w:rsidR="006A0E14" w:rsidRPr="009B0CFE">
          <w:rPr>
            <w:rStyle w:val="Hyperlink"/>
            <w:noProof/>
          </w:rPr>
          <w:t>Urentegoeden</w:t>
        </w:r>
        <w:r w:rsidR="006A0E14">
          <w:rPr>
            <w:noProof/>
            <w:webHidden/>
          </w:rPr>
          <w:tab/>
        </w:r>
        <w:r>
          <w:rPr>
            <w:noProof/>
            <w:webHidden/>
          </w:rPr>
          <w:fldChar w:fldCharType="begin"/>
        </w:r>
        <w:r w:rsidR="006A0E14">
          <w:rPr>
            <w:noProof/>
            <w:webHidden/>
          </w:rPr>
          <w:instrText xml:space="preserve"> PAGEREF _Toc425160687 \h </w:instrText>
        </w:r>
        <w:r>
          <w:rPr>
            <w:noProof/>
            <w:webHidden/>
          </w:rPr>
        </w:r>
        <w:r>
          <w:rPr>
            <w:noProof/>
            <w:webHidden/>
          </w:rPr>
          <w:fldChar w:fldCharType="separate"/>
        </w:r>
        <w:r w:rsidR="006A0E14">
          <w:rPr>
            <w:noProof/>
            <w:webHidden/>
          </w:rPr>
          <w:t>48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8" w:history="1">
        <w:r w:rsidR="006A0E14" w:rsidRPr="009B0CFE">
          <w:rPr>
            <w:rStyle w:val="Hyperlink"/>
            <w:noProof/>
          </w:rPr>
          <w:t>7.3</w:t>
        </w:r>
        <w:r w:rsidR="006A0E14">
          <w:rPr>
            <w:rFonts w:asciiTheme="minorHAnsi" w:eastAsiaTheme="minorEastAsia" w:hAnsiTheme="minorHAnsi" w:cstheme="minorBidi"/>
            <w:b w:val="0"/>
            <w:noProof/>
            <w:sz w:val="22"/>
            <w:szCs w:val="22"/>
          </w:rPr>
          <w:tab/>
        </w:r>
        <w:r w:rsidR="006A0E14" w:rsidRPr="009B0CFE">
          <w:rPr>
            <w:rStyle w:val="Hyperlink"/>
            <w:noProof/>
          </w:rPr>
          <w:t>Stamgegevens</w:t>
        </w:r>
        <w:r w:rsidR="006A0E14">
          <w:rPr>
            <w:noProof/>
            <w:webHidden/>
          </w:rPr>
          <w:tab/>
        </w:r>
        <w:r>
          <w:rPr>
            <w:noProof/>
            <w:webHidden/>
          </w:rPr>
          <w:fldChar w:fldCharType="begin"/>
        </w:r>
        <w:r w:rsidR="006A0E14">
          <w:rPr>
            <w:noProof/>
            <w:webHidden/>
          </w:rPr>
          <w:instrText xml:space="preserve"> PAGEREF _Toc425160688 \h </w:instrText>
        </w:r>
        <w:r>
          <w:rPr>
            <w:noProof/>
            <w:webHidden/>
          </w:rPr>
        </w:r>
        <w:r>
          <w:rPr>
            <w:noProof/>
            <w:webHidden/>
          </w:rPr>
          <w:fldChar w:fldCharType="separate"/>
        </w:r>
        <w:r w:rsidR="006A0E14">
          <w:rPr>
            <w:noProof/>
            <w:webHidden/>
          </w:rPr>
          <w:t>48</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89" w:history="1">
        <w:r w:rsidR="006A0E14" w:rsidRPr="009B0CFE">
          <w:rPr>
            <w:rStyle w:val="Hyperlink"/>
            <w:noProof/>
          </w:rPr>
          <w:t>8</w:t>
        </w:r>
        <w:r w:rsidR="006A0E14">
          <w:rPr>
            <w:rFonts w:asciiTheme="minorHAnsi" w:eastAsiaTheme="minorEastAsia" w:hAnsiTheme="minorHAnsi" w:cstheme="minorBidi"/>
            <w:noProof/>
            <w:sz w:val="22"/>
            <w:szCs w:val="22"/>
          </w:rPr>
          <w:tab/>
        </w:r>
        <w:r w:rsidR="006A0E14" w:rsidRPr="009B0CFE">
          <w:rPr>
            <w:rStyle w:val="Hyperlink"/>
            <w:noProof/>
          </w:rPr>
          <w:t>Gebruikers interfaces</w:t>
        </w:r>
        <w:r w:rsidR="006A0E14">
          <w:rPr>
            <w:noProof/>
            <w:webHidden/>
          </w:rPr>
          <w:tab/>
        </w:r>
        <w:r>
          <w:rPr>
            <w:noProof/>
            <w:webHidden/>
          </w:rPr>
          <w:fldChar w:fldCharType="begin"/>
        </w:r>
        <w:r w:rsidR="006A0E14">
          <w:rPr>
            <w:noProof/>
            <w:webHidden/>
          </w:rPr>
          <w:instrText xml:space="preserve"> PAGEREF _Toc425160689 \h </w:instrText>
        </w:r>
        <w:r>
          <w:rPr>
            <w:noProof/>
            <w:webHidden/>
          </w:rPr>
        </w:r>
        <w:r>
          <w:rPr>
            <w:noProof/>
            <w:webHidden/>
          </w:rPr>
          <w:fldChar w:fldCharType="separate"/>
        </w:r>
        <w:r w:rsidR="006A0E14">
          <w:rPr>
            <w:noProof/>
            <w:webHidden/>
          </w:rPr>
          <w:t>49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0" w:history="1">
        <w:r w:rsidR="006A0E14" w:rsidRPr="009B0CFE">
          <w:rPr>
            <w:rStyle w:val="Hyperlink"/>
            <w:noProof/>
          </w:rPr>
          <w:t>8.1</w:t>
        </w:r>
        <w:r w:rsidR="006A0E14">
          <w:rPr>
            <w:rFonts w:asciiTheme="minorHAnsi" w:eastAsiaTheme="minorEastAsia" w:hAnsiTheme="minorHAnsi" w:cstheme="minorBidi"/>
            <w:b w:val="0"/>
            <w:noProof/>
            <w:sz w:val="22"/>
            <w:szCs w:val="22"/>
          </w:rPr>
          <w:tab/>
        </w:r>
        <w:r w:rsidR="006A0E14" w:rsidRPr="009B0CFE">
          <w:rPr>
            <w:rStyle w:val="Hyperlink"/>
            <w:noProof/>
          </w:rPr>
          <w:t>Algemeen</w:t>
        </w:r>
        <w:r w:rsidR="006A0E14">
          <w:rPr>
            <w:noProof/>
            <w:webHidden/>
          </w:rPr>
          <w:tab/>
        </w:r>
        <w:r>
          <w:rPr>
            <w:noProof/>
            <w:webHidden/>
          </w:rPr>
          <w:fldChar w:fldCharType="begin"/>
        </w:r>
        <w:r w:rsidR="006A0E14">
          <w:rPr>
            <w:noProof/>
            <w:webHidden/>
          </w:rPr>
          <w:instrText xml:space="preserve"> PAGEREF _Toc425160690 \h </w:instrText>
        </w:r>
        <w:r>
          <w:rPr>
            <w:noProof/>
            <w:webHidden/>
          </w:rPr>
        </w:r>
        <w:r>
          <w:rPr>
            <w:noProof/>
            <w:webHidden/>
          </w:rPr>
          <w:fldChar w:fldCharType="separate"/>
        </w:r>
        <w:r w:rsidR="006A0E14">
          <w:rPr>
            <w:noProof/>
            <w:webHidden/>
          </w:rPr>
          <w:t>49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1" w:history="1">
        <w:r w:rsidR="006A0E14" w:rsidRPr="009B0CFE">
          <w:rPr>
            <w:rStyle w:val="Hyperlink"/>
            <w:noProof/>
          </w:rPr>
          <w:t>8.2</w:t>
        </w:r>
        <w:r w:rsidR="006A0E14">
          <w:rPr>
            <w:rFonts w:asciiTheme="minorHAnsi" w:eastAsiaTheme="minorEastAsia" w:hAnsiTheme="minorHAnsi" w:cstheme="minorBidi"/>
            <w:b w:val="0"/>
            <w:noProof/>
            <w:sz w:val="22"/>
            <w:szCs w:val="22"/>
          </w:rPr>
          <w:tab/>
        </w:r>
        <w:r w:rsidR="006A0E14" w:rsidRPr="009B0CFE">
          <w:rPr>
            <w:rStyle w:val="Hyperlink"/>
            <w:noProof/>
          </w:rPr>
          <w:t>Hoofdmenu</w:t>
        </w:r>
        <w:r w:rsidR="006A0E14">
          <w:rPr>
            <w:noProof/>
            <w:webHidden/>
          </w:rPr>
          <w:tab/>
        </w:r>
        <w:r>
          <w:rPr>
            <w:noProof/>
            <w:webHidden/>
          </w:rPr>
          <w:fldChar w:fldCharType="begin"/>
        </w:r>
        <w:r w:rsidR="006A0E14">
          <w:rPr>
            <w:noProof/>
            <w:webHidden/>
          </w:rPr>
          <w:instrText xml:space="preserve"> PAGEREF _Toc425160691 \h </w:instrText>
        </w:r>
        <w:r>
          <w:rPr>
            <w:noProof/>
            <w:webHidden/>
          </w:rPr>
        </w:r>
        <w:r>
          <w:rPr>
            <w:noProof/>
            <w:webHidden/>
          </w:rPr>
          <w:fldChar w:fldCharType="separate"/>
        </w:r>
        <w:r w:rsidR="006A0E14">
          <w:rPr>
            <w:noProof/>
            <w:webHidden/>
          </w:rPr>
          <w:t>49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2" w:history="1">
        <w:r w:rsidR="006A0E14" w:rsidRPr="009B0CFE">
          <w:rPr>
            <w:rStyle w:val="Hyperlink"/>
            <w:noProof/>
          </w:rPr>
          <w:t>8.3</w:t>
        </w:r>
        <w:r w:rsidR="006A0E14">
          <w:rPr>
            <w:rFonts w:asciiTheme="minorHAnsi" w:eastAsiaTheme="minorEastAsia" w:hAnsiTheme="minorHAnsi" w:cstheme="minorBidi"/>
            <w:b w:val="0"/>
            <w:noProof/>
            <w:sz w:val="22"/>
            <w:szCs w:val="22"/>
          </w:rPr>
          <w:tab/>
        </w:r>
        <w:r w:rsidR="006A0E14" w:rsidRPr="009B0CFE">
          <w:rPr>
            <w:rStyle w:val="Hyperlink"/>
            <w:noProof/>
          </w:rPr>
          <w:t>Startpagina</w:t>
        </w:r>
        <w:r w:rsidR="006A0E14">
          <w:rPr>
            <w:noProof/>
            <w:webHidden/>
          </w:rPr>
          <w:tab/>
        </w:r>
        <w:r>
          <w:rPr>
            <w:noProof/>
            <w:webHidden/>
          </w:rPr>
          <w:fldChar w:fldCharType="begin"/>
        </w:r>
        <w:r w:rsidR="006A0E14">
          <w:rPr>
            <w:noProof/>
            <w:webHidden/>
          </w:rPr>
          <w:instrText xml:space="preserve"> PAGEREF _Toc425160692 \h </w:instrText>
        </w:r>
        <w:r>
          <w:rPr>
            <w:noProof/>
            <w:webHidden/>
          </w:rPr>
        </w:r>
        <w:r>
          <w:rPr>
            <w:noProof/>
            <w:webHidden/>
          </w:rPr>
          <w:fldChar w:fldCharType="separate"/>
        </w:r>
        <w:r w:rsidR="006A0E14">
          <w:rPr>
            <w:noProof/>
            <w:webHidden/>
          </w:rPr>
          <w:t>50</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3" w:history="1">
        <w:r w:rsidR="006A0E14" w:rsidRPr="009B0CFE">
          <w:rPr>
            <w:rStyle w:val="Hyperlink"/>
            <w:noProof/>
          </w:rPr>
          <w:t>8.4</w:t>
        </w:r>
        <w:r w:rsidR="006A0E14">
          <w:rPr>
            <w:rFonts w:asciiTheme="minorHAnsi" w:eastAsiaTheme="minorEastAsia" w:hAnsiTheme="minorHAnsi" w:cstheme="minorBidi"/>
            <w:b w:val="0"/>
            <w:noProof/>
            <w:sz w:val="22"/>
            <w:szCs w:val="22"/>
          </w:rPr>
          <w:tab/>
        </w:r>
        <w:r w:rsidR="006A0E14" w:rsidRPr="009B0CFE">
          <w:rPr>
            <w:rStyle w:val="Hyperlink"/>
            <w:noProof/>
          </w:rPr>
          <w:t>Beheren medewerkers</w:t>
        </w:r>
        <w:r w:rsidR="006A0E14">
          <w:rPr>
            <w:noProof/>
            <w:webHidden/>
          </w:rPr>
          <w:tab/>
        </w:r>
        <w:r>
          <w:rPr>
            <w:noProof/>
            <w:webHidden/>
          </w:rPr>
          <w:fldChar w:fldCharType="begin"/>
        </w:r>
        <w:r w:rsidR="006A0E14">
          <w:rPr>
            <w:noProof/>
            <w:webHidden/>
          </w:rPr>
          <w:instrText xml:space="preserve"> PAGEREF _Toc425160693 \h </w:instrText>
        </w:r>
        <w:r>
          <w:rPr>
            <w:noProof/>
            <w:webHidden/>
          </w:rPr>
        </w:r>
        <w:r>
          <w:rPr>
            <w:noProof/>
            <w:webHidden/>
          </w:rPr>
          <w:fldChar w:fldCharType="separate"/>
        </w:r>
        <w:r w:rsidR="006A0E14">
          <w:rPr>
            <w:noProof/>
            <w:webHidden/>
          </w:rPr>
          <w:t>54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4" w:history="1">
        <w:r w:rsidR="006A0E14" w:rsidRPr="009B0CFE">
          <w:rPr>
            <w:rStyle w:val="Hyperlink"/>
            <w:noProof/>
          </w:rPr>
          <w:t>8.5</w:t>
        </w:r>
        <w:r w:rsidR="006A0E14">
          <w:rPr>
            <w:rFonts w:asciiTheme="minorHAnsi" w:eastAsiaTheme="minorEastAsia" w:hAnsiTheme="minorHAnsi" w:cstheme="minorBidi"/>
            <w:b w:val="0"/>
            <w:noProof/>
            <w:sz w:val="22"/>
            <w:szCs w:val="22"/>
          </w:rPr>
          <w:tab/>
        </w:r>
        <w:r w:rsidR="006A0E14" w:rsidRPr="009B0CFE">
          <w:rPr>
            <w:rStyle w:val="Hyperlink"/>
            <w:noProof/>
          </w:rPr>
          <w:t>Beheren urentegoeden</w:t>
        </w:r>
        <w:r w:rsidR="006A0E14">
          <w:rPr>
            <w:noProof/>
            <w:webHidden/>
          </w:rPr>
          <w:tab/>
        </w:r>
        <w:r>
          <w:rPr>
            <w:noProof/>
            <w:webHidden/>
          </w:rPr>
          <w:fldChar w:fldCharType="begin"/>
        </w:r>
        <w:r w:rsidR="006A0E14">
          <w:rPr>
            <w:noProof/>
            <w:webHidden/>
          </w:rPr>
          <w:instrText xml:space="preserve"> PAGEREF _Toc425160694 \h </w:instrText>
        </w:r>
        <w:r>
          <w:rPr>
            <w:noProof/>
            <w:webHidden/>
          </w:rPr>
        </w:r>
        <w:r>
          <w:rPr>
            <w:noProof/>
            <w:webHidden/>
          </w:rPr>
          <w:fldChar w:fldCharType="separate"/>
        </w:r>
        <w:r w:rsidR="006A0E14">
          <w:rPr>
            <w:noProof/>
            <w:webHidden/>
          </w:rPr>
          <w:t>58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5" w:history="1">
        <w:r w:rsidR="006A0E14" w:rsidRPr="009B0CFE">
          <w:rPr>
            <w:rStyle w:val="Hyperlink"/>
            <w:noProof/>
          </w:rPr>
          <w:t>8.6</w:t>
        </w:r>
        <w:r w:rsidR="006A0E14">
          <w:rPr>
            <w:rFonts w:asciiTheme="minorHAnsi" w:eastAsiaTheme="minorEastAsia" w:hAnsiTheme="minorHAnsi" w:cstheme="minorBidi"/>
            <w:b w:val="0"/>
            <w:noProof/>
            <w:sz w:val="22"/>
            <w:szCs w:val="22"/>
          </w:rPr>
          <w:tab/>
        </w:r>
        <w:r w:rsidR="006A0E14" w:rsidRPr="009B0CFE">
          <w:rPr>
            <w:rStyle w:val="Hyperlink"/>
            <w:noProof/>
          </w:rPr>
          <w:t>Beheren Toelagen</w:t>
        </w:r>
        <w:r w:rsidR="006A0E14">
          <w:rPr>
            <w:noProof/>
            <w:webHidden/>
          </w:rPr>
          <w:tab/>
        </w:r>
        <w:r>
          <w:rPr>
            <w:noProof/>
            <w:webHidden/>
          </w:rPr>
          <w:fldChar w:fldCharType="begin"/>
        </w:r>
        <w:r w:rsidR="006A0E14">
          <w:rPr>
            <w:noProof/>
            <w:webHidden/>
          </w:rPr>
          <w:instrText xml:space="preserve"> PAGEREF _Toc425160695 \h </w:instrText>
        </w:r>
        <w:r>
          <w:rPr>
            <w:noProof/>
            <w:webHidden/>
          </w:rPr>
        </w:r>
        <w:r>
          <w:rPr>
            <w:noProof/>
            <w:webHidden/>
          </w:rPr>
          <w:fldChar w:fldCharType="separate"/>
        </w:r>
        <w:r w:rsidR="006A0E14">
          <w:rPr>
            <w:noProof/>
            <w:webHidden/>
          </w:rPr>
          <w:t>60</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6" w:history="1">
        <w:r w:rsidR="006A0E14" w:rsidRPr="009B0CFE">
          <w:rPr>
            <w:rStyle w:val="Hyperlink"/>
            <w:noProof/>
          </w:rPr>
          <w:t>8.7</w:t>
        </w:r>
        <w:r w:rsidR="006A0E14">
          <w:rPr>
            <w:rFonts w:asciiTheme="minorHAnsi" w:eastAsiaTheme="minorEastAsia" w:hAnsiTheme="minorHAnsi" w:cstheme="minorBidi"/>
            <w:b w:val="0"/>
            <w:noProof/>
            <w:sz w:val="22"/>
            <w:szCs w:val="22"/>
          </w:rPr>
          <w:tab/>
        </w:r>
        <w:r w:rsidR="006A0E14" w:rsidRPr="009B0CFE">
          <w:rPr>
            <w:rStyle w:val="Hyperlink"/>
            <w:noProof/>
          </w:rPr>
          <w:t>Beheren Urenpools</w:t>
        </w:r>
        <w:r w:rsidR="006A0E14">
          <w:rPr>
            <w:noProof/>
            <w:webHidden/>
          </w:rPr>
          <w:tab/>
        </w:r>
        <w:r>
          <w:rPr>
            <w:noProof/>
            <w:webHidden/>
          </w:rPr>
          <w:fldChar w:fldCharType="begin"/>
        </w:r>
        <w:r w:rsidR="006A0E14">
          <w:rPr>
            <w:noProof/>
            <w:webHidden/>
          </w:rPr>
          <w:instrText xml:space="preserve"> PAGEREF _Toc425160696 \h </w:instrText>
        </w:r>
        <w:r>
          <w:rPr>
            <w:noProof/>
            <w:webHidden/>
          </w:rPr>
        </w:r>
        <w:r>
          <w:rPr>
            <w:noProof/>
            <w:webHidden/>
          </w:rPr>
          <w:fldChar w:fldCharType="separate"/>
        </w:r>
        <w:r w:rsidR="006A0E14">
          <w:rPr>
            <w:noProof/>
            <w:webHidden/>
          </w:rPr>
          <w:t>61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7" w:history="1">
        <w:r w:rsidR="006A0E14" w:rsidRPr="009B0CFE">
          <w:rPr>
            <w:rStyle w:val="Hyperlink"/>
            <w:noProof/>
          </w:rPr>
          <w:t>8.8</w:t>
        </w:r>
        <w:r w:rsidR="006A0E14">
          <w:rPr>
            <w:rFonts w:asciiTheme="minorHAnsi" w:eastAsiaTheme="minorEastAsia" w:hAnsiTheme="minorHAnsi" w:cstheme="minorBidi"/>
            <w:b w:val="0"/>
            <w:noProof/>
            <w:sz w:val="22"/>
            <w:szCs w:val="22"/>
          </w:rPr>
          <w:tab/>
        </w:r>
        <w:r w:rsidR="006A0E14" w:rsidRPr="009B0CFE">
          <w:rPr>
            <w:rStyle w:val="Hyperlink"/>
            <w:noProof/>
          </w:rPr>
          <w:t>Overzicht medewerker rechten</w:t>
        </w:r>
        <w:r w:rsidR="006A0E14">
          <w:rPr>
            <w:noProof/>
            <w:webHidden/>
          </w:rPr>
          <w:tab/>
        </w:r>
        <w:r>
          <w:rPr>
            <w:noProof/>
            <w:webHidden/>
          </w:rPr>
          <w:fldChar w:fldCharType="begin"/>
        </w:r>
        <w:r w:rsidR="006A0E14">
          <w:rPr>
            <w:noProof/>
            <w:webHidden/>
          </w:rPr>
          <w:instrText xml:space="preserve"> PAGEREF _Toc425160697 \h </w:instrText>
        </w:r>
        <w:r>
          <w:rPr>
            <w:noProof/>
            <w:webHidden/>
          </w:rPr>
        </w:r>
        <w:r>
          <w:rPr>
            <w:noProof/>
            <w:webHidden/>
          </w:rPr>
          <w:fldChar w:fldCharType="separate"/>
        </w:r>
        <w:r w:rsidR="006A0E14">
          <w:rPr>
            <w:noProof/>
            <w:webHidden/>
          </w:rPr>
          <w:t>62</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8" w:history="1">
        <w:r w:rsidR="006A0E14" w:rsidRPr="009B0CFE">
          <w:rPr>
            <w:rStyle w:val="Hyperlink"/>
            <w:noProof/>
          </w:rPr>
          <w:t>8.9</w:t>
        </w:r>
        <w:r w:rsidR="006A0E14">
          <w:rPr>
            <w:rFonts w:asciiTheme="minorHAnsi" w:eastAsiaTheme="minorEastAsia" w:hAnsiTheme="minorHAnsi" w:cstheme="minorBidi"/>
            <w:b w:val="0"/>
            <w:noProof/>
            <w:sz w:val="22"/>
            <w:szCs w:val="22"/>
          </w:rPr>
          <w:tab/>
        </w:r>
        <w:r w:rsidR="006A0E14" w:rsidRPr="009B0CFE">
          <w:rPr>
            <w:rStyle w:val="Hyperlink"/>
            <w:noProof/>
          </w:rPr>
          <w:t>Overzicht perioderesultaten</w:t>
        </w:r>
        <w:r w:rsidR="006A0E14">
          <w:rPr>
            <w:noProof/>
            <w:webHidden/>
          </w:rPr>
          <w:tab/>
        </w:r>
        <w:r>
          <w:rPr>
            <w:noProof/>
            <w:webHidden/>
          </w:rPr>
          <w:fldChar w:fldCharType="begin"/>
        </w:r>
        <w:r w:rsidR="006A0E14">
          <w:rPr>
            <w:noProof/>
            <w:webHidden/>
          </w:rPr>
          <w:instrText xml:space="preserve"> PAGEREF _Toc425160698 \h </w:instrText>
        </w:r>
        <w:r>
          <w:rPr>
            <w:noProof/>
            <w:webHidden/>
          </w:rPr>
        </w:r>
        <w:r>
          <w:rPr>
            <w:noProof/>
            <w:webHidden/>
          </w:rPr>
          <w:fldChar w:fldCharType="separate"/>
        </w:r>
        <w:r w:rsidR="006A0E14">
          <w:rPr>
            <w:noProof/>
            <w:webHidden/>
          </w:rPr>
          <w:t>63</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9" w:history="1">
        <w:r w:rsidR="006A0E14" w:rsidRPr="009B0CFE">
          <w:rPr>
            <w:rStyle w:val="Hyperlink"/>
            <w:noProof/>
          </w:rPr>
          <w:t>8.10</w:t>
        </w:r>
        <w:r w:rsidR="006A0E14">
          <w:rPr>
            <w:rFonts w:asciiTheme="minorHAnsi" w:eastAsiaTheme="minorEastAsia" w:hAnsiTheme="minorHAnsi" w:cstheme="minorBidi"/>
            <w:b w:val="0"/>
            <w:noProof/>
            <w:sz w:val="22"/>
            <w:szCs w:val="22"/>
          </w:rPr>
          <w:tab/>
        </w:r>
        <w:r w:rsidR="006A0E14" w:rsidRPr="009B0CFE">
          <w:rPr>
            <w:rStyle w:val="Hyperlink"/>
            <w:noProof/>
          </w:rPr>
          <w:t>Overzicht perioderesultaat</w:t>
        </w:r>
        <w:r w:rsidR="006A0E14">
          <w:rPr>
            <w:noProof/>
            <w:webHidden/>
          </w:rPr>
          <w:tab/>
        </w:r>
        <w:r>
          <w:rPr>
            <w:noProof/>
            <w:webHidden/>
          </w:rPr>
          <w:fldChar w:fldCharType="begin"/>
        </w:r>
        <w:r w:rsidR="006A0E14">
          <w:rPr>
            <w:noProof/>
            <w:webHidden/>
          </w:rPr>
          <w:instrText xml:space="preserve"> PAGEREF _Toc425160699 \h </w:instrText>
        </w:r>
        <w:r>
          <w:rPr>
            <w:noProof/>
            <w:webHidden/>
          </w:rPr>
        </w:r>
        <w:r>
          <w:rPr>
            <w:noProof/>
            <w:webHidden/>
          </w:rPr>
          <w:fldChar w:fldCharType="separate"/>
        </w:r>
        <w:r w:rsidR="006A0E14">
          <w:rPr>
            <w:noProof/>
            <w:webHidden/>
          </w:rPr>
          <w:t>64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0" w:history="1">
        <w:r w:rsidR="006A0E14" w:rsidRPr="009B0CFE">
          <w:rPr>
            <w:rStyle w:val="Hyperlink"/>
            <w:noProof/>
          </w:rPr>
          <w:t>8.11</w:t>
        </w:r>
        <w:r w:rsidR="006A0E14">
          <w:rPr>
            <w:rFonts w:asciiTheme="minorHAnsi" w:eastAsiaTheme="minorEastAsia" w:hAnsiTheme="minorHAnsi" w:cstheme="minorBidi"/>
            <w:b w:val="0"/>
            <w:noProof/>
            <w:sz w:val="22"/>
            <w:szCs w:val="22"/>
          </w:rPr>
          <w:tab/>
        </w:r>
        <w:r w:rsidR="006A0E14" w:rsidRPr="009B0CFE">
          <w:rPr>
            <w:rStyle w:val="Hyperlink"/>
            <w:noProof/>
          </w:rPr>
          <w:t>Overzicht medewerkerresultaat</w:t>
        </w:r>
        <w:r w:rsidR="006A0E14">
          <w:rPr>
            <w:noProof/>
            <w:webHidden/>
          </w:rPr>
          <w:tab/>
        </w:r>
        <w:r>
          <w:rPr>
            <w:noProof/>
            <w:webHidden/>
          </w:rPr>
          <w:fldChar w:fldCharType="begin"/>
        </w:r>
        <w:r w:rsidR="006A0E14">
          <w:rPr>
            <w:noProof/>
            <w:webHidden/>
          </w:rPr>
          <w:instrText xml:space="preserve"> PAGEREF _Toc425160700 \h </w:instrText>
        </w:r>
        <w:r>
          <w:rPr>
            <w:noProof/>
            <w:webHidden/>
          </w:rPr>
        </w:r>
        <w:r>
          <w:rPr>
            <w:noProof/>
            <w:webHidden/>
          </w:rPr>
          <w:fldChar w:fldCharType="separate"/>
        </w:r>
        <w:r w:rsidR="006A0E14">
          <w:rPr>
            <w:noProof/>
            <w:webHidden/>
          </w:rPr>
          <w:t>65</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1" w:history="1">
        <w:r w:rsidR="006A0E14" w:rsidRPr="009B0CFE">
          <w:rPr>
            <w:rStyle w:val="Hyperlink"/>
            <w:noProof/>
          </w:rPr>
          <w:t>8.12</w:t>
        </w:r>
        <w:r w:rsidR="006A0E14">
          <w:rPr>
            <w:rFonts w:asciiTheme="minorHAnsi" w:eastAsiaTheme="minorEastAsia" w:hAnsiTheme="minorHAnsi" w:cstheme="minorBidi"/>
            <w:b w:val="0"/>
            <w:noProof/>
            <w:sz w:val="22"/>
            <w:szCs w:val="22"/>
          </w:rPr>
          <w:tab/>
        </w:r>
        <w:r w:rsidR="006A0E14" w:rsidRPr="009B0CFE">
          <w:rPr>
            <w:rStyle w:val="Hyperlink"/>
            <w:noProof/>
          </w:rPr>
          <w:t>Inlogscherm</w:t>
        </w:r>
        <w:r w:rsidR="006A0E14">
          <w:rPr>
            <w:noProof/>
            <w:webHidden/>
          </w:rPr>
          <w:tab/>
        </w:r>
        <w:r>
          <w:rPr>
            <w:noProof/>
            <w:webHidden/>
          </w:rPr>
          <w:fldChar w:fldCharType="begin"/>
        </w:r>
        <w:r w:rsidR="006A0E14">
          <w:rPr>
            <w:noProof/>
            <w:webHidden/>
          </w:rPr>
          <w:instrText xml:space="preserve"> PAGEREF _Toc425160701 \h </w:instrText>
        </w:r>
        <w:r>
          <w:rPr>
            <w:noProof/>
            <w:webHidden/>
          </w:rPr>
        </w:r>
        <w:r>
          <w:rPr>
            <w:noProof/>
            <w:webHidden/>
          </w:rPr>
          <w:fldChar w:fldCharType="separate"/>
        </w:r>
        <w:r w:rsidR="006A0E14">
          <w:rPr>
            <w:noProof/>
            <w:webHidden/>
          </w:rPr>
          <w:t>65</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702" w:history="1">
        <w:r w:rsidR="006A0E14" w:rsidRPr="009B0CFE">
          <w:rPr>
            <w:rStyle w:val="Hyperlink"/>
            <w:noProof/>
          </w:rPr>
          <w:t>9</w:t>
        </w:r>
        <w:r w:rsidR="006A0E14">
          <w:rPr>
            <w:rFonts w:asciiTheme="minorHAnsi" w:eastAsiaTheme="minorEastAsia" w:hAnsiTheme="minorHAnsi" w:cstheme="minorBidi"/>
            <w:noProof/>
            <w:sz w:val="22"/>
            <w:szCs w:val="22"/>
          </w:rPr>
          <w:tab/>
        </w:r>
        <w:r w:rsidR="006A0E14" w:rsidRPr="009B0CFE">
          <w:rPr>
            <w:rStyle w:val="Hyperlink"/>
            <w:noProof/>
          </w:rPr>
          <w:t>Periodeverwerking</w:t>
        </w:r>
        <w:r w:rsidR="006A0E14">
          <w:rPr>
            <w:noProof/>
            <w:webHidden/>
          </w:rPr>
          <w:tab/>
        </w:r>
        <w:r>
          <w:rPr>
            <w:noProof/>
            <w:webHidden/>
          </w:rPr>
          <w:fldChar w:fldCharType="begin"/>
        </w:r>
        <w:r w:rsidR="006A0E14">
          <w:rPr>
            <w:noProof/>
            <w:webHidden/>
          </w:rPr>
          <w:instrText xml:space="preserve"> PAGEREF _Toc425160702 \h </w:instrText>
        </w:r>
        <w:r>
          <w:rPr>
            <w:noProof/>
            <w:webHidden/>
          </w:rPr>
        </w:r>
        <w:r>
          <w:rPr>
            <w:noProof/>
            <w:webHidden/>
          </w:rPr>
          <w:fldChar w:fldCharType="separate"/>
        </w:r>
        <w:r w:rsidR="006A0E14">
          <w:rPr>
            <w:noProof/>
            <w:webHidden/>
          </w:rPr>
          <w:t>66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3" w:history="1">
        <w:r w:rsidR="006A0E14" w:rsidRPr="009B0CFE">
          <w:rPr>
            <w:rStyle w:val="Hyperlink"/>
            <w:noProof/>
          </w:rPr>
          <w:t>9.1</w:t>
        </w:r>
        <w:r w:rsidR="006A0E14">
          <w:rPr>
            <w:rFonts w:asciiTheme="minorHAnsi" w:eastAsiaTheme="minorEastAsia" w:hAnsiTheme="minorHAnsi" w:cstheme="minorBidi"/>
            <w:b w:val="0"/>
            <w:noProof/>
            <w:sz w:val="22"/>
            <w:szCs w:val="22"/>
          </w:rPr>
          <w:tab/>
        </w:r>
        <w:r w:rsidR="006A0E14" w:rsidRPr="009B0CFE">
          <w:rPr>
            <w:rStyle w:val="Hyperlink"/>
            <w:noProof/>
          </w:rPr>
          <w:t>Inleiding</w:t>
        </w:r>
        <w:r w:rsidR="006A0E14">
          <w:rPr>
            <w:noProof/>
            <w:webHidden/>
          </w:rPr>
          <w:tab/>
        </w:r>
        <w:r>
          <w:rPr>
            <w:noProof/>
            <w:webHidden/>
          </w:rPr>
          <w:fldChar w:fldCharType="begin"/>
        </w:r>
        <w:r w:rsidR="006A0E14">
          <w:rPr>
            <w:noProof/>
            <w:webHidden/>
          </w:rPr>
          <w:instrText xml:space="preserve"> PAGEREF _Toc425160703 \h </w:instrText>
        </w:r>
        <w:r>
          <w:rPr>
            <w:noProof/>
            <w:webHidden/>
          </w:rPr>
        </w:r>
        <w:r>
          <w:rPr>
            <w:noProof/>
            <w:webHidden/>
          </w:rPr>
          <w:fldChar w:fldCharType="separate"/>
        </w:r>
        <w:r w:rsidR="006A0E14">
          <w:rPr>
            <w:noProof/>
            <w:webHidden/>
          </w:rPr>
          <w:t>66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4" w:history="1">
        <w:r w:rsidR="006A0E14" w:rsidRPr="009B0CFE">
          <w:rPr>
            <w:rStyle w:val="Hyperlink"/>
            <w:noProof/>
          </w:rPr>
          <w:t>9.2</w:t>
        </w:r>
        <w:r w:rsidR="006A0E14">
          <w:rPr>
            <w:rFonts w:asciiTheme="minorHAnsi" w:eastAsiaTheme="minorEastAsia" w:hAnsiTheme="minorHAnsi" w:cstheme="minorBidi"/>
            <w:b w:val="0"/>
            <w:noProof/>
            <w:sz w:val="22"/>
            <w:szCs w:val="22"/>
          </w:rPr>
          <w:tab/>
        </w:r>
        <w:r w:rsidR="006A0E14" w:rsidRPr="009B0CFE">
          <w:rPr>
            <w:rStyle w:val="Hyperlink"/>
            <w:noProof/>
          </w:rPr>
          <w:t>Uitgangspunten van de verwerking</w:t>
        </w:r>
        <w:r w:rsidR="006A0E14">
          <w:rPr>
            <w:noProof/>
            <w:webHidden/>
          </w:rPr>
          <w:tab/>
        </w:r>
        <w:r>
          <w:rPr>
            <w:noProof/>
            <w:webHidden/>
          </w:rPr>
          <w:fldChar w:fldCharType="begin"/>
        </w:r>
        <w:r w:rsidR="006A0E14">
          <w:rPr>
            <w:noProof/>
            <w:webHidden/>
          </w:rPr>
          <w:instrText xml:space="preserve"> PAGEREF _Toc425160704 \h </w:instrText>
        </w:r>
        <w:r>
          <w:rPr>
            <w:noProof/>
            <w:webHidden/>
          </w:rPr>
        </w:r>
        <w:r>
          <w:rPr>
            <w:noProof/>
            <w:webHidden/>
          </w:rPr>
          <w:fldChar w:fldCharType="separate"/>
        </w:r>
        <w:r w:rsidR="006A0E14">
          <w:rPr>
            <w:noProof/>
            <w:webHidden/>
          </w:rPr>
          <w:t>66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5" w:history="1">
        <w:r w:rsidR="006A0E14" w:rsidRPr="009B0CFE">
          <w:rPr>
            <w:rStyle w:val="Hyperlink"/>
            <w:noProof/>
          </w:rPr>
          <w:t>9.3</w:t>
        </w:r>
        <w:r w:rsidR="006A0E14">
          <w:rPr>
            <w:rFonts w:asciiTheme="minorHAnsi" w:eastAsiaTheme="minorEastAsia" w:hAnsiTheme="minorHAnsi" w:cstheme="minorBidi"/>
            <w:b w:val="0"/>
            <w:noProof/>
            <w:sz w:val="22"/>
            <w:szCs w:val="22"/>
          </w:rPr>
          <w:tab/>
        </w:r>
        <w:r w:rsidR="006A0E14" w:rsidRPr="009B0CFE">
          <w:rPr>
            <w:rStyle w:val="Hyperlink"/>
            <w:noProof/>
          </w:rPr>
          <w:t>Verwerking</w:t>
        </w:r>
        <w:r w:rsidR="006A0E14">
          <w:rPr>
            <w:noProof/>
            <w:webHidden/>
          </w:rPr>
          <w:tab/>
        </w:r>
        <w:r>
          <w:rPr>
            <w:noProof/>
            <w:webHidden/>
          </w:rPr>
          <w:fldChar w:fldCharType="begin"/>
        </w:r>
        <w:r w:rsidR="006A0E14">
          <w:rPr>
            <w:noProof/>
            <w:webHidden/>
          </w:rPr>
          <w:instrText xml:space="preserve"> PAGEREF _Toc425160705 \h </w:instrText>
        </w:r>
        <w:r>
          <w:rPr>
            <w:noProof/>
            <w:webHidden/>
          </w:rPr>
        </w:r>
        <w:r>
          <w:rPr>
            <w:noProof/>
            <w:webHidden/>
          </w:rPr>
          <w:fldChar w:fldCharType="separate"/>
        </w:r>
        <w:r w:rsidR="006A0E14">
          <w:rPr>
            <w:noProof/>
            <w:webHidden/>
          </w:rPr>
          <w:t>66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6" w:history="1">
        <w:r w:rsidR="006A0E14" w:rsidRPr="009B0CFE">
          <w:rPr>
            <w:rStyle w:val="Hyperlink"/>
            <w:noProof/>
          </w:rPr>
          <w:t>9.4</w:t>
        </w:r>
        <w:r w:rsidR="006A0E14">
          <w:rPr>
            <w:rFonts w:asciiTheme="minorHAnsi" w:eastAsiaTheme="minorEastAsia" w:hAnsiTheme="minorHAnsi" w:cstheme="minorBidi"/>
            <w:b w:val="0"/>
            <w:noProof/>
            <w:sz w:val="22"/>
            <w:szCs w:val="22"/>
          </w:rPr>
          <w:tab/>
        </w:r>
        <w:r w:rsidR="006A0E14" w:rsidRPr="009B0CFE">
          <w:rPr>
            <w:rStyle w:val="Hyperlink"/>
            <w:noProof/>
          </w:rPr>
          <w:t>Berichten</w:t>
        </w:r>
        <w:r w:rsidR="006A0E14">
          <w:rPr>
            <w:noProof/>
            <w:webHidden/>
          </w:rPr>
          <w:tab/>
        </w:r>
        <w:r>
          <w:rPr>
            <w:noProof/>
            <w:webHidden/>
          </w:rPr>
          <w:fldChar w:fldCharType="begin"/>
        </w:r>
        <w:r w:rsidR="006A0E14">
          <w:rPr>
            <w:noProof/>
            <w:webHidden/>
          </w:rPr>
          <w:instrText xml:space="preserve"> PAGEREF _Toc425160706 \h </w:instrText>
        </w:r>
        <w:r>
          <w:rPr>
            <w:noProof/>
            <w:webHidden/>
          </w:rPr>
        </w:r>
        <w:r>
          <w:rPr>
            <w:noProof/>
            <w:webHidden/>
          </w:rPr>
          <w:fldChar w:fldCharType="separate"/>
        </w:r>
        <w:r w:rsidR="006A0E14">
          <w:rPr>
            <w:noProof/>
            <w:webHidden/>
          </w:rPr>
          <w:t>67</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707" w:history="1">
        <w:r w:rsidR="006A0E14" w:rsidRPr="009B0CFE">
          <w:rPr>
            <w:rStyle w:val="Hyperlink"/>
            <w:noProof/>
          </w:rPr>
          <w:t>10</w:t>
        </w:r>
        <w:r w:rsidR="006A0E14">
          <w:rPr>
            <w:rFonts w:asciiTheme="minorHAnsi" w:eastAsiaTheme="minorEastAsia" w:hAnsiTheme="minorHAnsi" w:cstheme="minorBidi"/>
            <w:noProof/>
            <w:sz w:val="22"/>
            <w:szCs w:val="22"/>
          </w:rPr>
          <w:tab/>
        </w:r>
        <w:r w:rsidR="006A0E14" w:rsidRPr="009B0CFE">
          <w:rPr>
            <w:rStyle w:val="Hyperlink"/>
            <w:noProof/>
          </w:rPr>
          <w:t>Appendix A: Functiepuntentelling</w:t>
        </w:r>
        <w:r w:rsidR="006A0E14">
          <w:rPr>
            <w:noProof/>
            <w:webHidden/>
          </w:rPr>
          <w:tab/>
        </w:r>
        <w:r>
          <w:rPr>
            <w:noProof/>
            <w:webHidden/>
          </w:rPr>
          <w:fldChar w:fldCharType="begin"/>
        </w:r>
        <w:r w:rsidR="006A0E14">
          <w:rPr>
            <w:noProof/>
            <w:webHidden/>
          </w:rPr>
          <w:instrText xml:space="preserve"> PAGEREF _Toc425160707 \h </w:instrText>
        </w:r>
        <w:r>
          <w:rPr>
            <w:noProof/>
            <w:webHidden/>
          </w:rPr>
        </w:r>
        <w:r>
          <w:rPr>
            <w:noProof/>
            <w:webHidden/>
          </w:rPr>
          <w:fldChar w:fldCharType="separate"/>
        </w:r>
        <w:r w:rsidR="006A0E14">
          <w:rPr>
            <w:noProof/>
            <w:webHidden/>
          </w:rPr>
          <w:t>69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8" w:history="1">
        <w:r w:rsidR="006A0E14" w:rsidRPr="009B0CFE">
          <w:rPr>
            <w:rStyle w:val="Hyperlink"/>
            <w:noProof/>
          </w:rPr>
          <w:t>10.1</w:t>
        </w:r>
        <w:r w:rsidR="006A0E14">
          <w:rPr>
            <w:rFonts w:asciiTheme="minorHAnsi" w:eastAsiaTheme="minorEastAsia" w:hAnsiTheme="minorHAnsi" w:cstheme="minorBidi"/>
            <w:b w:val="0"/>
            <w:noProof/>
            <w:sz w:val="22"/>
            <w:szCs w:val="22"/>
          </w:rPr>
          <w:tab/>
        </w:r>
        <w:r w:rsidR="006A0E14" w:rsidRPr="009B0CFE">
          <w:rPr>
            <w:rStyle w:val="Hyperlink"/>
            <w:noProof/>
          </w:rPr>
          <w:t>Gegevensverzamelingen</w:t>
        </w:r>
        <w:r w:rsidR="006A0E14">
          <w:rPr>
            <w:noProof/>
            <w:webHidden/>
          </w:rPr>
          <w:tab/>
        </w:r>
        <w:r>
          <w:rPr>
            <w:noProof/>
            <w:webHidden/>
          </w:rPr>
          <w:fldChar w:fldCharType="begin"/>
        </w:r>
        <w:r w:rsidR="006A0E14">
          <w:rPr>
            <w:noProof/>
            <w:webHidden/>
          </w:rPr>
          <w:instrText xml:space="preserve"> PAGEREF _Toc425160708 \h </w:instrText>
        </w:r>
        <w:r>
          <w:rPr>
            <w:noProof/>
            <w:webHidden/>
          </w:rPr>
        </w:r>
        <w:r>
          <w:rPr>
            <w:noProof/>
            <w:webHidden/>
          </w:rPr>
          <w:fldChar w:fldCharType="separate"/>
        </w:r>
        <w:r w:rsidR="006A0E14">
          <w:rPr>
            <w:noProof/>
            <w:webHidden/>
          </w:rPr>
          <w:t>69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9" w:history="1">
        <w:r w:rsidR="006A0E14" w:rsidRPr="009B0CFE">
          <w:rPr>
            <w:rStyle w:val="Hyperlink"/>
            <w:noProof/>
          </w:rPr>
          <w:t>10.2</w:t>
        </w:r>
        <w:r w:rsidR="006A0E14">
          <w:rPr>
            <w:rFonts w:asciiTheme="minorHAnsi" w:eastAsiaTheme="minorEastAsia" w:hAnsiTheme="minorHAnsi" w:cstheme="minorBidi"/>
            <w:b w:val="0"/>
            <w:noProof/>
            <w:sz w:val="22"/>
            <w:szCs w:val="22"/>
          </w:rPr>
          <w:tab/>
        </w:r>
        <w:r w:rsidR="006A0E14" w:rsidRPr="009B0CFE">
          <w:rPr>
            <w:rStyle w:val="Hyperlink"/>
            <w:noProof/>
          </w:rPr>
          <w:t>Interfaces</w:t>
        </w:r>
        <w:r w:rsidR="006A0E14">
          <w:rPr>
            <w:noProof/>
            <w:webHidden/>
          </w:rPr>
          <w:tab/>
        </w:r>
        <w:r>
          <w:rPr>
            <w:noProof/>
            <w:webHidden/>
          </w:rPr>
          <w:fldChar w:fldCharType="begin"/>
        </w:r>
        <w:r w:rsidR="006A0E14">
          <w:rPr>
            <w:noProof/>
            <w:webHidden/>
          </w:rPr>
          <w:instrText xml:space="preserve"> PAGEREF _Toc425160709 \h </w:instrText>
        </w:r>
        <w:r>
          <w:rPr>
            <w:noProof/>
            <w:webHidden/>
          </w:rPr>
        </w:r>
        <w:r>
          <w:rPr>
            <w:noProof/>
            <w:webHidden/>
          </w:rPr>
          <w:fldChar w:fldCharType="separate"/>
        </w:r>
        <w:r w:rsidR="006A0E14">
          <w:rPr>
            <w:noProof/>
            <w:webHidden/>
          </w:rPr>
          <w:t>69</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710" w:history="1">
        <w:r w:rsidR="006A0E14" w:rsidRPr="009B0CFE">
          <w:rPr>
            <w:rStyle w:val="Hyperlink"/>
            <w:noProof/>
          </w:rPr>
          <w:t>11</w:t>
        </w:r>
        <w:r w:rsidR="006A0E14">
          <w:rPr>
            <w:rFonts w:asciiTheme="minorHAnsi" w:eastAsiaTheme="minorEastAsia" w:hAnsiTheme="minorHAnsi" w:cstheme="minorBidi"/>
            <w:noProof/>
            <w:sz w:val="22"/>
            <w:szCs w:val="22"/>
          </w:rPr>
          <w:tab/>
        </w:r>
        <w:r w:rsidR="006A0E14" w:rsidRPr="009B0CFE">
          <w:rPr>
            <w:rStyle w:val="Hyperlink"/>
            <w:noProof/>
          </w:rPr>
          <w:t>Appendix C: Tabellen</w:t>
        </w:r>
        <w:r w:rsidR="006A0E14">
          <w:rPr>
            <w:noProof/>
            <w:webHidden/>
          </w:rPr>
          <w:tab/>
        </w:r>
        <w:r>
          <w:rPr>
            <w:noProof/>
            <w:webHidden/>
          </w:rPr>
          <w:fldChar w:fldCharType="begin"/>
        </w:r>
        <w:r w:rsidR="006A0E14">
          <w:rPr>
            <w:noProof/>
            <w:webHidden/>
          </w:rPr>
          <w:instrText xml:space="preserve"> PAGEREF _Toc425160710 \h </w:instrText>
        </w:r>
        <w:r>
          <w:rPr>
            <w:noProof/>
            <w:webHidden/>
          </w:rPr>
        </w:r>
        <w:r>
          <w:rPr>
            <w:noProof/>
            <w:webHidden/>
          </w:rPr>
          <w:fldChar w:fldCharType="separate"/>
        </w:r>
        <w:r w:rsidR="006A0E14">
          <w:rPr>
            <w:noProof/>
            <w:webHidden/>
          </w:rPr>
          <w:t>71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11" w:history="1">
        <w:r w:rsidR="006A0E14" w:rsidRPr="009B0CFE">
          <w:rPr>
            <w:rStyle w:val="Hyperlink"/>
            <w:noProof/>
          </w:rPr>
          <w:t>11.1</w:t>
        </w:r>
        <w:r w:rsidR="006A0E14">
          <w:rPr>
            <w:rFonts w:asciiTheme="minorHAnsi" w:eastAsiaTheme="minorEastAsia" w:hAnsiTheme="minorHAnsi" w:cstheme="minorBidi"/>
            <w:b w:val="0"/>
            <w:noProof/>
            <w:sz w:val="22"/>
            <w:szCs w:val="22"/>
          </w:rPr>
          <w:tab/>
        </w:r>
        <w:r w:rsidR="006A0E14" w:rsidRPr="009B0CFE">
          <w:rPr>
            <w:rStyle w:val="Hyperlink"/>
            <w:noProof/>
          </w:rPr>
          <w:t>Urenpools</w:t>
        </w:r>
        <w:r w:rsidR="006A0E14">
          <w:rPr>
            <w:noProof/>
            <w:webHidden/>
          </w:rPr>
          <w:tab/>
        </w:r>
        <w:r>
          <w:rPr>
            <w:noProof/>
            <w:webHidden/>
          </w:rPr>
          <w:fldChar w:fldCharType="begin"/>
        </w:r>
        <w:r w:rsidR="006A0E14">
          <w:rPr>
            <w:noProof/>
            <w:webHidden/>
          </w:rPr>
          <w:instrText xml:space="preserve"> PAGEREF _Toc425160711 \h </w:instrText>
        </w:r>
        <w:r>
          <w:rPr>
            <w:noProof/>
            <w:webHidden/>
          </w:rPr>
        </w:r>
        <w:r>
          <w:rPr>
            <w:noProof/>
            <w:webHidden/>
          </w:rPr>
          <w:fldChar w:fldCharType="separate"/>
        </w:r>
        <w:r w:rsidR="006A0E14">
          <w:rPr>
            <w:noProof/>
            <w:webHidden/>
          </w:rPr>
          <w:t>71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12" w:history="1">
        <w:r w:rsidR="006A0E14" w:rsidRPr="009B0CFE">
          <w:rPr>
            <w:rStyle w:val="Hyperlink"/>
            <w:noProof/>
          </w:rPr>
          <w:t>11.2</w:t>
        </w:r>
        <w:r w:rsidR="006A0E14">
          <w:rPr>
            <w:rFonts w:asciiTheme="minorHAnsi" w:eastAsiaTheme="minorEastAsia" w:hAnsiTheme="minorHAnsi" w:cstheme="minorBidi"/>
            <w:b w:val="0"/>
            <w:noProof/>
            <w:sz w:val="22"/>
            <w:szCs w:val="22"/>
          </w:rPr>
          <w:tab/>
        </w:r>
        <w:r w:rsidR="006A0E14" w:rsidRPr="009B0CFE">
          <w:rPr>
            <w:rStyle w:val="Hyperlink"/>
            <w:noProof/>
          </w:rPr>
          <w:t>Verantwoordingsperiodes</w:t>
        </w:r>
        <w:r w:rsidR="006A0E14">
          <w:rPr>
            <w:noProof/>
            <w:webHidden/>
          </w:rPr>
          <w:tab/>
        </w:r>
        <w:r>
          <w:rPr>
            <w:noProof/>
            <w:webHidden/>
          </w:rPr>
          <w:fldChar w:fldCharType="begin"/>
        </w:r>
        <w:r w:rsidR="006A0E14">
          <w:rPr>
            <w:noProof/>
            <w:webHidden/>
          </w:rPr>
          <w:instrText xml:space="preserve"> PAGEREF _Toc425160712 \h </w:instrText>
        </w:r>
        <w:r>
          <w:rPr>
            <w:noProof/>
            <w:webHidden/>
          </w:rPr>
        </w:r>
        <w:r>
          <w:rPr>
            <w:noProof/>
            <w:webHidden/>
          </w:rPr>
          <w:fldChar w:fldCharType="separate"/>
        </w:r>
        <w:r w:rsidR="006A0E14">
          <w:rPr>
            <w:noProof/>
            <w:webHidden/>
          </w:rPr>
          <w:t>71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13" w:history="1">
        <w:r w:rsidR="006A0E14" w:rsidRPr="009B0CFE">
          <w:rPr>
            <w:rStyle w:val="Hyperlink"/>
            <w:noProof/>
          </w:rPr>
          <w:t>11.3</w:t>
        </w:r>
        <w:r w:rsidR="006A0E14">
          <w:rPr>
            <w:rFonts w:asciiTheme="minorHAnsi" w:eastAsiaTheme="minorEastAsia" w:hAnsiTheme="minorHAnsi" w:cstheme="minorBidi"/>
            <w:b w:val="0"/>
            <w:noProof/>
            <w:sz w:val="22"/>
            <w:szCs w:val="22"/>
          </w:rPr>
          <w:tab/>
        </w:r>
        <w:r w:rsidR="006A0E14" w:rsidRPr="009B0CFE">
          <w:rPr>
            <w:rStyle w:val="Hyperlink"/>
            <w:noProof/>
          </w:rPr>
          <w:t>Rechtentabel</w:t>
        </w:r>
        <w:r w:rsidR="006A0E14">
          <w:rPr>
            <w:noProof/>
            <w:webHidden/>
          </w:rPr>
          <w:tab/>
        </w:r>
        <w:r>
          <w:rPr>
            <w:noProof/>
            <w:webHidden/>
          </w:rPr>
          <w:fldChar w:fldCharType="begin"/>
        </w:r>
        <w:r w:rsidR="006A0E14">
          <w:rPr>
            <w:noProof/>
            <w:webHidden/>
          </w:rPr>
          <w:instrText xml:space="preserve"> PAGEREF _Toc425160713 \h </w:instrText>
        </w:r>
        <w:r>
          <w:rPr>
            <w:noProof/>
            <w:webHidden/>
          </w:rPr>
        </w:r>
        <w:r>
          <w:rPr>
            <w:noProof/>
            <w:webHidden/>
          </w:rPr>
          <w:fldChar w:fldCharType="separate"/>
        </w:r>
        <w:r w:rsidR="006A0E14">
          <w:rPr>
            <w:noProof/>
            <w:webHidden/>
          </w:rPr>
          <w:t>73</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714" w:history="1">
        <w:r w:rsidR="006A0E14" w:rsidRPr="009B0CFE">
          <w:rPr>
            <w:rStyle w:val="Hyperlink"/>
            <w:noProof/>
          </w:rPr>
          <w:t>12</w:t>
        </w:r>
        <w:r w:rsidR="006A0E14">
          <w:rPr>
            <w:rFonts w:asciiTheme="minorHAnsi" w:eastAsiaTheme="minorEastAsia" w:hAnsiTheme="minorHAnsi" w:cstheme="minorBidi"/>
            <w:noProof/>
            <w:sz w:val="22"/>
            <w:szCs w:val="22"/>
          </w:rPr>
          <w:tab/>
        </w:r>
        <w:r w:rsidR="006A0E14" w:rsidRPr="009B0CFE">
          <w:rPr>
            <w:rStyle w:val="Hyperlink"/>
            <w:noProof/>
          </w:rPr>
          <w:t>Appendix E: P-Direkt periodebestand</w:t>
        </w:r>
        <w:r w:rsidR="006A0E14">
          <w:rPr>
            <w:noProof/>
            <w:webHidden/>
          </w:rPr>
          <w:tab/>
        </w:r>
        <w:r>
          <w:rPr>
            <w:noProof/>
            <w:webHidden/>
          </w:rPr>
          <w:fldChar w:fldCharType="begin"/>
        </w:r>
        <w:r w:rsidR="006A0E14">
          <w:rPr>
            <w:noProof/>
            <w:webHidden/>
          </w:rPr>
          <w:instrText xml:space="preserve"> PAGEREF _Toc425160714 \h </w:instrText>
        </w:r>
        <w:r>
          <w:rPr>
            <w:noProof/>
            <w:webHidden/>
          </w:rPr>
        </w:r>
        <w:r>
          <w:rPr>
            <w:noProof/>
            <w:webHidden/>
          </w:rPr>
          <w:fldChar w:fldCharType="separate"/>
        </w:r>
        <w:r w:rsidR="006A0E14">
          <w:rPr>
            <w:noProof/>
            <w:webHidden/>
          </w:rPr>
          <w:t>76</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715" w:history="1">
        <w:r w:rsidR="006A0E14" w:rsidRPr="009B0CFE">
          <w:rPr>
            <w:rStyle w:val="Hyperlink"/>
            <w:noProof/>
          </w:rPr>
          <w:t>13</w:t>
        </w:r>
        <w:r w:rsidR="006A0E14">
          <w:rPr>
            <w:rFonts w:asciiTheme="minorHAnsi" w:eastAsiaTheme="minorEastAsia" w:hAnsiTheme="minorHAnsi" w:cstheme="minorBidi"/>
            <w:noProof/>
            <w:sz w:val="22"/>
            <w:szCs w:val="22"/>
          </w:rPr>
          <w:tab/>
        </w:r>
        <w:r w:rsidR="006A0E14" w:rsidRPr="009B0CFE">
          <w:rPr>
            <w:rStyle w:val="Hyperlink"/>
            <w:noProof/>
          </w:rPr>
          <w:t>Appendix F: Voorbeeldbericht naar Kode</w:t>
        </w:r>
        <w:r w:rsidR="006A0E14">
          <w:rPr>
            <w:noProof/>
            <w:webHidden/>
          </w:rPr>
          <w:tab/>
        </w:r>
        <w:r>
          <w:rPr>
            <w:noProof/>
            <w:webHidden/>
          </w:rPr>
          <w:fldChar w:fldCharType="begin"/>
        </w:r>
        <w:r w:rsidR="006A0E14">
          <w:rPr>
            <w:noProof/>
            <w:webHidden/>
          </w:rPr>
          <w:instrText xml:space="preserve"> PAGEREF _Toc425160715 \h </w:instrText>
        </w:r>
        <w:r>
          <w:rPr>
            <w:noProof/>
            <w:webHidden/>
          </w:rPr>
        </w:r>
        <w:r>
          <w:rPr>
            <w:noProof/>
            <w:webHidden/>
          </w:rPr>
          <w:fldChar w:fldCharType="separate"/>
        </w:r>
        <w:r w:rsidR="006A0E14">
          <w:rPr>
            <w:noProof/>
            <w:webHidden/>
          </w:rPr>
          <w:t>78</w:t>
        </w:r>
        <w:r>
          <w:rPr>
            <w:noProof/>
            <w:webHidden/>
          </w:rPr>
          <w:fldChar w:fldCharType="end"/>
        </w:r>
      </w:hyperlink>
    </w:p>
    <w:p w:rsidR="00197293" w:rsidRDefault="003733DA" w:rsidP="00FA238D">
      <w:pPr>
        <w:pStyle w:val="Kop-Inhoudsopgave"/>
      </w:pPr>
      <w:r>
        <w:fldChar w:fldCharType="end"/>
      </w:r>
    </w:p>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5160647"/>
      <w:r w:rsidRPr="00D92A85">
        <w:lastRenderedPageBreak/>
        <w:t>Korte beschrijving van de gewenste functionaliteit</w:t>
      </w:r>
      <w:bookmarkEnd w:id="17"/>
    </w:p>
    <w:p w:rsidR="00197293" w:rsidRDefault="00197293" w:rsidP="00582CFD">
      <w:pPr>
        <w:pStyle w:val="Kop2"/>
      </w:pPr>
      <w:bookmarkStart w:id="18" w:name="_Toc425160648"/>
      <w:bookmarkStart w:id="19" w:name="_Toc245813165"/>
      <w:r>
        <w:t>Inleiding</w:t>
      </w:r>
      <w:bookmarkEnd w:id="18"/>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0" w:name="_Toc425160649"/>
      <w:bookmarkEnd w:id="19"/>
      <w:proofErr w:type="gramStart"/>
      <w:r>
        <w:t>Scope</w:t>
      </w:r>
      <w:bookmarkEnd w:id="20"/>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rPr>
        <w:drawing>
          <wp:inline distT="0" distB="0" distL="0" distR="0">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8"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1" w:name="_Toc425160650"/>
      <w:r>
        <w:t>Informatiebeveiliging</w:t>
      </w:r>
      <w:bookmarkEnd w:id="21"/>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2" w:name="_Toc425160651"/>
      <w:r>
        <w:t>Persoonsgegevens</w:t>
      </w:r>
      <w:bookmarkEnd w:id="22"/>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3" w:name="_Toc425160652"/>
      <w:r>
        <w:t>Begrippen</w:t>
      </w:r>
      <w:bookmarkEnd w:id="23"/>
    </w:p>
    <w:p w:rsidR="00821A76" w:rsidRPr="00821A76" w:rsidRDefault="00821A76" w:rsidP="00FA238D"/>
    <w:tbl>
      <w:tblPr>
        <w:tblW w:w="5000" w:type="pct"/>
        <w:tblLook w:val="0020"/>
      </w:tblPr>
      <w:tblGrid>
        <w:gridCol w:w="2415"/>
        <w:gridCol w:w="3569"/>
        <w:gridCol w:w="1959"/>
      </w:tblGrid>
      <w:tr w:rsidR="00821A76" w:rsidRPr="00191790" w:rsidTr="002178A0">
        <w:tc>
          <w:tcPr>
            <w:tcW w:w="1252"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515"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2178A0">
        <w:tc>
          <w:tcPr>
            <w:tcW w:w="1252" w:type="pct"/>
            <w:shd w:val="solid" w:color="C0C0C0" w:fill="FFFFFF"/>
          </w:tcPr>
          <w:p w:rsidR="004B6564" w:rsidRPr="00EE1E00" w:rsidRDefault="004B6564" w:rsidP="009F0F88">
            <w:r>
              <w:t>Account</w:t>
            </w:r>
          </w:p>
        </w:tc>
        <w:tc>
          <w:tcPr>
            <w:tcW w:w="2515"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2178A0">
        <w:tc>
          <w:tcPr>
            <w:tcW w:w="1252" w:type="pct"/>
            <w:shd w:val="solid" w:color="C0C0C0" w:fill="FFFFFF"/>
          </w:tcPr>
          <w:p w:rsidR="009F0F88" w:rsidRDefault="009F0F88" w:rsidP="009F0F88">
            <w:r>
              <w:t>Code</w:t>
            </w:r>
          </w:p>
        </w:tc>
        <w:tc>
          <w:tcPr>
            <w:tcW w:w="2515" w:type="pct"/>
            <w:shd w:val="pct50" w:color="C0C0C0" w:fill="FFFFFF"/>
          </w:tcPr>
          <w:p w:rsidR="009F0F88" w:rsidRDefault="009F0F88" w:rsidP="009F0F88">
            <w:r>
              <w:t>De code, die P-Direkt voorschrijft om in het P-Direktbestand aan te geven om wlke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2178A0">
        <w:tc>
          <w:tcPr>
            <w:tcW w:w="1252" w:type="pct"/>
            <w:shd w:val="solid" w:color="C0C0C0" w:fill="FFFFFF"/>
          </w:tcPr>
          <w:p w:rsidR="004B6564" w:rsidRPr="00191790" w:rsidRDefault="004B6564" w:rsidP="002E5C77">
            <w:r>
              <w:t>Loginnaam</w:t>
            </w:r>
          </w:p>
        </w:tc>
        <w:tc>
          <w:tcPr>
            <w:tcW w:w="2515" w:type="pct"/>
            <w:shd w:val="pct50" w:color="C0C0C0" w:fill="FFFFFF"/>
          </w:tcPr>
          <w:p w:rsidR="004B6564" w:rsidRDefault="004B6564" w:rsidP="00EE7FBF">
            <w:r>
              <w:t>De loginnaam, die bij een VKA-account behoort conform de single signon-systematiek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2178A0">
        <w:tc>
          <w:tcPr>
            <w:tcW w:w="1252"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515"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FA238D">
            <w:r>
              <w:t>Password</w:t>
            </w:r>
          </w:p>
        </w:tc>
        <w:tc>
          <w:tcPr>
            <w:tcW w:w="2515" w:type="pct"/>
            <w:tcBorders>
              <w:top w:val="single" w:sz="6" w:space="0" w:color="808080"/>
              <w:bottom w:val="single" w:sz="6" w:space="0" w:color="FFFFFF"/>
            </w:tcBorders>
            <w:shd w:val="pct50" w:color="C0C0C0" w:fill="FFFFFF"/>
          </w:tcPr>
          <w:p w:rsidR="004B6564" w:rsidRDefault="004B6564" w:rsidP="004B6564">
            <w:r>
              <w:t>Het wachtwoord, dat bij een VKA-account behoort conform de single signon-systematiek van EZ.</w:t>
            </w:r>
          </w:p>
          <w:p w:rsidR="00374042" w:rsidRPr="0021378E" w:rsidRDefault="00374042" w:rsidP="004B6564"/>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2178A0">
        <w:tc>
          <w:tcPr>
            <w:tcW w:w="1252" w:type="pct"/>
            <w:shd w:val="solid" w:color="C0C0C0" w:fill="FFFFFF"/>
          </w:tcPr>
          <w:p w:rsidR="007C3A3C" w:rsidRPr="00191790" w:rsidRDefault="007C3A3C" w:rsidP="00EE7FBF">
            <w:r>
              <w:t>Perioderesultaat</w:t>
            </w:r>
          </w:p>
        </w:tc>
        <w:tc>
          <w:tcPr>
            <w:tcW w:w="2515"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2178A0">
        <w:tc>
          <w:tcPr>
            <w:tcW w:w="1252" w:type="pct"/>
            <w:shd w:val="solid" w:color="C0C0C0" w:fill="FFFFFF"/>
          </w:tcPr>
          <w:p w:rsidR="004B6564" w:rsidRPr="00191790" w:rsidRDefault="004B6564" w:rsidP="00EE7FBF">
            <w:r>
              <w:t>Personeelsnummer</w:t>
            </w:r>
          </w:p>
        </w:tc>
        <w:tc>
          <w:tcPr>
            <w:tcW w:w="2515"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2178A0">
        <w:tc>
          <w:tcPr>
            <w:tcW w:w="1252" w:type="pct"/>
            <w:shd w:val="solid" w:color="C0C0C0" w:fill="FFFFFF"/>
          </w:tcPr>
          <w:p w:rsidR="000F577A" w:rsidRDefault="000F577A" w:rsidP="00EE7FBF">
            <w:r>
              <w:t>Resultaatsoort</w:t>
            </w:r>
          </w:p>
        </w:tc>
        <w:tc>
          <w:tcPr>
            <w:tcW w:w="2515"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2178A0">
        <w:tc>
          <w:tcPr>
            <w:tcW w:w="1252" w:type="pct"/>
            <w:shd w:val="solid" w:color="C0C0C0" w:fill="FFFFFF"/>
          </w:tcPr>
          <w:p w:rsidR="00374042" w:rsidRDefault="00374042" w:rsidP="00EE7FBF">
            <w:r>
              <w:t>Referentielijst</w:t>
            </w:r>
          </w:p>
        </w:tc>
        <w:tc>
          <w:tcPr>
            <w:tcW w:w="2515"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2178A0">
        <w:tc>
          <w:tcPr>
            <w:tcW w:w="1252" w:type="pct"/>
            <w:shd w:val="solid" w:color="C0C0C0" w:fill="FFFFFF"/>
          </w:tcPr>
          <w:p w:rsidR="004B6564" w:rsidRPr="00191790" w:rsidRDefault="004B6564" w:rsidP="00EE7FBF">
            <w:r>
              <w:t>Roostersoort</w:t>
            </w:r>
          </w:p>
        </w:tc>
        <w:tc>
          <w:tcPr>
            <w:tcW w:w="2515" w:type="pct"/>
            <w:shd w:val="pct50" w:color="C0C0C0" w:fill="FFFFFF"/>
          </w:tcPr>
          <w:p w:rsidR="004B6564" w:rsidRDefault="004B6564" w:rsidP="00EE7FBF">
            <w:r>
              <w:t>De string, die door SPIN als roostersoort wordt aangeleverd.</w:t>
            </w:r>
          </w:p>
          <w:p w:rsidR="00374042" w:rsidRPr="002E5C77" w:rsidRDefault="00374042" w:rsidP="00EE7FBF"/>
        </w:tc>
        <w:tc>
          <w:tcPr>
            <w:tcW w:w="1233" w:type="pct"/>
            <w:shd w:val="solid" w:color="C0C0C0" w:fill="FFFFFF"/>
          </w:tcPr>
          <w:p w:rsidR="004B6564" w:rsidRPr="00191790" w:rsidRDefault="004B6564"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515"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4B6564">
        <w:tc>
          <w:tcPr>
            <w:tcW w:w="1252" w:type="pct"/>
            <w:tcBorders>
              <w:top w:val="single" w:sz="6" w:space="0" w:color="808080"/>
              <w:bottom w:val="single" w:sz="6" w:space="0" w:color="808080"/>
            </w:tcBorders>
            <w:shd w:val="solid" w:color="C0C0C0" w:fill="FFFFFF"/>
          </w:tcPr>
          <w:p w:rsidR="00821A76" w:rsidRPr="00191790" w:rsidRDefault="0067243C" w:rsidP="00FA238D">
            <w:r w:rsidRPr="00191790">
              <w:t>Toelage</w:t>
            </w:r>
            <w:r w:rsidR="00821A76" w:rsidRPr="00191790">
              <w:t>Resultaat</w:t>
            </w:r>
          </w:p>
          <w:p w:rsidR="00821A76" w:rsidRPr="00191790" w:rsidRDefault="00821A76" w:rsidP="00FA238D"/>
        </w:tc>
        <w:tc>
          <w:tcPr>
            <w:tcW w:w="2515"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toelageresultaat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4B6564">
        <w:tc>
          <w:tcPr>
            <w:tcW w:w="1252"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515" w:type="pct"/>
            <w:tcBorders>
              <w:top w:val="single" w:sz="6" w:space="0" w:color="808080"/>
              <w:bottom w:val="single" w:sz="6" w:space="0" w:color="808080"/>
            </w:tcBorders>
            <w:shd w:val="pct50" w:color="C0C0C0" w:fill="FFFFFF"/>
          </w:tcPr>
          <w:p w:rsidR="004B6564" w:rsidRDefault="004B6564" w:rsidP="00FA238D">
            <w:r>
              <w:t>Een verantwoordingsperiode is een tijdvak van 28 dagen, te rekenen vanaf de door de NVWA vast</w:t>
            </w:r>
            <w:r w:rsidR="00C2719C">
              <w:t>g</w:t>
            </w:r>
            <w:r>
              <w:t>estelde begindata.</w:t>
            </w:r>
          </w:p>
          <w:p w:rsidR="000B5F64" w:rsidRPr="00191790" w:rsidRDefault="000B5F64" w:rsidP="00FA238D"/>
        </w:tc>
        <w:tc>
          <w:tcPr>
            <w:tcW w:w="1233" w:type="pct"/>
            <w:tcBorders>
              <w:top w:val="single" w:sz="6" w:space="0" w:color="808080"/>
              <w:bottom w:val="single" w:sz="6" w:space="0" w:color="808080"/>
            </w:tcBorders>
            <w:shd w:val="solid" w:color="C0C0C0" w:fill="FFFFFF"/>
          </w:tcPr>
          <w:p w:rsidR="004B6564" w:rsidRPr="00191790" w:rsidRDefault="004B6564"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Default="004B6564" w:rsidP="00FA238D">
            <w:r>
              <w:t>Wetsartikel</w:t>
            </w:r>
          </w:p>
        </w:tc>
        <w:tc>
          <w:tcPr>
            <w:tcW w:w="2515"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24" w:name="_Toc303338850"/>
      <w:bookmarkStart w:id="25" w:name="_Toc425160653"/>
      <w:r>
        <w:t>Uitgangspunten en randvoorwaarden</w:t>
      </w:r>
      <w:bookmarkEnd w:id="24"/>
      <w:bookmarkEnd w:id="25"/>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6" w:name="_Ref406911455"/>
            <w:r>
              <w:t xml:space="preserve"> </w:t>
            </w:r>
            <w:bookmarkEnd w:id="26"/>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7" w:name="_Ref406912559"/>
          </w:p>
        </w:tc>
        <w:bookmarkEnd w:id="27"/>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w:t>
            </w:r>
            <w:proofErr w:type="gramStart"/>
            <w:r w:rsidR="00E03479">
              <w:t>reeds</w:t>
            </w:r>
            <w:proofErr w:type="gramEnd"/>
            <w:r w:rsidR="00E03479">
              <w:t xml:space="preserve">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8" w:name="_Ref406912062"/>
          </w:p>
        </w:tc>
        <w:bookmarkEnd w:id="28"/>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Pr="00D92A85" w:rsidRDefault="00DC4BD0" w:rsidP="00D92A85">
      <w:pPr>
        <w:pStyle w:val="Kop1"/>
      </w:pPr>
      <w:bookmarkStart w:id="29" w:name="_Toc425160654"/>
      <w:r w:rsidRPr="00D92A85">
        <w:lastRenderedPageBreak/>
        <w:t>Processen</w:t>
      </w:r>
      <w:bookmarkEnd w:id="29"/>
    </w:p>
    <w:p w:rsidR="00DC4BD0" w:rsidRDefault="00DC4BD0" w:rsidP="00DC4BD0">
      <w:r>
        <w:t>De DTV-applicatie ondersteunt de volgende werkprocessen:</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t>;</w:t>
      </w:r>
    </w:p>
    <w:p w:rsidR="001B25DC" w:rsidRDefault="001B25DC" w:rsidP="00E0066A">
      <w:pPr>
        <w:pStyle w:val="Lijstalinea"/>
        <w:numPr>
          <w:ilvl w:val="1"/>
          <w:numId w:val="17"/>
        </w:numPr>
      </w:pPr>
      <w:r>
        <w:t xml:space="preserve">het verwerken van periodeverantwoordingen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het verwerken van de resultaten. Dit is het versturen van toelageresultaten naar P-Direkt en het muteren van urentegoeden in de DTV-administratie</w:t>
      </w:r>
      <w:r w:rsidR="00D43DA3">
        <w:t xml:space="preserve"> (DTV-107)</w:t>
      </w:r>
      <w:r>
        <w:t>.</w:t>
      </w:r>
    </w:p>
    <w:p w:rsidR="00DC4BD0" w:rsidRDefault="00261E5F" w:rsidP="00E0066A">
      <w:pPr>
        <w:pStyle w:val="Lijstalinea"/>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r w:rsidR="000176D5">
        <w:t xml:space="preserve"> Deze gegevens worden niet in de DTV-applicatie beheerd, maar alleen gebruikt.</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en Control (DTV-108)</w:t>
      </w:r>
    </w:p>
    <w:p w:rsidR="00786D64" w:rsidRDefault="00786D64" w:rsidP="00E0066A">
      <w:pPr>
        <w:pStyle w:val="Lijstalinea"/>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Kop2"/>
      </w:pPr>
      <w:bookmarkStart w:id="30" w:name="_Toc425160655"/>
      <w:r>
        <w:lastRenderedPageBreak/>
        <w:t>Tijdverwerking</w:t>
      </w:r>
      <w:bookmarkEnd w:id="30"/>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19"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86136B" w:rsidRDefault="0086136B" w:rsidP="0086136B">
      <w:r>
        <w:t>Voor elke periodeverantwoording onderscheidt DTV de volgende toestanden:</w:t>
      </w:r>
      <w:r>
        <w:br/>
        <w:t>(toestanden 1 t/m 3 zijn door SPIN gedefinieerd)</w:t>
      </w:r>
      <w:r>
        <w:br/>
        <w:t xml:space="preserve">4. </w:t>
      </w:r>
      <w:proofErr w:type="gramStart"/>
      <w:r>
        <w:t>te</w:t>
      </w:r>
      <w:proofErr w:type="gramEnd"/>
      <w:r>
        <w:t xml:space="preserve"> verwerken: de periodeverantwoording is opgehaald uit SPIN en opgeslagen in DTV, maar nog niet verwerkt door de kennismotor.</w:t>
      </w:r>
      <w:r>
        <w:br/>
        <w:t xml:space="preserve">5. </w:t>
      </w:r>
      <w:proofErr w:type="gramStart"/>
      <w:r>
        <w:t>te</w:t>
      </w:r>
      <w:proofErr w:type="gramEnd"/>
      <w:r>
        <w:t xml:space="preserve"> corrigeren: de periodeverantwoording is beoordeeld door de kennismotor en de toelageresultaten zullen niet worden verstuurd naar P-Direkt, bijvoorbeeld omdat er dagverantwoordingen ontbreken.</w:t>
      </w:r>
      <w:r>
        <w:br/>
        <w:t xml:space="preserve">6. </w:t>
      </w:r>
      <w:proofErr w:type="gramStart"/>
      <w:r>
        <w:t>te</w:t>
      </w:r>
      <w:proofErr w:type="gramEnd"/>
      <w:r>
        <w:t xml:space="preserve"> verzenden: de periodeverantwoording is beoordeeld door de kennismotor en de resultaten zullen worden verwerkt (richting P-Direkt en als mutaties in de DTV-applicatie), zodra de gebruiker daar opdracht toe geeft.</w:t>
      </w:r>
      <w:r>
        <w:br/>
        <w:t>7. Verzonden: de periodeverantwoording is verstuurd naar P-Direkt.</w:t>
      </w:r>
      <w:r>
        <w:br/>
      </w:r>
    </w:p>
    <w:p w:rsidR="0086136B" w:rsidRDefault="0086136B" w:rsidP="0086136B">
      <w:r>
        <w:t xml:space="preserve">Om geschiedvervalsing tegen te gaan worden de verzonden (dus toestand 7) periodeverantwoordingen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86136B" w:rsidRPr="003E5C17" w:rsidRDefault="0086136B" w:rsidP="003E5C17"/>
    <w:p w:rsidR="00EC0D23" w:rsidRDefault="00B41316" w:rsidP="00582CFD">
      <w:pPr>
        <w:pStyle w:val="Kop2"/>
      </w:pPr>
      <w:bookmarkStart w:id="31" w:name="_Toc425160656"/>
      <w:r w:rsidRPr="00B41316">
        <w:t xml:space="preserve">Ophalen van </w:t>
      </w:r>
      <w:r w:rsidR="00B21C3F">
        <w:t>Arbeidsmodaliteiten</w:t>
      </w:r>
      <w:r w:rsidRPr="00B41316">
        <w:t xml:space="preserve"> uit P-Direkt</w:t>
      </w:r>
      <w:bookmarkEnd w:id="31"/>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2C32AA" w:rsidP="006B7CF4">
      <w:r>
        <w:t xml:space="preserve">Het ophalen van </w:t>
      </w:r>
      <w:r w:rsidR="00545068">
        <w:t>arbeidsmodaliteiten</w:t>
      </w:r>
      <w:r w:rsidR="00545068" w:rsidRPr="00B41316">
        <w:t xml:space="preserve"> </w:t>
      </w:r>
      <w:r w:rsidR="00545068">
        <w:t xml:space="preserve">uit P-Direkt </w:t>
      </w:r>
      <w:r>
        <w:t xml:space="preserve">verzorgt een P&amp;O-medewerker zelf door in P-Direkt een dump te maken van de </w:t>
      </w:r>
      <w:r w:rsidR="00545068">
        <w:t>arbeidsmodaliteiten</w:t>
      </w:r>
      <w:r w:rsidR="00545068" w:rsidRPr="00B41316">
        <w:t xml:space="preserve"> </w:t>
      </w:r>
      <w:r>
        <w:t xml:space="preserve">in de vorm van een Excel-sheet. </w:t>
      </w:r>
      <w:r w:rsidR="0028573D">
        <w:t xml:space="preserve">Een P&amp;O-medewerker bepaalt zelf wanneer hij dat doet. </w:t>
      </w:r>
      <w:r>
        <w:t>Daarmee is de P&amp;O-medewerker zelf verantwoordelijk om de kennismotor te laten draaien met de zo actueel mogelijke gegevens uit P-Direkt.</w:t>
      </w:r>
    </w:p>
    <w:p w:rsidR="0028573D" w:rsidRDefault="0028573D" w:rsidP="006B7CF4"/>
    <w:p w:rsidR="006B7CF4" w:rsidRPr="006B7CF4" w:rsidRDefault="0028573D" w:rsidP="006B7CF4">
      <w:r>
        <w:t>Omdat een P&amp;O-medewerker per ongeluk een verkeerd Excel-bestand zou kunnen aanbieden, dient het bestand gecontroleerd te worden door de DTV-applicatie. Wanneer het niet interpreteerbaar is, verwerpt de DTV-applicatie het hele bestand.</w:t>
      </w:r>
    </w:p>
    <w:p w:rsidR="006B7CF4" w:rsidRDefault="00EC0D23" w:rsidP="00582CFD">
      <w:pPr>
        <w:pStyle w:val="Kop2"/>
      </w:pPr>
      <w:bookmarkStart w:id="32" w:name="_Toc425160657"/>
      <w:r w:rsidRPr="00EC0D23">
        <w:t>Beheren van Urentegoeden en Medewerkerrechten</w:t>
      </w:r>
      <w:bookmarkEnd w:id="32"/>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33" w:name="_Toc424111317"/>
      <w:r w:rsidRPr="00FA1C24">
        <w:t>muteren van urentegoeden</w:t>
      </w:r>
      <w:bookmarkEnd w:id="33"/>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34" w:name="_Toc424111318"/>
      <w:r w:rsidRPr="00FA1C24">
        <w:t>muteren van medewerkerrechten</w:t>
      </w:r>
      <w:bookmarkEnd w:id="34"/>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35" w:name="_Toc424111319"/>
      <w:r w:rsidRPr="00D43DA3">
        <w:t xml:space="preserve">opvoeren </w:t>
      </w:r>
      <w:r w:rsidR="0000177F">
        <w:t>nieuwe medewerker</w:t>
      </w:r>
      <w:bookmarkEnd w:id="35"/>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36" w:name="_Toc424111320"/>
      <w:r>
        <w:t xml:space="preserve">historie </w:t>
      </w:r>
      <w:r w:rsidR="0000177F">
        <w:t>corrigeren</w:t>
      </w:r>
      <w:bookmarkEnd w:id="36"/>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00177F" w:rsidP="0000177F">
      <w:pPr>
        <w:pStyle w:val="Kop3"/>
      </w:pPr>
      <w:bookmarkStart w:id="37" w:name="_Toc424111321"/>
      <w:r>
        <w:t>inlezen van gegevens</w:t>
      </w:r>
      <w:bookmarkEnd w:id="37"/>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Kop2"/>
      </w:pPr>
      <w:bookmarkStart w:id="38" w:name="_Toc425160658"/>
      <w:r w:rsidRPr="00EC0D23">
        <w:lastRenderedPageBreak/>
        <w:t>Referentielijsten</w:t>
      </w:r>
      <w:bookmarkEnd w:id="38"/>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39" w:name="_Toc425160659"/>
      <w:r w:rsidRPr="00EC0D23">
        <w:t>Toegang tot DTV</w:t>
      </w:r>
      <w:bookmarkEnd w:id="39"/>
    </w:p>
    <w:p w:rsidR="0020077B" w:rsidRDefault="0020077B" w:rsidP="00582CFD">
      <w:pPr>
        <w:pStyle w:val="Kop2"/>
      </w:pPr>
      <w:bookmarkStart w:id="40" w:name="_Toc425160660"/>
      <w:r>
        <w:t>Verantwoording</w:t>
      </w:r>
      <w:bookmarkEnd w:id="40"/>
    </w:p>
    <w:p w:rsidR="00786D64" w:rsidRDefault="00786D64" w:rsidP="00786D64">
      <w:pPr>
        <w:pStyle w:val="Kop3"/>
      </w:pPr>
      <w:bookmarkStart w:id="41" w:name="_Toc424111322"/>
      <w:r w:rsidRPr="0020077B">
        <w:t>Verantwoorden van de berekeningen door de kennismotor</w:t>
      </w:r>
      <w:bookmarkEnd w:id="41"/>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42" w:name="_Toc424111323"/>
      <w:r>
        <w:t>Verantwoorden ten behoeve van Leidinggevenden en Control</w:t>
      </w:r>
      <w:bookmarkEnd w:id="42"/>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w:t>
      </w:r>
      <w:proofErr w:type="gramStart"/>
      <w:r w:rsidRPr="00B41316">
        <w:t xml:space="preserve">gespecificeerd.  </w:t>
      </w:r>
      <w:proofErr w:type="gramEnd"/>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43" w:name="_Toc424111324"/>
      <w:r w:rsidRPr="00786D64">
        <w:t>Geïnformeerd Accorderen door Teamleiders</w:t>
      </w:r>
      <w:bookmarkEnd w:id="43"/>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20077B" w:rsidRPr="00786D64">
        <w:br/>
      </w:r>
    </w:p>
    <w:p w:rsidR="00197293" w:rsidRPr="00D92A85" w:rsidRDefault="00197293" w:rsidP="00D92A85">
      <w:pPr>
        <w:pStyle w:val="Kop1"/>
      </w:pPr>
      <w:bookmarkStart w:id="44" w:name="_Toc425160661"/>
      <w:r w:rsidRPr="00D92A85">
        <w:lastRenderedPageBreak/>
        <w:t xml:space="preserve">Gegevensmodel </w:t>
      </w:r>
      <w:r w:rsidR="006D01C9" w:rsidRPr="00D92A85">
        <w:t>DTV</w:t>
      </w:r>
      <w:bookmarkEnd w:id="44"/>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jstnummering"/>
        <w:keepNext/>
      </w:pPr>
      <w:r>
        <w:t>(nog inplakken)</w:t>
      </w:r>
    </w:p>
    <w:p w:rsidR="00197293" w:rsidRDefault="00C36E6B" w:rsidP="00C36E6B">
      <w:pPr>
        <w:pStyle w:val="Bijschrift"/>
      </w:pPr>
      <w:r>
        <w:t xml:space="preserve">Figuur </w:t>
      </w:r>
      <w:fldSimple w:instr=" SEQ Figuur \* ARABIC ">
        <w:r w:rsidR="00D2685F">
          <w:rPr>
            <w:noProof/>
          </w:rPr>
          <w:t>1</w:t>
        </w:r>
      </w:fldSimple>
      <w:r>
        <w:t>: Logisch gegevensmodel</w:t>
      </w:r>
    </w:p>
    <w:p w:rsidR="00197293" w:rsidRPr="008329EF" w:rsidRDefault="00197293" w:rsidP="00FA238D">
      <w:pPr>
        <w:pStyle w:val="Lijstnummering"/>
      </w:pPr>
    </w:p>
    <w:p w:rsidR="008329EF" w:rsidRDefault="00197293" w:rsidP="00FA238D">
      <w:r w:rsidRPr="0040540F">
        <w:br/>
      </w:r>
    </w:p>
    <w:p w:rsidR="00EE0CB7" w:rsidRDefault="00EE0CB7" w:rsidP="00FA238D"/>
    <w:p w:rsidR="002A6582" w:rsidRDefault="002A6582" w:rsidP="004A38E8">
      <w:pPr>
        <w:pStyle w:val="Kop2"/>
      </w:pPr>
      <w:bookmarkStart w:id="45" w:name="_Toc425160662"/>
      <w:r>
        <w:t>Mapping naar database</w:t>
      </w:r>
      <w:bookmarkEnd w:id="45"/>
    </w:p>
    <w:p w:rsidR="0099432E" w:rsidRDefault="002A6582" w:rsidP="002A6582">
      <w:r>
        <w:t xml:space="preserve">Ten behoeve van de afbeelding naar het technische gegevensmodel, worden de types uit het Logische gegevensmodel als volgt afgebeeld op het technische </w:t>
      </w:r>
      <w:proofErr w:type="gramStart"/>
      <w:r>
        <w:t>gegevensmodel :</w:t>
      </w:r>
      <w:proofErr w:type="gramEnd"/>
    </w:p>
    <w:p w:rsidR="004A38E8" w:rsidRDefault="004A38E8" w:rsidP="002A6582"/>
    <w:tbl>
      <w:tblPr>
        <w:tblStyle w:val="Tabellijst6"/>
        <w:tblW w:w="5000" w:type="pct"/>
        <w:tblLook w:val="0020"/>
      </w:tblPr>
      <w:tblGrid>
        <w:gridCol w:w="1619"/>
        <w:gridCol w:w="3161"/>
        <w:gridCol w:w="3163"/>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bookmarkStart w:id="46" w:name="_Ref407429619"/>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Account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Account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persoonsnr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wachtwoord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Account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ingelogd</w:t>
      </w:r>
      <w:proofErr w:type="gramEnd"/>
      <w:r w:rsidRPr="00F94214">
        <w:rPr>
          <w:rFonts w:ascii="Helvetica" w:hAnsi="Helvetica" w:cs="Helvetica"/>
        </w:rPr>
        <w:t xml:space="preserve"> (vanaf SESSION naar Account).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Arbeidsmodaliteit</w:t>
      </w:r>
    </w:p>
    <w:p w:rsidR="00F94214" w:rsidRPr="00F94214" w:rsidRDefault="00F94214" w:rsidP="00F94214">
      <w:pPr>
        <w:autoSpaceDE w:val="0"/>
        <w:autoSpaceDN w:val="0"/>
        <w:adjustRightInd w:val="0"/>
        <w:spacing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arbeidsmodaliteitIngangsdatum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Arbeidsmodaliteit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arbeidsmodaliteitPersoon</w:t>
      </w:r>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arbeidsmod (vanaf Arbeidsmodaliteit naar Modaliteit).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lastRenderedPageBreak/>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Dagresultaat naar Dagverantwoording).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Wanneer een medewerker tijd registreert, resulteert dat in een aantal tijdverantwoordingen</w:t>
      </w:r>
      <w:proofErr w:type="gramStart"/>
      <w:r w:rsidRPr="00F94214">
        <w:rPr>
          <w:rFonts w:ascii="Helvetica" w:hAnsi="Helvetica" w:cs="Helvetica"/>
        </w:rPr>
        <w:t>, die</w:t>
      </w:r>
      <w:proofErr w:type="gramEnd"/>
      <w:r w:rsidRPr="00F94214">
        <w:rPr>
          <w:rFonts w:ascii="Helvetica" w:hAnsi="Helvetica" w:cs="Helvetica"/>
        </w:rPr>
        <w:t xml:space="preserve"> samen in één Dagverantwoording zijn georganiseerd. Dat gaat bijvoorbeeld om werk-/pauze- en rusttijden. Voor “Dagverantwoording” hanteert FaTijDec het begrip “werkbon”.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Periodebatch</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3.</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res (vanaf Dagresultaat naar Dagverantwoording).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Dienst</w:t>
      </w:r>
    </w:p>
    <w:p w:rsidR="00F94214" w:rsidRPr="00F94214" w:rsidRDefault="00F94214" w:rsidP="00F94214">
      <w:pPr>
        <w:autoSpaceDE w:val="0"/>
        <w:autoSpaceDN w:val="0"/>
        <w:adjustRightInd w:val="0"/>
        <w:spacing w:line="240" w:lineRule="auto"/>
        <w:rPr>
          <w:rFonts w:ascii="Helvetica" w:hAnsi="Helvetica" w:cs="Helvetica"/>
        </w:rPr>
      </w:pPr>
      <w:proofErr w:type="gramStart"/>
      <w:r w:rsidRPr="00F94214">
        <w:rPr>
          <w:rFonts w:ascii="Helvetica" w:hAnsi="Helvetica" w:cs="Helvetica"/>
        </w:rPr>
        <w:t>Het</w:t>
      </w:r>
      <w:proofErr w:type="gramEnd"/>
      <w:r w:rsidRPr="00F94214">
        <w:rPr>
          <w:rFonts w:ascii="Helvetica" w:hAnsi="Helvetica" w:cs="Helvetica"/>
        </w:rPr>
        <w:t xml:space="preserve"> werkrooster bepaalt welke regels worden toegepast tijdens de verwerking van tijdverantwoordingen. </w:t>
      </w:r>
      <w:proofErr w:type="gramStart"/>
      <w:r w:rsidRPr="00F94214">
        <w:rPr>
          <w:rFonts w:ascii="Helvetica" w:hAnsi="Helvetica" w:cs="Helvetica"/>
        </w:rPr>
        <w:t>Het</w:t>
      </w:r>
      <w:proofErr w:type="gramEnd"/>
      <w:r w:rsidRPr="00F94214">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Dienst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Dienst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MedewerkerRecht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lastRenderedPageBreak/>
        <w:t xml:space="preserve">MedewerkerRecht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geldigOp (vanaf MedewerkerRecht naar Datum).</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geldt op een gegeven datum,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MedewerkerRecht naar MedewerkerRecht).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met een verantwoordingsperiode in de tijd overlapt,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recht</w:t>
      </w:r>
      <w:proofErr w:type="gramEnd"/>
      <w:r w:rsidRPr="00F94214">
        <w:rPr>
          <w:rFonts w:ascii="Helvetica" w:hAnsi="Helvetica" w:cs="Helvetica"/>
        </w:rPr>
        <w:t xml:space="preserve"> (vanaf MedewerkerRecht naar 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bezoldigingscomponenten waar een medewerker recht op heeft, zoals salarisschaal en toelagen moeten in de DTV-applicatie worden geadministreerd. De medewerker heeft recht op een bezoldigingscomponent, indien daarvoor in het betreffende tijdvak een medewerkerRecht is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toelage(s) waar een medewerker recht op heeft worden in de DTV-applicatie gekoppeld aan het medewerkerrecht van de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Modaliteit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Om overuren te kunnen berekenen, is het nodig te weten hoeveel uren een bepaalde persoon op een bepaalde dag geacht wordt te werken. Dat getal heet “modaliteit”. We spreken van DE modaliteit van persoon P op dag D, </w:t>
      </w:r>
      <w:proofErr w:type="gramStart"/>
      <w:r w:rsidRPr="00F94214">
        <w:rPr>
          <w:rFonts w:ascii="Helvetica" w:hAnsi="Helvetica" w:cs="Helvetica"/>
        </w:rPr>
        <w:t>zoals bijvoorbeeld</w:t>
      </w:r>
      <w:proofErr w:type="gramEnd"/>
      <w:r w:rsidRPr="00F94214">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F94214">
        <w:rPr>
          <w:rFonts w:ascii="Helvetica" w:hAnsi="Helvetica" w:cs="Helvetica"/>
        </w:rPr>
        <w:t>.</w:t>
      </w:r>
      <w:proofErr w:type="gramEnd"/>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Aantaldagen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Mutation</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pred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Mutation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Periodeverantwoording</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periodebestand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PDirektBestand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Periodeverantwoording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batch</w:t>
      </w:r>
      <w:proofErr w:type="gramEnd"/>
      <w:r w:rsidRPr="00F94214">
        <w:rPr>
          <w:rFonts w:ascii="Helvetica" w:hAnsi="Helvetica" w:cs="Helvetica"/>
        </w:rPr>
        <w:t xml:space="preserve"> (vanaf Periodeverantwoording naar Periodebatch).</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periodeverantwoordingen door de DTV-applicatie worden gemaakt, houdt het systeem bij in welke batch welke periodeverantwoording gemaakt is. Na verzending naar P-Direkt wordt de periodeverantwoording “ingevroren”, en de batch vernietigd. De relatie met de batch wordt dan verbroken, want de periodeverantwoording blijft bestaan. Echter, wanneer de periodeverantwoording niet verstuurd is, en de batch wordt vernietigd, dan wordt de periodeverantwoording ook vernietigd.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wordt gekoppeld aan de periodebatch, waarin deze periodeverantwoording gemaakt is.</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gramStart"/>
      <w:r w:rsidRPr="00F94214">
        <w:rPr>
          <w:rFonts w:ascii="Helvetica" w:hAnsi="Helvetica" w:cs="Helvetica"/>
        </w:rPr>
        <w:t>spinResult</w:t>
      </w:r>
      <w:proofErr w:type="gramEnd"/>
      <w:r w:rsidRPr="00F94214">
        <w:rPr>
          <w:rFonts w:ascii="Helvetica" w:hAnsi="Helvetica" w:cs="Helvetica"/>
        </w:rPr>
        <w:t xml:space="preserve">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Het resultaat van een SPIN-query is een verzameling dagverantwoordingen en diensten voor één persoon, die nog niet in P-Direkt verwerkt zijn. Om dit resultaat te registreren, 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Personeelsnummer</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volledigenaam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Personeelsnummer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arbeidsmodaliteitPersoon</w:t>
      </w:r>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SPINquery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7.</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SESSION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lastRenderedPageBreak/>
        <w:t xml:space="preserve">Gegevensverzameling: </w:t>
      </w:r>
      <w:r w:rsidRPr="00F94214">
        <w:rPr>
          <w:rFonts w:ascii="Helvetica" w:hAnsi="Helvetica" w:cs="Helvetica"/>
          <w:b/>
          <w:bCs/>
          <w:i/>
          <w:iCs/>
          <w:sz w:val="22"/>
          <w:szCs w:val="28"/>
        </w:rPr>
        <w:t>SPINquery</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SPINquery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spinResult</w:t>
      </w:r>
      <w:proofErr w:type="gramEnd"/>
      <w:r w:rsidRPr="00F94214">
        <w:rPr>
          <w:rFonts w:ascii="Helvetica" w:hAnsi="Helvetica" w:cs="Helvetica"/>
        </w:rPr>
        <w:t xml:space="preserve">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Het resultaat van een SPIN-query is een verzameling dagverantwoordingen en diensten voor één persoon, die nog niet in P-Direkt verwerkt zijn. Om dit resultaat te registreren, 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SPINquery naar Personeelsnummer).</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Tijdresultaat naar Tijdverantwoording).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Tijdvak</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 wordt geregistreerd in periodes. Dat geldt voor tijdverantwoordingen, maar ook voor diensten en ander aaneengesloten tijdspannes die tussen twee tijdstippen zijn bepaald.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Tijdvak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eind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Tijdvak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binnenTijdvak</w:t>
      </w:r>
      <w:proofErr w:type="gramEnd"/>
      <w:r w:rsidRPr="00F94214">
        <w:rPr>
          <w:rFonts w:ascii="Helvetica" w:hAnsi="Helvetica" w:cs="Helvetica"/>
        </w:rPr>
        <w:t xml:space="preserve"> (vanaf DateTime naar Tijdvak).</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Tijdvak naar Tijdvak).</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te voorkomen dat uren dubbel worden goedgekeurd (en dus dubbel uitgekeerd), dient het systeem overlap in tijd te kunnen signaleren. Om die reden maakt het begrip “overlap” deel uit van het vocabulaire.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overlap in tijd tussen twee periodes wordt in deze relatie gesignaleerd. Dit wordt berekend door het systeem.</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res (vanaf Tijdresultaat naar Tijdverantwoording).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ToelageResultaat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Elk toelagerecord in een P-Direkt bestand komt overeen met één toelageresultaat van de kennismotor.</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ToelageResultaat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resultaatWaarde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opmerking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Melding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ToelageResultaat heeft geen associaties.</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Urentegoed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urenpool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vanaf</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Urentegoed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Variable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Laten we het woord Variable gebruiken voor een ding </w:t>
      </w:r>
      <w:proofErr w:type="gramStart"/>
      <w:r w:rsidRPr="00F94214">
        <w:rPr>
          <w:rFonts w:ascii="Helvetica" w:hAnsi="Helvetica" w:cs="Helvetica"/>
        </w:rPr>
        <w:t>waarin</w:t>
      </w:r>
      <w:proofErr w:type="gramEnd"/>
      <w:r w:rsidRPr="00F94214">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Referentielijst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deleted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trace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Variable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Verantwoordingsperiode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De NVWA berekent overwerk, toelagen en persoonlijke meeruren in tijdvakken van 28 dagen. </w:t>
      </w:r>
      <w:proofErr w:type="gramStart"/>
      <w:r w:rsidRPr="00F94214">
        <w:rPr>
          <w:rFonts w:ascii="Helvetica" w:hAnsi="Helvetica" w:cs="Helvetica"/>
        </w:rPr>
        <w:t xml:space="preserve">Deze periodes worden Verantwoordingsperiode genoemd. </w:t>
      </w:r>
      <w:proofErr w:type="gramEnd"/>
      <w:r w:rsidRPr="00F94214">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wordt deze werkperiode gesteld op de verantwoordingsperiode.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Verantwoordingsperiode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9734B0" w:rsidRDefault="009734B0" w:rsidP="009734B0">
      <w:pPr>
        <w:autoSpaceDE w:val="0"/>
        <w:autoSpaceDN w:val="0"/>
        <w:adjustRightInd w:val="0"/>
        <w:spacing w:line="240" w:lineRule="auto"/>
        <w:ind w:left="360"/>
        <w:rPr>
          <w:rFonts w:ascii="Helvetica" w:hAnsi="Helvetica" w:cs="Helvetica"/>
          <w:sz w:val="24"/>
        </w:rPr>
      </w:pPr>
    </w:p>
    <w:p w:rsidR="009734B0" w:rsidRPr="009734B0" w:rsidRDefault="009734B0" w:rsidP="009734B0">
      <w:pPr>
        <w:rPr>
          <w:rFonts w:cs="Arial"/>
          <w:szCs w:val="18"/>
        </w:rPr>
      </w:pPr>
      <w:r>
        <w:t>Voor elke periodeverantwoording registreert het systeem de verantwoordingsperiode.</w:t>
      </w:r>
    </w:p>
    <w:p w:rsidR="00197293" w:rsidRPr="00D92A85" w:rsidRDefault="00197293" w:rsidP="009734B0">
      <w:pPr>
        <w:pStyle w:val="Kop1"/>
      </w:pPr>
      <w:bookmarkStart w:id="47" w:name="_Toc425160663"/>
      <w:r w:rsidRPr="00D92A85">
        <w:lastRenderedPageBreak/>
        <w:t>Bedrijfsregels</w:t>
      </w:r>
      <w:bookmarkEnd w:id="46"/>
      <w:bookmarkEnd w:id="47"/>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48" w:name="_Ref407429685"/>
      <w:bookmarkStart w:id="49" w:name="_Toc425160664"/>
      <w:r w:rsidRPr="002D78E3">
        <w:t>Invarianten</w:t>
      </w:r>
      <w:bookmarkEnd w:id="48"/>
      <w:bookmarkEnd w:id="49"/>
    </w:p>
    <w:p w:rsidR="0073364F" w:rsidRDefault="0073364F" w:rsidP="00FA238D">
      <w:r w:rsidRPr="00C778F0">
        <w:t>In deze sectie staan regels, die te allen tijde waar moeten blijven</w:t>
      </w:r>
      <w:r w:rsidR="00A2142D" w:rsidRPr="00A2142D">
        <w:rPr>
          <w:rStyle w:val="Voetnootmarkering"/>
          <w:vertAlign w:val="superscript"/>
        </w:rPr>
        <w:footnoteReference w:id="1"/>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username password combination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Om in te loggen dient een gebruiker een loginnaam/wachtwoord combinatie aan te bieden, die gekoppeld is aan een Account. Elke combinatie, die niet naar een persoon herleidbaar is, wordt als fout gerapporteerd aan de gebruiker.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Elke loginnaam/wachtwoord combinatie dient een persoon te identificeren, van wie een loginnaam/wachtwoord combinatie in het systeem is geregistreerd.</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proofErr w:type="gramStart"/>
      <w:r w:rsidRPr="00815064">
        <w:rPr>
          <w:rFonts w:ascii="Courier" w:hAnsi="Courier" w:cs="Courier"/>
        </w:rPr>
        <w:t>sessionLoginnaam</w:t>
      </w:r>
      <w:proofErr w:type="gramEnd"/>
      <w:r w:rsidRPr="00815064">
        <w:rPr>
          <w:rFonts w:ascii="Courier" w:hAnsi="Courier" w:cs="Courier"/>
        </w:rPr>
        <w:t>~;sessionPassword |- loginnaam~;wachtwoord</w:t>
      </w:r>
    </w:p>
    <w:p w:rsidR="005F1DCA" w:rsidRPr="00815064" w:rsidRDefault="005F1DCA" w:rsidP="005F1DCA">
      <w:pPr>
        <w:autoSpaceDE w:val="0"/>
        <w:autoSpaceDN w:val="0"/>
        <w:adjustRightInd w:val="0"/>
        <w:spacing w:line="240" w:lineRule="auto"/>
        <w:rPr>
          <w:rFonts w:ascii="Helvetica" w:hAnsi="Helvetica" w:cs="Helvetica"/>
        </w:rPr>
      </w:pPr>
    </w:p>
    <w:p w:rsidR="00F26AA9" w:rsidRPr="00F26AA9" w:rsidRDefault="009477C4" w:rsidP="00F26AA9">
      <w:r>
        <w:t xml:space="preserve">Deze regel valt buiten de </w:t>
      </w:r>
      <w:proofErr w:type="gramStart"/>
      <w:r>
        <w:t>scope</w:t>
      </w:r>
      <w:proofErr w:type="gramEnd"/>
      <w:r>
        <w:t xml:space="preserve"> van </w:t>
      </w:r>
      <w:r w:rsidR="005F1DCA">
        <w:t>dit FO</w:t>
      </w:r>
      <w:r>
        <w:t xml:space="preserve">, </w:t>
      </w:r>
      <w:r w:rsidR="00503716">
        <w:t>omdat</w:t>
      </w:r>
      <w:r>
        <w:t xml:space="preserve"> het </w:t>
      </w:r>
      <w:r w:rsidR="005F1DCA">
        <w:t>single-signon (</w:t>
      </w:r>
      <w:r>
        <w:t>SSO</w:t>
      </w:r>
      <w:r w:rsidR="005F1DCA">
        <w:t>) mechanisme</w:t>
      </w:r>
      <w:r>
        <w:t xml:space="preserve"> van </w:t>
      </w:r>
      <w:r w:rsidR="005F1DCA">
        <w:t>EZ (</w:t>
      </w:r>
      <w:r>
        <w:t>Dictu</w:t>
      </w:r>
      <w:r w:rsidR="005F1DCA">
        <w:t>)</w:t>
      </w:r>
      <w:r>
        <w:t xml:space="preserve"> wordt gebruikt.</w:t>
      </w:r>
    </w:p>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ingangsdatums van elke arbeidsmodaliteit van een persoon moeten verschillend zijn, zodat de arbeidsmodaliteiten in een tijdsperspectief kunnen worden gezien. Hierdoor wordt het mogelijk om te praten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975856" w:rsidRDefault="00975856" w:rsidP="00975856">
      <w:pPr>
        <w:pStyle w:val="Kop3"/>
      </w:pPr>
      <w:r>
        <w:t>Invariant: bevriezenArbeidsmodaliteiten</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arbeidsmodaliteiten met een ingangsdatum vóór de laatste keer dat de gegevens zijn ingelezen (via de bulk import), niet worden aangemaakt, verwijderd of gewijzigd. Dat geldt daarmee ook voor alle modaliteiten van die arbeidsmodaliteit.</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Pr>
          <w:rFonts w:ascii="Helvetica" w:hAnsi="Helvetica" w:cs="Helvetica"/>
        </w:rPr>
        <w:t>medewerk</w:t>
      </w:r>
      <w:r w:rsidRPr="00815064">
        <w:rPr>
          <w:rFonts w:ascii="Helvetica" w:hAnsi="Helvetica" w:cs="Helvetica"/>
        </w:rPr>
        <w:t>er worden overruled,</w:t>
      </w:r>
      <w:r>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lastRenderedPageBreak/>
        <w:t>Ampersand expressie:</w:t>
      </w:r>
    </w:p>
    <w:p w:rsidR="003574C2" w:rsidRDefault="005F1DCA" w:rsidP="005F1DCA">
      <w:pPr>
        <w:autoSpaceDE w:val="0"/>
        <w:autoSpaceDN w:val="0"/>
        <w:adjustRightInd w:val="0"/>
        <w:spacing w:line="240" w:lineRule="auto"/>
      </w:pPr>
      <w:r w:rsidRPr="00815064">
        <w:rPr>
          <w:rFonts w:ascii="Courier" w:hAnsi="Courier" w:cs="Courier"/>
        </w:rPr>
        <w:t>I[Arbeidsmodaliteit];arbeidsmodaliteitIngangsdatum;gtDatum;'datumVorigekeerInlezen'[Datum]</w:t>
      </w:r>
      <w:proofErr w:type="gramStart"/>
      <w:r w:rsidRPr="00815064">
        <w:rPr>
          <w:rFonts w:ascii="Courier" w:hAnsi="Courier" w:cs="Courier"/>
        </w:rPr>
        <w:t>;V[Datum*Arbeidsmodaliteit</w:t>
      </w:r>
      <w:proofErr w:type="gramEnd"/>
      <w:r w:rsidRPr="00815064">
        <w:rPr>
          <w:rFonts w:ascii="Courier" w:hAnsi="Courier" w:cs="Courier"/>
        </w:rPr>
        <w:t>] = -wijzigbaar</w:t>
      </w:r>
    </w:p>
    <w:p w:rsidR="003574C2" w:rsidRPr="003574C2" w:rsidRDefault="003574C2" w:rsidP="003574C2">
      <w:pPr>
        <w:autoSpaceDE w:val="0"/>
        <w:autoSpaceDN w:val="0"/>
        <w:adjustRightInd w:val="0"/>
        <w:spacing w:line="240" w:lineRule="auto"/>
      </w:pPr>
    </w:p>
    <w:p w:rsidR="00975856" w:rsidRPr="00F26AA9" w:rsidRDefault="00975856" w:rsidP="00975856">
      <w:r w:rsidRPr="00F26AA9">
        <w:t>Overtredingen van deze regel leiden tot een fou</w:t>
      </w:r>
      <w:r>
        <w:t xml:space="preserve">tmelding aan de gebruiker: "Arbeidsmodaliteiten </w:t>
      </w:r>
      <w:r w:rsidR="003574C2">
        <w:t>in het verleden mogen normalit</w:t>
      </w:r>
      <w:r w:rsidR="005E7516">
        <w:t>e</w:t>
      </w:r>
      <w:r w:rsidR="003574C2">
        <w:t>r niet worden</w:t>
      </w:r>
      <w:r>
        <w:t xml:space="preserve"> aangemaakt, gewijzigd of verwijderd.”</w:t>
      </w:r>
      <w:r w:rsidR="005E7516" w:rsidRPr="005E7516">
        <w:t xml:space="preserve"> </w:t>
      </w:r>
      <w:r w:rsidR="005E7516">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166ED" w:rsidP="006166ED">
      <w:r>
        <w:rPr>
          <w:rFonts w:ascii="Courier" w:hAnsi="Courier" w:cs="Courier"/>
        </w:rPr>
        <w:t>afkomstigVan;afkomstigVan~</w:t>
      </w:r>
      <w:r w:rsidRPr="00815064">
        <w:rPr>
          <w:rFonts w:ascii="Courier" w:hAnsi="Courier" w:cs="Courier"/>
        </w:rPr>
        <w:t xml:space="preserve"> /\ verantwoordingsperiode</w:t>
      </w:r>
      <w:proofErr w:type="gramStart"/>
      <w:r w:rsidRPr="00815064">
        <w:rPr>
          <w:rFonts w:ascii="Courier" w:hAnsi="Courier" w:cs="Courier"/>
        </w:rPr>
        <w:t>;verantwoordingsperiode~</w:t>
      </w:r>
      <w:proofErr w:type="gramEnd"/>
      <w:r w:rsidRPr="00815064">
        <w:rPr>
          <w:rFonts w:ascii="Courier" w:hAnsi="Courier" w:cs="Courier"/>
        </w:rPr>
        <w:t xml:space="preserv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en is dus niet overtreedbaar</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en is dus niet overtreedbaar</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lastRenderedPageBreak/>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824949" w:rsidRDefault="00824949" w:rsidP="00824949">
      <w:pPr>
        <w:pStyle w:val="Kop3"/>
      </w:pPr>
      <w:r>
        <w:t>Invariant: bevriezenMedewerkersrechten</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medewerkersrechten met een ingangsdatum vóór de laatste keer dat de gegevens zijn ingelezen (via de bulk import), niet worden aangemaakt, verwijderd of gewijzigd.</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sidRPr="00484177">
        <w:rPr>
          <w:rFonts w:ascii="Helvetica" w:hAnsi="Helvetica" w:cs="Helvetica"/>
        </w:rPr>
        <w:t>medewerk</w:t>
      </w:r>
      <w:r w:rsidRPr="00815064">
        <w:rPr>
          <w:rFonts w:ascii="Helvetica" w:hAnsi="Helvetica" w:cs="Helvetica"/>
        </w:rPr>
        <w:t>er worden overruled,</w:t>
      </w:r>
      <w:r w:rsidRPr="00484177">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824949" w:rsidRDefault="005E7516" w:rsidP="005E7516">
      <w:r w:rsidRPr="00815064">
        <w:rPr>
          <w:rFonts w:ascii="Courier" w:hAnsi="Courier" w:cs="Courier"/>
        </w:rPr>
        <w:t>I[MedewerkerRecht];begindatum;gtDatum;'datumVorigekeerInlezen'[Datum]</w:t>
      </w:r>
      <w:proofErr w:type="gramStart"/>
      <w:r w:rsidRPr="00815064">
        <w:rPr>
          <w:rFonts w:ascii="Courier" w:hAnsi="Courier" w:cs="Courier"/>
        </w:rPr>
        <w:t>;V[Datum*MedewerkerRecht</w:t>
      </w:r>
      <w:proofErr w:type="gramEnd"/>
      <w:r w:rsidRPr="00815064">
        <w:rPr>
          <w:rFonts w:ascii="Courier" w:hAnsi="Courier" w:cs="Courier"/>
        </w:rPr>
        <w:t>] = -wijzigbaar</w:t>
      </w:r>
    </w:p>
    <w:p w:rsidR="004F278C" w:rsidRDefault="004F278C" w:rsidP="00824949"/>
    <w:p w:rsidR="004F278C" w:rsidRDefault="004F278C" w:rsidP="00824949">
      <w:r>
        <w:t>Overtredingen van deze regel leiden tot een foutmelding aan de gebruiker: “Medewerkerrechten in het verleden mogen niet worden aangepast.”</w:t>
      </w:r>
    </w:p>
    <w:p w:rsidR="005E7516" w:rsidRPr="00824949" w:rsidRDefault="005E7516" w:rsidP="00824949">
      <w:r>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dient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Omdat een resultaatsoort aangeeft wat de DTV-applicatie doet met een toelageresultaat,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Elke toelageresultaat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lastRenderedPageBreak/>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Bij oplevering zal de DTV-applicatie twee urenpools kennen: Overuren en Persoonlijke meeruren.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pPr>
      <w:r w:rsidRPr="00F26AA9">
        <w:t xml:space="preserve">Invariant: </w:t>
      </w:r>
      <w:r w:rsidRPr="00F26AA9">
        <w:rPr>
          <w:iCs/>
        </w:rPr>
        <w:t>foutvrij P-Direkt bestand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Fouten, die door de kennismotor worden gedetecteerd, moeten verholpen worden voordat een periodeverantwoording aan P-Direkt mag worden aangeboden.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Alleen foutvrije periodeverantwoordingen mogen in P-Direkt worden verwerkt.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r w:rsidRPr="00B9132C">
        <w:rPr>
          <w:rFonts w:ascii="Courier" w:hAnsi="Courier" w:cs="Courier"/>
        </w:rPr>
        <w:t>'Fout'[Resultaatsoort];resultaatSoort~;perioderesultaat;res |- -(V[Resultaatsoort*PDirektBestand]</w:t>
      </w:r>
      <w:proofErr w:type="gramStart"/>
      <w:r w:rsidRPr="00B9132C">
        <w:rPr>
          <w:rFonts w:ascii="Courier" w:hAnsi="Courier" w:cs="Courier"/>
        </w:rPr>
        <w:t>;periodebestand~</w:t>
      </w:r>
      <w:proofErr w:type="gramEnd"/>
      <w:r w:rsidRPr="00B9132C">
        <w:rPr>
          <w:rFonts w:ascii="Courier" w:hAnsi="Courier" w:cs="Courier"/>
        </w:rPr>
        <w:t>)</w:t>
      </w:r>
    </w:p>
    <w:p w:rsidR="00F94214" w:rsidRPr="00F26AA9" w:rsidRDefault="00F94214" w:rsidP="00F94214"/>
    <w:p w:rsidR="00F26AA9" w:rsidRPr="00F26AA9" w:rsidRDefault="00E21AC0" w:rsidP="00F26AA9">
      <w:r>
        <w:t xml:space="preserve">Deze regel dient door de applicatie te worden gegarandeerd. Een periodeverantwoording met </w:t>
      </w:r>
      <w:proofErr w:type="gramStart"/>
      <w:r>
        <w:t>een</w:t>
      </w:r>
      <w:proofErr w:type="gramEnd"/>
      <w:r>
        <w:t xml:space="preserve"> tijdverantwoordingen die niet succesvol door de kennismotor komt, moet de status ‘te corrigeren’ krijgen.  </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“bungelende” Mutaties te detecteren wordt vereist dat Mutaties zonder opvolger aan een Variable worden gekoppeld.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precedence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F94214" w:rsidRPr="00F94214" w:rsidRDefault="00F94214" w:rsidP="00F94214">
      <w:pPr>
        <w:rPr>
          <w:lang w:val="en-US"/>
        </w:rPr>
      </w:pPr>
    </w:p>
    <w:p w:rsidR="00F26AA9" w:rsidRPr="00F26AA9" w:rsidRDefault="00F26AA9" w:rsidP="00F26AA9">
      <w:r w:rsidRPr="00F26AA9">
        <w:t>Overtredingen van deze regel leiden tot een foutmelding aan de gebruiker: "TODO".</w:t>
      </w:r>
    </w:p>
    <w:p w:rsidR="00BE40D9" w:rsidRPr="00BE40D9" w:rsidRDefault="00BE40D9" w:rsidP="00BE40D9">
      <w:pPr>
        <w:pStyle w:val="Kop3"/>
      </w:pPr>
      <w:bookmarkStart w:id="50" w:name="_Ref407259213"/>
      <w:bookmarkStart w:id="51" w:name="_Toc424111328"/>
      <w:r w:rsidRPr="00BE40D9">
        <w:t>Invariant: verantwoording per medewerker</w:t>
      </w:r>
      <w:bookmarkEnd w:id="50"/>
      <w:bookmarkEnd w:id="51"/>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D0661" w:rsidRPr="008D0661" w:rsidRDefault="008D0661" w:rsidP="008D0661">
      <w:pPr>
        <w:pStyle w:val="Kop3"/>
      </w:pPr>
      <w:bookmarkStart w:id="52" w:name="_Ref407598697"/>
      <w:bookmarkStart w:id="53" w:name="_Toc424111339"/>
      <w:bookmarkStart w:id="54" w:name="_Toc424207761"/>
      <w:r w:rsidRPr="008D0661">
        <w:t xml:space="preserve">Invariant: </w:t>
      </w:r>
      <w:r w:rsidRPr="008D0661">
        <w:rPr>
          <w:iCs/>
        </w:rPr>
        <w:t>arbeidsrelatie</w:t>
      </w:r>
      <w:bookmarkEnd w:id="52"/>
      <w:bookmarkEnd w:id="53"/>
      <w:bookmarkEnd w:id="54"/>
    </w:p>
    <w:p w:rsidR="008D0661" w:rsidRPr="008D0661" w:rsidRDefault="008D0661" w:rsidP="008D0661">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2"/>
      </w:r>
      <w:r w:rsidRPr="008D0661">
        <w:t>.</w:t>
      </w:r>
      <w:r>
        <w:t xml:space="preserve"> (deze invariant is eigenlijk een combinatie van de invarianten </w:t>
      </w:r>
      <w:r w:rsidRPr="008D0661">
        <w:t>salarisGedurendeContractduur</w:t>
      </w:r>
      <w:r>
        <w:t xml:space="preserve"> en </w:t>
      </w:r>
      <w:r w:rsidRPr="008D0661">
        <w:t>categorieGedurendeContractduur</w:t>
      </w:r>
      <w:r w:rsidR="00503716">
        <w:t xml:space="preserve">, en dient vooral ter toelichting). </w:t>
      </w:r>
    </w:p>
    <w:p w:rsidR="008D0661" w:rsidRPr="008D0661" w:rsidRDefault="008D0661" w:rsidP="008D0661">
      <w:pPr>
        <w:rPr>
          <w:rFonts w:ascii="Helvetica" w:hAnsi="Helvetica" w:cs="Helvetica"/>
        </w:rPr>
      </w:pPr>
    </w:p>
    <w:p w:rsidR="008D0661" w:rsidRPr="008D0661" w:rsidRDefault="008D0661" w:rsidP="008D0661">
      <w:pPr>
        <w:pStyle w:val="Kop3"/>
      </w:pPr>
      <w:bookmarkStart w:id="55" w:name="_Toc424111341"/>
      <w:bookmarkStart w:id="56" w:name="_Toc424207763"/>
      <w:bookmarkStart w:id="57" w:name="_Ref424806027"/>
      <w:r w:rsidRPr="008D0661">
        <w:t>Invariant: eigen beheer</w:t>
      </w:r>
      <w:bookmarkEnd w:id="55"/>
      <w:bookmarkEnd w:id="56"/>
      <w:bookmarkEnd w:id="57"/>
    </w:p>
    <w:p w:rsidR="008D0661" w:rsidRPr="00941DE7" w:rsidRDefault="008D0661" w:rsidP="008D0661">
      <w:r w:rsidRPr="008D0661">
        <w:t>Een medewerker mag n</w:t>
      </w:r>
      <w:r>
        <w:t>iet zijn eigen rechten beheren.</w:t>
      </w:r>
    </w:p>
    <w:p w:rsidR="008D0661" w:rsidRDefault="008D0661" w:rsidP="008D0661">
      <w:pPr>
        <w:pStyle w:val="Kop3"/>
      </w:pPr>
      <w:bookmarkStart w:id="58" w:name="_Toc424111342"/>
      <w:bookmarkStart w:id="59" w:name="_Toc424207764"/>
      <w:r w:rsidRPr="00A76A4F">
        <w:t xml:space="preserve">Invariant: </w:t>
      </w:r>
      <w:r>
        <w:t>Inclusiviteit</w:t>
      </w:r>
      <w:bookmarkEnd w:id="58"/>
      <w:bookmarkEnd w:id="59"/>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Kop2"/>
      </w:pPr>
      <w:bookmarkStart w:id="60" w:name="_Toc425160665"/>
      <w:r w:rsidRPr="002D78E3">
        <w:lastRenderedPageBreak/>
        <w:t>Procesregels</w:t>
      </w:r>
      <w:bookmarkEnd w:id="60"/>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61" w:name="_Ref407429009"/>
      <w:bookmarkStart w:id="62" w:name="_Toc424111343"/>
      <w:r w:rsidRPr="002D78E3">
        <w:t xml:space="preserve">Procesregel: Salarisschaal </w:t>
      </w:r>
      <w:r w:rsidR="00FC6EA5">
        <w:t>verplicht voor medewerker</w:t>
      </w:r>
      <w:bookmarkEnd w:id="61"/>
      <w:bookmarkEnd w:id="62"/>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P&amp;O.</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Deze persoonsnummers worden gesignaleerd aan de P&amp;O medewerker, die hierop actie kan ondernemen.</w:t>
      </w:r>
    </w:p>
    <w:p w:rsidR="0073364F" w:rsidRPr="002D78E3" w:rsidRDefault="0073364F" w:rsidP="00FA238D">
      <w:pPr>
        <w:pStyle w:val="Kop3"/>
      </w:pPr>
      <w:bookmarkStart w:id="63" w:name="_Ref407429018"/>
      <w:bookmarkStart w:id="64" w:name="_Toc424111344"/>
      <w:r w:rsidRPr="002D78E3">
        <w:t xml:space="preserve">Procesregel: Categorie </w:t>
      </w:r>
      <w:r w:rsidR="00FC6EA5">
        <w:t>verplicht voor medewerker</w:t>
      </w:r>
      <w:bookmarkEnd w:id="63"/>
      <w:bookmarkEnd w:id="64"/>
    </w:p>
    <w:p w:rsidR="004E7B05" w:rsidRPr="004E7B05" w:rsidRDefault="004E7B05" w:rsidP="004E7B05">
      <w:pPr>
        <w:autoSpaceDE w:val="0"/>
        <w:autoSpaceDN w:val="0"/>
        <w:adjustRightInd w:val="0"/>
        <w:spacing w:line="240" w:lineRule="auto"/>
      </w:pPr>
      <w:bookmarkStart w:id="65" w:name="_Ref407598439"/>
      <w:bookmarkStart w:id="66"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P&amp;O.</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Er zijn situaties mogelijk, waarbij niet aan deze regel wordt voldaan. Bijvoorbeeld, doordat er een dagverantwoording wordt ontvangen van SPIN voor een persoonsnummer die onbekend is in DTV. Deze persoonsnummers worden gesignaleerd aan de P&amp;O medewerker, die hierop actie kan ondernemen.</w:t>
      </w:r>
    </w:p>
    <w:p w:rsidR="001205AC" w:rsidRPr="00F26AA9" w:rsidRDefault="001205AC" w:rsidP="00F26AA9">
      <w:pPr>
        <w:pStyle w:val="Kop3"/>
      </w:pPr>
      <w:r w:rsidRPr="00F26AA9">
        <w:t>Procesregel: onbekend personeelsnummer</w:t>
      </w:r>
      <w:bookmarkEnd w:id="65"/>
      <w:bookmarkEnd w:id="66"/>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P&amp;O medewerker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8643D2" w:rsidRPr="008643D2" w:rsidRDefault="008643D2" w:rsidP="001205AC"/>
    <w:p w:rsidR="00FC5E0B" w:rsidRPr="00D92A85" w:rsidRDefault="003F4376" w:rsidP="00D92A85">
      <w:pPr>
        <w:pStyle w:val="Kop1"/>
      </w:pPr>
      <w:bookmarkStart w:id="67" w:name="_Toc425160666"/>
      <w:r w:rsidRPr="00D92A85">
        <w:lastRenderedPageBreak/>
        <w:t>Ontwerpoverwegingen</w:t>
      </w:r>
      <w:bookmarkEnd w:id="67"/>
    </w:p>
    <w:p w:rsidR="00FC5E0B" w:rsidRDefault="00FC5E0B" w:rsidP="00582CFD">
      <w:pPr>
        <w:pStyle w:val="Kop2"/>
      </w:pPr>
      <w:bookmarkStart w:id="68" w:name="_Toc425160667"/>
      <w:r>
        <w:t>Inleiding</w:t>
      </w:r>
      <w:bookmarkEnd w:id="68"/>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Pr="00F152A2" w:rsidRDefault="00FC5E0B" w:rsidP="00582CFD">
      <w:pPr>
        <w:pStyle w:val="Kop2"/>
      </w:pPr>
      <w:bookmarkStart w:id="69" w:name="_Toc425160668"/>
      <w:r>
        <w:t>Rechten en hun toekenning aan een medewerker</w:t>
      </w:r>
      <w:bookmarkEnd w:id="69"/>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w:t>
      </w:r>
      <w:r w:rsidR="008413C2" w:rsidRPr="008413C2">
        <w:rPr>
          <w:rStyle w:val="Voetnootmarkering"/>
          <w:vertAlign w:val="superscript"/>
        </w:rPr>
        <w:footnoteReference w:id="3"/>
      </w:r>
      <w:r>
        <w:t>.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t>Deze informatie wordt beheerd</w:t>
      </w:r>
      <w:r w:rsidR="00DE7EEB" w:rsidRPr="00DE7EEB">
        <w:rPr>
          <w:rStyle w:val="Voetnootmarkering"/>
          <w:vertAlign w:val="superscript"/>
        </w:rPr>
        <w:footnoteReference w:id="4"/>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w:t>
      </w:r>
      <w:r>
        <w:lastRenderedPageBreak/>
        <w:t xml:space="preserve">afzonderlijke interface voorhanden. In die interface kunnen rechten uit het verleden wél worden aangepast. Ook deze interface is alleen beschikbaar voor de rol </w:t>
      </w:r>
      <w:r w:rsidR="008D6D8F">
        <w:t>P&amp;O</w:t>
      </w:r>
      <w:r>
        <w:t>.</w:t>
      </w:r>
    </w:p>
    <w:p w:rsidR="002E2584" w:rsidRDefault="002E2584" w:rsidP="00FA238D"/>
    <w:p w:rsidR="002D0C01" w:rsidRDefault="002D0C01" w:rsidP="00FA238D"/>
    <w:p w:rsidR="00FC5E0B" w:rsidRDefault="00DB3D52" w:rsidP="00DB3D52">
      <w:pPr>
        <w:pStyle w:val="Kop2"/>
      </w:pPr>
      <w:r>
        <w:t>Uitvraag in SPIN (via CGO)</w:t>
      </w:r>
    </w:p>
    <w:p w:rsidR="00DB3D52" w:rsidRPr="00DB3D52" w:rsidRDefault="00DB3D52" w:rsidP="00DB3D52"/>
    <w:p w:rsidR="006002E0" w:rsidRDefault="006002E0" w:rsidP="00D92A85">
      <w:pPr>
        <w:pStyle w:val="Kop1"/>
      </w:pPr>
      <w:bookmarkStart w:id="70" w:name="_Toc425160669"/>
      <w:r w:rsidRPr="00D92A85">
        <w:lastRenderedPageBreak/>
        <w:t>Functies</w:t>
      </w:r>
      <w:bookmarkEnd w:id="70"/>
    </w:p>
    <w:p w:rsidR="0045638B" w:rsidRPr="0045638B" w:rsidRDefault="0045638B" w:rsidP="0045638B">
      <w:r>
        <w:t xml:space="preserve">Dit hoofdstuk bevat een opsomming van de functies van DTV. Elke functie wordt aan de hand van eigenschappen beschreven en toegelicht. In hoofdstuk </w:t>
      </w:r>
      <w:r w:rsidR="003733DA">
        <w:fldChar w:fldCharType="begin"/>
      </w:r>
      <w:r>
        <w:instrText xml:space="preserve"> REF _Ref424796880 \r \h </w:instrText>
      </w:r>
      <w:r w:rsidR="003733DA">
        <w:fldChar w:fldCharType="separate"/>
      </w:r>
      <w:r w:rsidR="00D2685F">
        <w:t>9</w:t>
      </w:r>
      <w:r w:rsidR="003733DA">
        <w:fldChar w:fldCharType="end"/>
      </w:r>
      <w:r>
        <w:t xml:space="preserve"> </w:t>
      </w:r>
      <w:r w:rsidR="003733DA">
        <w:fldChar w:fldCharType="begin"/>
      </w:r>
      <w:r>
        <w:instrText xml:space="preserve"> REF _Ref424796891 \h </w:instrText>
      </w:r>
      <w:r w:rsidR="003733DA">
        <w:fldChar w:fldCharType="separate"/>
      </w:r>
      <w:r w:rsidR="00D2685F" w:rsidRPr="00D92A85">
        <w:t>Gebruikers interfaces</w:t>
      </w:r>
      <w:r w:rsidR="003733DA">
        <w:fldChar w:fldCharType="end"/>
      </w:r>
      <w:r w:rsidR="00E13B34">
        <w:t xml:space="preserve">, wordt vervolgens vanuit de gebruikers interfaces waar de functies toegankelijk worden gemaakt, verwezen naar deze functies. </w:t>
      </w:r>
    </w:p>
    <w:p w:rsidR="006002E0" w:rsidRDefault="00A511AA" w:rsidP="00582CFD">
      <w:pPr>
        <w:pStyle w:val="Kop2"/>
      </w:pPr>
      <w:bookmarkStart w:id="71" w:name="_Ref424742236"/>
      <w:bookmarkStart w:id="72" w:name="_Toc425160670"/>
      <w:r>
        <w:t>Inladen dagverantwoordingen</w:t>
      </w:r>
      <w:bookmarkEnd w:id="71"/>
      <w:bookmarkEnd w:id="72"/>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0725C7" w:rsidRDefault="000725C7" w:rsidP="00AD0C25">
            <w:r>
              <w:t xml:space="preserve">Deze functie kent twee varianten, die vrijwel identiek zijn. </w:t>
            </w:r>
            <w:r w:rsidR="008563FF" w:rsidRPr="001E7773">
              <w:t>Verwijder alle periodeverantwoordingen die NIET de status 'verzonden' hebben, inclusief bijbehorende resultaten, uit DTV. Haal daarna de nieuwe batch op uit SPIN</w:t>
            </w:r>
            <w:r>
              <w:t>. Afhankelijk van de variant van deze functie worden de definitieve dagverantwoordingen of de geaccordeerde dagverantwoordingen uit SPIN opgehaald.</w:t>
            </w:r>
          </w:p>
          <w:p w:rsidR="000725C7" w:rsidRDefault="000725C7" w:rsidP="00AD0C25">
            <w:r>
              <w:t>V</w:t>
            </w:r>
            <w:r w:rsidR="008563FF" w:rsidRPr="001E7773">
              <w:t xml:space="preserve">erdeel </w:t>
            </w:r>
            <w:r>
              <w:t>de dagverantwoordingen</w:t>
            </w:r>
            <w:r w:rsidR="008563FF" w:rsidRPr="001E7773">
              <w:t xml:space="preserve"> in periodeverantwoordingen en zet de status daarvan op 'te verwerken'. </w:t>
            </w:r>
          </w:p>
          <w:p w:rsidR="000725C7" w:rsidRDefault="000725C7" w:rsidP="00AD0C25">
            <w:r>
              <w:t xml:space="preserve">Het systeem moet ‘onthouden’ welke variant van deze functie als laatste is uitgevoerd. Dit is </w:t>
            </w:r>
            <w:r w:rsidR="00004957">
              <w:t xml:space="preserve">namelijk </w:t>
            </w:r>
            <w:r>
              <w:t xml:space="preserve">van belang </w:t>
            </w:r>
            <w:r w:rsidR="00004957">
              <w:t xml:space="preserve">voor het al dan niet mogen uitvoeren van de functie </w:t>
            </w:r>
            <w:fldSimple w:instr=" REF _Ref423616352 \r \h  \* MERGEFORMAT ">
              <w:r w:rsidR="00D2685F">
                <w:rPr>
                  <w:i/>
                </w:rPr>
                <w:t>7.4</w:t>
              </w:r>
            </w:fldSimple>
            <w:r w:rsidR="00004957" w:rsidRPr="00004957">
              <w:rPr>
                <w:i/>
              </w:rPr>
              <w:t xml:space="preserve"> </w:t>
            </w:r>
            <w:fldSimple w:instr=" REF _Ref423616352 \h  \* MERGEFORMAT ">
              <w:r w:rsidR="00D2685F" w:rsidRPr="00D2685F">
                <w:rPr>
                  <w:i/>
                </w:rPr>
                <w:t>Verstuur naar P-Direkt</w:t>
              </w:r>
            </w:fldSimple>
            <w:r w:rsidR="00004957">
              <w:rPr>
                <w:i/>
              </w:rPr>
              <w:t>.</w:t>
            </w:r>
          </w:p>
          <w:p w:rsidR="00E86BED" w:rsidRDefault="00E86BED" w:rsidP="00AD0C25">
            <w:r>
              <w:t xml:space="preserve">De dagverantwoordingen uit SPIN bevatten de modaliteit van de medewerker. Deze is echter onbetrouwbaar, en dient </w:t>
            </w:r>
            <w:proofErr w:type="gramStart"/>
            <w:r>
              <w:t>derhalve</w:t>
            </w:r>
            <w:proofErr w:type="gramEnd"/>
            <w:r>
              <w:t xml:space="preserve"> te worden vervangen door de modaliteit van de medewerker op de datum van de dagverantwoording, zoals geregistreerd in DTV. Indien voor de medewerker op die dag geen modaliteit is geregistreerd in DTV, dan moet dat veld leeg worden gemaakt</w:t>
            </w:r>
            <w:r w:rsidR="00004957" w:rsidRPr="0026402E">
              <w:rPr>
                <w:rStyle w:val="Voetnootmarkering"/>
                <w:vertAlign w:val="superscript"/>
              </w:rPr>
              <w:footnoteReference w:id="5"/>
            </w:r>
            <w:r>
              <w:t>. KODE zal dan die dagverantwoording afkeuren.</w:t>
            </w:r>
          </w:p>
          <w:p w:rsidR="00503716" w:rsidRPr="001E7773" w:rsidRDefault="00503716" w:rsidP="00AD0C25">
            <w:r>
              <w:t xml:space="preserve">Let op: In het onwaarschijnlijke geval, dat er uit SPIN een dagverantwoording komt die op basis van zijn datum en persoonsnummer hoort bij een periodeverantwoording die al besaat in DTV, en die de status ‘verzonden’ heeft, dan mag die dagverantwoording niet worden verwerkt, maar moet tot een harde fout leiden. </w:t>
            </w:r>
            <w:r w:rsidR="00E86BED">
              <w:t>Er is dan in het proces iets mis.</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De actie 'verstuur naar P-Direct'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Om teamleiders terugkoppeling te kunnen geven alvorens te accorderen, kunnen de tot dan toe definitief gemaakte dagverantwoordingen door de kennismotor worden verwerkt, zonder dat dit tot verwerking in DTV of P-Direkt leidt. De P&amp;O-medewerker kan zelf beslissen om deze mogelijkheid te gebruiken.</w:t>
            </w:r>
            <w:r w:rsidR="0069244A">
              <w:t xml:space="preserve"> </w:t>
            </w:r>
            <w:r w:rsidR="0069244A" w:rsidRPr="0069244A">
              <w:t xml:space="preserve">Zolang er definitieve dagverantwoordingen in de periodebatch </w:t>
            </w:r>
            <w:proofErr w:type="gramStart"/>
            <w:r w:rsidR="0069244A" w:rsidRPr="0069244A">
              <w:t xml:space="preserve">zitten,  </w:t>
            </w:r>
            <w:proofErr w:type="gramEnd"/>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w:t>
            </w:r>
            <w:r w:rsidRPr="00B74D9B">
              <w:lastRenderedPageBreak/>
              <w:t>naar P-Direct mag vernieuwing niet plaatsvinden, om volledigheid van P-Direct bestanden te kunnen garanderen.</w:t>
            </w:r>
          </w:p>
        </w:tc>
      </w:tr>
      <w:tr w:rsidR="008563FF" w:rsidTr="008563FF">
        <w:tc>
          <w:tcPr>
            <w:tcW w:w="1905" w:type="dxa"/>
          </w:tcPr>
          <w:p w:rsidR="008563FF" w:rsidRDefault="008563FF" w:rsidP="006002E0">
            <w:r>
              <w:lastRenderedPageBreak/>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AD0C25">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genereerSPINqueries</w:t>
            </w:r>
            <w:r>
              <w:rPr>
                <w:color w:val="000000"/>
                <w:szCs w:val="18"/>
              </w:rPr>
              <w:br/>
              <w:t>Invariant: SPINresWat</w:t>
            </w:r>
            <w:r>
              <w:rPr>
                <w:color w:val="000000"/>
                <w:szCs w:val="18"/>
              </w:rPr>
              <w:br/>
              <w:t>Invariant: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AC0BF7"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73" w:name="_Ref423616110"/>
      <w:bookmarkStart w:id="74" w:name="_Toc425160671"/>
      <w:r>
        <w:t>Verwerk in kennismotor</w:t>
      </w:r>
      <w:bookmarkEnd w:id="73"/>
      <w:bookmarkEnd w:id="7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Verwerk zonder opslaan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verwerken door de kennismotor gaat per periodeverantwoording. Het is niet noodzakelijk om alle periodeverantwoordingen in één enkele transactie door de kennismotor te halen. De kennismotor moet net zolang worden aangeroepen, totdat er geen periodeverantwoording meer is met de status 'te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75" w:name="_Ref423616264"/>
      <w:bookmarkStart w:id="76" w:name="_Toc425160672"/>
      <w:r>
        <w:lastRenderedPageBreak/>
        <w:t>Vrijgeven voor datawarehouse</w:t>
      </w:r>
      <w:bookmarkEnd w:id="75"/>
      <w:bookmarkEnd w:id="76"/>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77" w:name="_Ref423616352"/>
      <w:bookmarkStart w:id="78" w:name="_Toc425160673"/>
      <w:r>
        <w:t>Verstuur naar P-Dire</w:t>
      </w:r>
      <w:r w:rsidR="00E9613B">
        <w:t>k</w:t>
      </w:r>
      <w:r>
        <w:t>t</w:t>
      </w:r>
      <w:bookmarkEnd w:id="77"/>
      <w:bookmarkEnd w:id="78"/>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P-Direct bestand aan, waarin alle periodeverantwoordingen worden verwerkt met de status 'te verzenden'. Die periodeverantwoordingen krijgen de status 'verzonden'. Muteer tevens de urentegoeden conform de toelageresultaten.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voorkomen dat er toelageresultaten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3733DA">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rPr>
                <w:rFonts w:ascii="Calibri" w:hAnsi="Calibri"/>
                <w:color w:val="000000"/>
                <w:sz w:val="22"/>
                <w:szCs w:val="22"/>
              </w:rPr>
              <w:t>7.1</w:t>
            </w:r>
            <w:r w:rsidR="003733DA">
              <w:rPr>
                <w:rFonts w:ascii="Calibri" w:hAnsi="Calibri"/>
                <w:color w:val="000000"/>
                <w:sz w:val="22"/>
                <w:szCs w:val="22"/>
              </w:rPr>
              <w:fldChar w:fldCharType="end"/>
            </w:r>
            <w:r w:rsidR="003733DA">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t>Inladen dagverantwoordingen</w:t>
            </w:r>
            <w:r w:rsidR="003733DA">
              <w:rPr>
                <w:rFonts w:ascii="Calibri" w:hAnsi="Calibri"/>
                <w:color w:val="000000"/>
                <w:sz w:val="22"/>
                <w:szCs w:val="22"/>
              </w:rPr>
              <w:fldChar w:fldCharType="end"/>
            </w:r>
            <w:r w:rsidR="00FD7301">
              <w:rPr>
                <w:rFonts w:ascii="Calibri" w:hAnsi="Calibri"/>
                <w:color w:val="000000"/>
                <w:sz w:val="22"/>
                <w:szCs w:val="22"/>
              </w:rPr>
              <w:t xml:space="preserve"> </w:t>
            </w:r>
            <w:r w:rsidR="003733DA">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t>Inladen dagverantwoordingen</w:t>
            </w:r>
            <w:r w:rsidR="003733DA">
              <w:rPr>
                <w:rFonts w:ascii="Calibri" w:hAnsi="Calibri"/>
                <w:color w:val="000000"/>
                <w:sz w:val="22"/>
                <w:szCs w:val="22"/>
              </w:rPr>
              <w:fldChar w:fldCharType="end"/>
            </w:r>
            <w:r w:rsidR="00FD7301">
              <w:rPr>
                <w:rFonts w:ascii="Calibri" w:hAnsi="Calibri"/>
                <w:color w:val="000000"/>
                <w:sz w:val="22"/>
                <w:szCs w:val="22"/>
              </w:rPr>
              <w:t>)</w:t>
            </w:r>
            <w:r>
              <w:rPr>
                <w:rFonts w:ascii="Calibri" w:hAnsi="Calibri"/>
                <w:color w:val="000000"/>
                <w:sz w:val="22"/>
                <w:szCs w:val="22"/>
              </w:rPr>
              <w:t>.</w:t>
            </w:r>
          </w:p>
        </w:tc>
      </w:tr>
      <w:tr w:rsidR="00AD0C25" w:rsidTr="00AD0C25">
        <w:tc>
          <w:tcPr>
            <w:tcW w:w="1905" w:type="dxa"/>
          </w:tcPr>
          <w:p w:rsidR="00AD0C25" w:rsidRDefault="00AD0C25" w:rsidP="00AD0C25">
            <w:r>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FD7301">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w:t>
            </w:r>
            <w:r>
              <w:rPr>
                <w:rFonts w:ascii="Calibri" w:hAnsi="Calibri"/>
                <w:color w:val="000000"/>
                <w:sz w:val="22"/>
                <w:szCs w:val="22"/>
              </w:rPr>
              <w:t xml:space="preserve"> (</w:t>
            </w:r>
            <w:r w:rsidR="00FD7301">
              <w:rPr>
                <w:rFonts w:ascii="Calibri" w:hAnsi="Calibri"/>
                <w:color w:val="000000"/>
                <w:sz w:val="22"/>
                <w:szCs w:val="22"/>
              </w:rPr>
              <w:t>f</w:t>
            </w:r>
            <w:r>
              <w:rPr>
                <w:rFonts w:ascii="Calibri" w:hAnsi="Calibri"/>
                <w:color w:val="000000"/>
                <w:sz w:val="22"/>
                <w:szCs w:val="22"/>
              </w:rPr>
              <w:t xml:space="preserve">unctie </w:t>
            </w:r>
            <w:r w:rsidR="003733DA">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rPr>
                <w:rFonts w:ascii="Calibri" w:hAnsi="Calibri"/>
                <w:color w:val="000000"/>
                <w:sz w:val="22"/>
                <w:szCs w:val="22"/>
              </w:rPr>
              <w:t>7.1</w:t>
            </w:r>
            <w:r w:rsidR="003733DA">
              <w:rPr>
                <w:rFonts w:ascii="Calibri" w:hAnsi="Calibri"/>
                <w:color w:val="000000"/>
                <w:sz w:val="22"/>
                <w:szCs w:val="22"/>
              </w:rPr>
              <w:fldChar w:fldCharType="end"/>
            </w:r>
            <w:r w:rsidR="003733DA">
              <w:rPr>
                <w:rFonts w:ascii="Calibri" w:hAnsi="Calibri"/>
                <w:color w:val="000000"/>
                <w:sz w:val="22"/>
                <w:szCs w:val="22"/>
              </w:rPr>
              <w:fldChar w:fldCharType="begin"/>
            </w:r>
            <w:r w:rsidR="00FD7301">
              <w:rPr>
                <w:rFonts w:ascii="Calibri" w:hAnsi="Calibri"/>
                <w:color w:val="000000"/>
                <w:sz w:val="22"/>
                <w:szCs w:val="22"/>
              </w:rPr>
              <w:instrText xml:space="preserve"> </w:instrText>
            </w:r>
            <w:r>
              <w:rPr>
                <w:rFonts w:ascii="Calibri" w:hAnsi="Calibri"/>
                <w:color w:val="000000"/>
                <w:sz w:val="22"/>
                <w:szCs w:val="22"/>
              </w:rPr>
              <w:instrText xml:space="preserve">REF _Ref424742236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t>Inladen dagverantwoordingen</w:t>
            </w:r>
            <w:r w:rsidR="003733DA">
              <w:rPr>
                <w:rFonts w:ascii="Calibri" w:hAnsi="Calibri"/>
                <w:color w:val="000000"/>
                <w:sz w:val="22"/>
                <w:szCs w:val="22"/>
              </w:rPr>
              <w:fldChar w:fldCharType="end"/>
            </w:r>
            <w:r w:rsidR="00FD7301">
              <w:rPr>
                <w:rFonts w:ascii="Calibri" w:hAnsi="Calibri"/>
                <w:color w:val="000000"/>
                <w:sz w:val="22"/>
                <w:szCs w:val="22"/>
              </w:rPr>
              <w:t xml:space="preserve"> </w:t>
            </w:r>
            <w:r w:rsidR="003733DA">
              <w:rPr>
                <w:rFonts w:ascii="Calibri" w:hAnsi="Calibri"/>
                <w:color w:val="000000"/>
                <w:sz w:val="22"/>
                <w:szCs w:val="22"/>
              </w:rPr>
              <w:fldChar w:fldCharType="begin"/>
            </w:r>
            <w:r>
              <w:rPr>
                <w:rFonts w:ascii="Calibri" w:hAnsi="Calibri"/>
                <w:color w:val="000000"/>
                <w:sz w:val="22"/>
                <w:szCs w:val="22"/>
              </w:rPr>
              <w:instrText xml:space="preserve"> REF _Ref424742236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t>Inladen dagverantwoordingen</w:t>
            </w:r>
            <w:r w:rsidR="003733DA">
              <w:rPr>
                <w:rFonts w:ascii="Calibri" w:hAnsi="Calibri"/>
                <w:color w:val="000000"/>
                <w:sz w:val="22"/>
                <w:szCs w:val="22"/>
              </w:rPr>
              <w:fldChar w:fldCharType="end"/>
            </w:r>
            <w:r>
              <w:rPr>
                <w:rFonts w:ascii="Calibri" w:hAnsi="Calibri"/>
                <w:color w:val="000000"/>
                <w:sz w:val="22"/>
                <w:szCs w:val="22"/>
              </w:rPr>
              <w:t>)</w:t>
            </w:r>
            <w:r w:rsidR="00FD7301">
              <w:rPr>
                <w:rFonts w:ascii="Calibri" w:hAnsi="Calibri"/>
                <w:color w:val="000000"/>
                <w:sz w:val="22"/>
                <w:szCs w:val="22"/>
              </w:rPr>
              <w:t xml:space="preserve"> werd de variant gebruikt 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lastRenderedPageBreak/>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79" w:name="_Toc425160674"/>
      <w:commentRangeStart w:id="80"/>
      <w:r>
        <w:t>Berekening</w:t>
      </w:r>
      <w:commentRangeEnd w:id="80"/>
      <w:r w:rsidR="00966A4E">
        <w:rPr>
          <w:rStyle w:val="Verwijzingopmerking"/>
          <w:rFonts w:cs="Times New Roman"/>
          <w:b w:val="0"/>
          <w:iCs w:val="0"/>
          <w:kern w:val="0"/>
        </w:rPr>
        <w:commentReference w:id="80"/>
      </w:r>
      <w:bookmarkEnd w:id="79"/>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81" w:name="_Toc425160675"/>
      <w:r>
        <w:t>Lees medewerkerrechten in</w:t>
      </w:r>
      <w:bookmarkEnd w:id="8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AD0C25" w:rsidTr="00AD0C25">
        <w:tc>
          <w:tcPr>
            <w:tcW w:w="1905" w:type="dxa"/>
          </w:tcPr>
          <w:p w:rsidR="00AD0C25" w:rsidRDefault="00AD0C25" w:rsidP="00AD0C25">
            <w:r>
              <w:t>beschrijving</w:t>
            </w:r>
          </w:p>
        </w:tc>
        <w:tc>
          <w:tcPr>
            <w:tcW w:w="6038" w:type="dxa"/>
          </w:tcPr>
          <w:p w:rsidR="00AD0C25" w:rsidRPr="00824949" w:rsidRDefault="00AD0C25" w:rsidP="004F278C">
            <w:pPr>
              <w:rPr>
                <w:rFonts w:ascii="Calibri" w:hAnsi="Calibri"/>
                <w:color w:val="000000"/>
                <w:sz w:val="22"/>
                <w:szCs w:val="22"/>
              </w:rPr>
            </w:pPr>
            <w:r w:rsidRPr="00824949">
              <w:rPr>
                <w:rFonts w:ascii="Calibri" w:hAnsi="Calibri"/>
                <w:color w:val="000000"/>
                <w:sz w:val="22"/>
                <w:szCs w:val="22"/>
              </w:rPr>
              <w:t xml:space="preserve">Lees van het </w:t>
            </w:r>
            <w:proofErr w:type="gramStart"/>
            <w:r w:rsidRPr="00824949">
              <w:rPr>
                <w:rFonts w:ascii="Calibri" w:hAnsi="Calibri"/>
                <w:color w:val="000000"/>
                <w:sz w:val="22"/>
                <w:szCs w:val="22"/>
              </w:rPr>
              <w:t>aangeboden .</w:t>
            </w:r>
            <w:proofErr w:type="gramEnd"/>
            <w:r w:rsidRPr="00824949">
              <w:rPr>
                <w:rFonts w:ascii="Calibri" w:hAnsi="Calibri"/>
                <w:color w:val="000000"/>
                <w:sz w:val="22"/>
                <w:szCs w:val="22"/>
              </w:rPr>
              <w:t xml:space="preserve">xls-bestand </w:t>
            </w:r>
            <w:r w:rsidR="004F278C">
              <w:rPr>
                <w:rFonts w:ascii="Calibri" w:hAnsi="Calibri"/>
                <w:color w:val="000000"/>
                <w:sz w:val="22"/>
                <w:szCs w:val="22"/>
              </w:rPr>
              <w:t xml:space="preserve">en verwerk het zoals beschreven in bijlage </w:t>
            </w:r>
            <w:r w:rsidR="004F278C" w:rsidRPr="004F278C">
              <w:rPr>
                <w:rFonts w:ascii="Calibri" w:hAnsi="Calibri"/>
                <w:color w:val="000000"/>
                <w:sz w:val="22"/>
                <w:szCs w:val="22"/>
                <w:highlight w:val="red"/>
              </w:rPr>
              <w:t>TODO</w:t>
            </w:r>
            <w:r w:rsidRPr="00824949">
              <w:rPr>
                <w:rFonts w:ascii="Calibri" w:hAnsi="Calibri"/>
                <w:color w:val="000000"/>
                <w:sz w:val="22"/>
                <w:szCs w:val="22"/>
              </w:rPr>
              <w:t xml:space="preserve">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7369C6">
            <w:pPr>
              <w:rPr>
                <w:rFonts w:ascii="Calibri" w:hAnsi="Calibri"/>
                <w:color w:val="000000"/>
                <w:sz w:val="22"/>
                <w:szCs w:val="22"/>
              </w:rPr>
            </w:pPr>
            <w:r>
              <w:rPr>
                <w:rFonts w:ascii="Calibri" w:hAnsi="Calibri"/>
                <w:color w:val="000000"/>
                <w:sz w:val="22"/>
                <w:szCs w:val="22"/>
              </w:rPr>
              <w:t xml:space="preserve">De verwerking is zoals beschreven in </w:t>
            </w:r>
            <w:commentRangeStart w:id="82"/>
            <w:r>
              <w:rPr>
                <w:rFonts w:ascii="Calibri" w:hAnsi="Calibri"/>
                <w:color w:val="000000"/>
                <w:sz w:val="22"/>
                <w:szCs w:val="22"/>
              </w:rPr>
              <w:t>“FO initiële gegevensDTV”</w:t>
            </w:r>
            <w:commentRangeEnd w:id="82"/>
            <w:r>
              <w:rPr>
                <w:rStyle w:val="Verwijzingopmerking"/>
              </w:rPr>
              <w:commentReference w:id="82"/>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lastRenderedPageBreak/>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83" w:name="_Toc425160676"/>
      <w:r>
        <w:t>Lees arbeidsmodaliteiten in</w:t>
      </w:r>
      <w:bookmarkEnd w:id="83"/>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AE4FEC" w:rsidRPr="00824949" w:rsidRDefault="00AE4FEC" w:rsidP="0033054B">
            <w:pPr>
              <w:rPr>
                <w:rFonts w:ascii="Calibri" w:hAnsi="Calibri"/>
                <w:color w:val="000000"/>
                <w:sz w:val="22"/>
                <w:szCs w:val="22"/>
              </w:rPr>
            </w:pPr>
            <w:r w:rsidRPr="00824949">
              <w:rPr>
                <w:rFonts w:ascii="Calibri" w:hAnsi="Calibri"/>
                <w:color w:val="000000"/>
                <w:sz w:val="22"/>
                <w:szCs w:val="22"/>
              </w:rPr>
              <w:t xml:space="preserve">Lees van het aangeboden .xls-bestand de kolommen Personeelsnummer, maandag, dinsdag, woensdag, donderdag, vrijdag, maandag, dinsdag, woensdag, donderdag, vrijdag en gebruik deze informatie voor het verrijken van dagverantwoordingen in elke periodebatch, totdat een </w:t>
            </w:r>
            <w:proofErr w:type="gramStart"/>
            <w:r w:rsidRPr="00824949">
              <w:rPr>
                <w:rFonts w:ascii="Calibri" w:hAnsi="Calibri"/>
                <w:color w:val="000000"/>
                <w:sz w:val="22"/>
                <w:szCs w:val="22"/>
              </w:rPr>
              <w:t>nieuw .</w:t>
            </w:r>
            <w:proofErr w:type="gramEnd"/>
            <w:r w:rsidRPr="00824949">
              <w:rPr>
                <w:rFonts w:ascii="Calibri" w:hAnsi="Calibri"/>
                <w:color w:val="000000"/>
                <w:sz w:val="22"/>
                <w:szCs w:val="22"/>
              </w:rPr>
              <w:t>xls-bestand deze informatie overschrijft.</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84" w:name="_Ref424807938"/>
      <w:bookmarkStart w:id="85" w:name="_Toc425160677"/>
      <w:r>
        <w:t>Beheren arbeidsmodaliteiten</w:t>
      </w:r>
      <w:bookmarkEnd w:id="84"/>
      <w:bookmarkEnd w:id="85"/>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AE4FEC" w:rsidP="0033054B">
            <w:pPr>
              <w:rPr>
                <w:rFonts w:ascii="Calibri" w:hAnsi="Calibri"/>
                <w:color w:val="000000"/>
                <w:sz w:val="22"/>
                <w:szCs w:val="22"/>
              </w:rPr>
            </w:pPr>
            <w:r>
              <w:rPr>
                <w:rFonts w:ascii="Calibri" w:hAnsi="Calibri"/>
                <w:color w:val="000000"/>
                <w:sz w:val="22"/>
                <w:szCs w:val="22"/>
              </w:rPr>
              <w:t>Het verwijderen, wijzigen en toevoegen van arbeidsmodaliteiten van de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86" w:name="_Toc425160678"/>
      <w:r w:rsidRPr="00FB3C3F">
        <w:t>wijzig urentegoed</w:t>
      </w:r>
      <w:bookmarkEnd w:id="8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87" w:name="_Toc425160679"/>
      <w:r>
        <w:lastRenderedPageBreak/>
        <w:t>nieuwe medewerker</w:t>
      </w:r>
      <w:bookmarkEnd w:id="8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0660DF" w:rsidRDefault="000660DF" w:rsidP="00FD49B9">
            <w:pPr>
              <w:rPr>
                <w:rFonts w:ascii="Calibri" w:hAnsi="Calibri"/>
                <w:color w:val="000000"/>
                <w:sz w:val="22"/>
                <w:szCs w:val="22"/>
              </w:rPr>
            </w:pPr>
            <w:r>
              <w:rPr>
                <w:rFonts w:ascii="Calibri" w:hAnsi="Calibri"/>
                <w:color w:val="000000"/>
                <w:sz w:val="22"/>
                <w:szCs w:val="22"/>
              </w:rPr>
              <w:t>het opvoeren van nieuwe medewerkers</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FD49B9">
            <w:pPr>
              <w:rPr>
                <w:rFonts w:ascii="Calibri" w:hAnsi="Calibri"/>
                <w:color w:val="000000"/>
                <w:sz w:val="22"/>
                <w:szCs w:val="22"/>
              </w:rPr>
            </w:pPr>
            <w:r>
              <w:rPr>
                <w:rFonts w:ascii="Calibri" w:hAnsi="Calibri"/>
                <w:color w:val="000000"/>
                <w:sz w:val="22"/>
                <w:szCs w:val="22"/>
              </w:rPr>
              <w:t>Bij het opvoeren van een nieuwe medewerker wordt een nieuw personeelsnummer met bijbeorende naam geregistreerd in DTV.</w:t>
            </w:r>
          </w:p>
          <w:p w:rsidR="00FD49B9" w:rsidRDefault="00FD49B9" w:rsidP="00FD49B9">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medewerkersrechten van de nieuwe medewerker kan worden beheerd. Hierdoor is de gebruiker in staat om direct de salarisschaal en categorie van de nieuwe medewerker in te vullen.</w:t>
            </w: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88" w:name="_Ref424806605"/>
      <w:bookmarkStart w:id="89" w:name="_Toc425160680"/>
      <w:r>
        <w:t>Beheer</w:t>
      </w:r>
      <w:r w:rsidR="00FB3C3F">
        <w:t xml:space="preserve"> medewerkerrechten</w:t>
      </w:r>
      <w:bookmarkEnd w:id="88"/>
      <w:bookmarkEnd w:id="89"/>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AC0BF7"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90" w:name="_Toc425160681"/>
      <w:r>
        <w:t>corrigeer TWK urentegoed</w:t>
      </w:r>
      <w:bookmarkEnd w:id="90"/>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pPr>
              <w:rPr>
                <w:rFonts w:ascii="Calibri" w:hAnsi="Calibri"/>
                <w:color w:val="000000"/>
                <w:sz w:val="22"/>
                <w:szCs w:val="22"/>
              </w:rPr>
            </w:pPr>
            <w:r>
              <w:rPr>
                <w:rFonts w:ascii="Calibri" w:hAnsi="Calibri"/>
                <w:color w:val="000000"/>
                <w:sz w:val="22"/>
                <w:szCs w:val="22"/>
              </w:rPr>
              <w:t>Normaalgesproken mogen medewerkerrechten in het verleden niet meer worden aangepast. In uitzonderlijke situaties is het echter noodzakelijk om toch correcties door te voeren op gegevens uit het verleden. De applicatie laat de controle hierop dan lost. Uitgangspunt is dat de P&amp;O medewerker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lastRenderedPageBreak/>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6"/>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Kop2"/>
      </w:pPr>
      <w:bookmarkStart w:id="91" w:name="_Toc425160682"/>
      <w:r>
        <w:t>upload urentegoeden</w:t>
      </w:r>
      <w:bookmarkEnd w:id="9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26402E" w:rsidP="0026402E">
            <w:r>
              <w:rPr>
                <w:color w:val="000000"/>
                <w:szCs w:val="18"/>
              </w:rPr>
              <w:t>Invariant: inRefLijstUrenpool</w:t>
            </w:r>
            <w:r>
              <w:rPr>
                <w:color w:val="000000"/>
                <w:szCs w:val="18"/>
              </w:rPr>
              <w:br/>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Kop2"/>
      </w:pPr>
      <w:bookmarkStart w:id="92" w:name="_Toc425160683"/>
      <w:r>
        <w:t>upload medewerkerrechten</w:t>
      </w:r>
      <w:bookmarkEnd w:id="92"/>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036A0F" w:rsidP="00036A0F">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Kop2"/>
      </w:pPr>
      <w:bookmarkStart w:id="93" w:name="_Toc425160684"/>
      <w:r>
        <w:t>muteer stamgegevens</w:t>
      </w:r>
      <w:bookmarkEnd w:id="93"/>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w:t>
            </w:r>
            <w:r>
              <w:rPr>
                <w:color w:val="000000"/>
                <w:szCs w:val="18"/>
              </w:rPr>
              <w:lastRenderedPageBreak/>
              <w:t xml:space="preserve">functioneel beheerder (FAB) </w:t>
            </w:r>
          </w:p>
        </w:tc>
      </w:tr>
      <w:tr w:rsidR="000660DF" w:rsidTr="00F26F1B">
        <w:tc>
          <w:tcPr>
            <w:tcW w:w="1905" w:type="dxa"/>
          </w:tcPr>
          <w:p w:rsidR="000660DF" w:rsidRDefault="000660DF" w:rsidP="00F26F1B">
            <w:r>
              <w:lastRenderedPageBreak/>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Pr="00D92A85" w:rsidRDefault="006002E0" w:rsidP="00D92A85">
      <w:pPr>
        <w:pStyle w:val="Kop1"/>
      </w:pPr>
      <w:bookmarkStart w:id="94" w:name="_Toc425160685"/>
      <w:r w:rsidRPr="00D92A85">
        <w:lastRenderedPageBreak/>
        <w:t>Conversie</w:t>
      </w:r>
      <w:bookmarkEnd w:id="94"/>
    </w:p>
    <w:p w:rsidR="00EC0D23" w:rsidRDefault="00EC0D23" w:rsidP="00582CFD">
      <w:pPr>
        <w:pStyle w:val="Kop2"/>
      </w:pPr>
      <w:bookmarkStart w:id="95" w:name="_Toc425160686"/>
      <w:r>
        <w:t>Medewerkerrechten</w:t>
      </w:r>
      <w:bookmarkEnd w:id="95"/>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Kop2"/>
      </w:pPr>
      <w:bookmarkStart w:id="96" w:name="_Toc425160687"/>
      <w:r>
        <w:t>Urentegoeden</w:t>
      </w:r>
      <w:bookmarkEnd w:id="96"/>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Kop2"/>
      </w:pPr>
      <w:bookmarkStart w:id="97" w:name="_Toc425160688"/>
      <w:r>
        <w:t>Stamgegevens</w:t>
      </w:r>
      <w:bookmarkEnd w:id="97"/>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Kop1"/>
      </w:pPr>
      <w:bookmarkStart w:id="98" w:name="_Ref424796880"/>
      <w:bookmarkStart w:id="99" w:name="_Ref424796891"/>
      <w:bookmarkStart w:id="100" w:name="_Toc425160689"/>
      <w:r w:rsidRPr="00D92A85">
        <w:lastRenderedPageBreak/>
        <w:t>Gebruikers interfaces</w:t>
      </w:r>
      <w:bookmarkEnd w:id="98"/>
      <w:bookmarkEnd w:id="99"/>
      <w:bookmarkEnd w:id="100"/>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3733DA">
        <w:fldChar w:fldCharType="begin"/>
      </w:r>
      <w:r>
        <w:instrText xml:space="preserve"> REF _Ref407429685 \r \h </w:instrText>
      </w:r>
      <w:r w:rsidR="003733DA">
        <w:fldChar w:fldCharType="separate"/>
      </w:r>
      <w:r w:rsidR="00D2685F">
        <w:t>5.1</w:t>
      </w:r>
      <w:r w:rsidR="003733DA">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01" w:name="_Toc425160690"/>
      <w:r>
        <w:t>Algemeen</w:t>
      </w:r>
      <w:bookmarkEnd w:id="101"/>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02" w:name="_Toc424111346"/>
      <w:r>
        <w:t>Blokken</w:t>
      </w:r>
      <w:bookmarkEnd w:id="102"/>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03" w:name="_Toc425160691"/>
      <w:r>
        <w:t>Hoofdmenu</w:t>
      </w:r>
      <w:bookmarkEnd w:id="103"/>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t>Toelageresultaat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04" w:name="_Toc425160692"/>
      <w:r>
        <w:lastRenderedPageBreak/>
        <w:t>Startpagina</w:t>
      </w:r>
      <w:bookmarkEnd w:id="104"/>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05" w:name="_Toc424111347"/>
      <w:r>
        <w:t>Startpagina &gt; te verwerken</w:t>
      </w:r>
      <w:bookmarkEnd w:id="105"/>
    </w:p>
    <w:p w:rsidR="00106553" w:rsidRDefault="00106553" w:rsidP="002D3FEC"/>
    <w:p w:rsidR="00796C1E" w:rsidRDefault="00A72903" w:rsidP="00796C1E">
      <w:r>
        <w:rPr>
          <w:noProof/>
        </w:rPr>
        <w:drawing>
          <wp:inline distT="0" distB="0" distL="0" distR="0">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3733DA" w:rsidP="00304E7F">
      <w:pPr>
        <w:pStyle w:val="Lijstalinea"/>
        <w:numPr>
          <w:ilvl w:val="0"/>
          <w:numId w:val="18"/>
        </w:numPr>
      </w:pPr>
      <w:r>
        <w:fldChar w:fldCharType="begin"/>
      </w:r>
      <w:r w:rsidR="00304E7F">
        <w:instrText xml:space="preserve"> REF _Ref424742236 \h </w:instrText>
      </w:r>
      <w:r>
        <w:fldChar w:fldCharType="separate"/>
      </w:r>
      <w:r w:rsidR="00D2685F">
        <w:t>Inladen dagverantwoordingen</w:t>
      </w:r>
      <w:r>
        <w:fldChar w:fldCharType="end"/>
      </w:r>
      <w:r w:rsidR="00304E7F">
        <w:t xml:space="preserve"> (Knop: inladen definitieve dagverantwoordingen en </w:t>
      </w:r>
      <w:r w:rsidR="00304E7F" w:rsidRPr="000918A3">
        <w:t>geaccordeerde dagverantwoordingen</w:t>
      </w:r>
      <w:r w:rsidR="00304E7F">
        <w:t>)</w:t>
      </w:r>
    </w:p>
    <w:p w:rsidR="00217570" w:rsidRDefault="003733DA" w:rsidP="000918A3">
      <w:pPr>
        <w:pStyle w:val="Lijstalinea"/>
        <w:numPr>
          <w:ilvl w:val="0"/>
          <w:numId w:val="18"/>
        </w:numPr>
      </w:pPr>
      <w:r>
        <w:fldChar w:fldCharType="begin"/>
      </w:r>
      <w:r w:rsidR="00217570">
        <w:instrText xml:space="preserve"> REF _Ref423616110 \h </w:instrText>
      </w:r>
      <w:r>
        <w:fldChar w:fldCharType="separate"/>
      </w:r>
      <w:r w:rsidR="00D2685F">
        <w:t>Verwerk in kennismotor</w:t>
      </w:r>
      <w:r>
        <w:fldChar w:fldCharType="end"/>
      </w:r>
      <w:r w:rsidR="00217570">
        <w:t xml:space="preserve"> (knop: verwerk zonder opslsaan)</w:t>
      </w:r>
    </w:p>
    <w:p w:rsidR="001A778E" w:rsidRDefault="00DE673F" w:rsidP="001A778E">
      <w:pPr>
        <w:pStyle w:val="Kop3"/>
      </w:pPr>
      <w:bookmarkStart w:id="106" w:name="_Toc424111348"/>
      <w:r>
        <w:t>Startpagina &gt; te corrigeren</w:t>
      </w:r>
      <w:bookmarkEnd w:id="106"/>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1A778E" w:rsidP="001A778E">
      <w:r>
        <w:rPr>
          <w:noProof/>
        </w:rPr>
        <w:lastRenderedPageBreak/>
        <w:drawing>
          <wp:inline distT="0" distB="0" distL="0" distR="0">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3733DA" w:rsidP="00304E7F">
      <w:pPr>
        <w:pStyle w:val="Lijstalinea"/>
        <w:numPr>
          <w:ilvl w:val="0"/>
          <w:numId w:val="18"/>
        </w:numPr>
      </w:pPr>
      <w:r>
        <w:fldChar w:fldCharType="begin"/>
      </w:r>
      <w:r w:rsidR="00304E7F">
        <w:instrText xml:space="preserve"> REF _Ref424742236 \h </w:instrText>
      </w:r>
      <w:r>
        <w:fldChar w:fldCharType="separate"/>
      </w:r>
      <w:r w:rsidR="00D2685F">
        <w:t>Inladen dagverantwoordingen</w:t>
      </w:r>
      <w:r>
        <w:fldChar w:fldCharType="end"/>
      </w:r>
      <w:r w:rsidR="00304E7F">
        <w:t xml:space="preserve"> (Knop: inladen definitieve dagverantwoordingen en </w:t>
      </w:r>
      <w:r w:rsidR="00304E7F" w:rsidRPr="000918A3">
        <w:t>geaccordeerde dagverantwoordingen</w:t>
      </w:r>
      <w:r w:rsidR="00304E7F">
        <w:t>)</w:t>
      </w:r>
    </w:p>
    <w:p w:rsidR="00217570" w:rsidRDefault="003733DA" w:rsidP="00217570">
      <w:pPr>
        <w:pStyle w:val="Lijstalinea"/>
        <w:numPr>
          <w:ilvl w:val="0"/>
          <w:numId w:val="18"/>
        </w:numPr>
      </w:pPr>
      <w:r>
        <w:fldChar w:fldCharType="begin"/>
      </w:r>
      <w:r w:rsidR="00217570">
        <w:instrText xml:space="preserve"> REF _Ref423616110 \h </w:instrText>
      </w:r>
      <w:r>
        <w:fldChar w:fldCharType="separate"/>
      </w:r>
      <w:r w:rsidR="00D2685F">
        <w:t>Verwerk in kennismotor</w:t>
      </w:r>
      <w:r>
        <w:fldChar w:fldCharType="end"/>
      </w:r>
      <w:r w:rsidR="00217570">
        <w:t xml:space="preserve"> (knop: verwerk zonder opslsaan)</w:t>
      </w:r>
    </w:p>
    <w:p w:rsidR="00217570" w:rsidRDefault="003733DA" w:rsidP="00217570">
      <w:pPr>
        <w:pStyle w:val="Lijstalinea"/>
        <w:numPr>
          <w:ilvl w:val="0"/>
          <w:numId w:val="18"/>
        </w:numPr>
      </w:pPr>
      <w:r>
        <w:fldChar w:fldCharType="begin"/>
      </w:r>
      <w:r w:rsidR="00217570">
        <w:instrText xml:space="preserve"> REF _Ref423616264 \h </w:instrText>
      </w:r>
      <w:r>
        <w:fldChar w:fldCharType="separate"/>
      </w:r>
      <w:r w:rsidR="00D2685F">
        <w:t>Vrijgeven voor datawarehouse</w:t>
      </w:r>
      <w:r>
        <w:fldChar w:fldCharType="end"/>
      </w:r>
      <w:r w:rsidR="00217570">
        <w:t xml:space="preserve"> (knop: vrijgeven van feedback)</w:t>
      </w:r>
    </w:p>
    <w:p w:rsidR="00217570" w:rsidRPr="001A778E" w:rsidRDefault="00217570" w:rsidP="001A778E"/>
    <w:p w:rsidR="001A778E" w:rsidRDefault="00DE673F" w:rsidP="001A778E">
      <w:pPr>
        <w:pStyle w:val="Kop3"/>
      </w:pPr>
      <w:bookmarkStart w:id="107" w:name="_Toc424111349"/>
      <w:r>
        <w:t>Startpagina &gt;</w:t>
      </w:r>
      <w:r w:rsidR="001A778E">
        <w:t xml:space="preserve"> </w:t>
      </w:r>
      <w:r>
        <w:t>te verzenden</w:t>
      </w:r>
      <w:bookmarkEnd w:id="107"/>
    </w:p>
    <w:p w:rsidR="001A778E" w:rsidRDefault="001A778E" w:rsidP="001A778E">
      <w:r>
        <w:t>Dit tabblad toont de aggregatie per periode van alle periodeverantwoordingen met de status ‘te verzenden’.</w:t>
      </w:r>
    </w:p>
    <w:p w:rsidR="001A778E" w:rsidRDefault="001A778E" w:rsidP="001A778E">
      <w:r>
        <w:rPr>
          <w:noProof/>
        </w:rPr>
        <w:drawing>
          <wp:inline distT="0" distB="0" distL="0" distR="0">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3733DA" w:rsidP="00304E7F">
      <w:pPr>
        <w:pStyle w:val="Lijstalinea"/>
        <w:numPr>
          <w:ilvl w:val="0"/>
          <w:numId w:val="18"/>
        </w:numPr>
      </w:pPr>
      <w:r>
        <w:fldChar w:fldCharType="begin"/>
      </w:r>
      <w:r w:rsidR="00304E7F">
        <w:instrText xml:space="preserve"> REF _Ref424742236 \h </w:instrText>
      </w:r>
      <w:r>
        <w:fldChar w:fldCharType="separate"/>
      </w:r>
      <w:r w:rsidR="00D2685F">
        <w:t>Inladen dagverantwoordingen</w:t>
      </w:r>
      <w:r>
        <w:fldChar w:fldCharType="end"/>
      </w:r>
      <w:r w:rsidR="00304E7F">
        <w:t xml:space="preserve"> (Knop: inladen definitieve dagverantwoordingen en </w:t>
      </w:r>
      <w:r w:rsidR="00304E7F" w:rsidRPr="000918A3">
        <w:t>geaccordeerde dagverantwoordingen</w:t>
      </w:r>
      <w:r w:rsidR="00304E7F">
        <w:t>)</w:t>
      </w:r>
    </w:p>
    <w:p w:rsidR="00217570" w:rsidRDefault="003733DA" w:rsidP="00217570">
      <w:pPr>
        <w:pStyle w:val="Lijstalinea"/>
        <w:numPr>
          <w:ilvl w:val="0"/>
          <w:numId w:val="18"/>
        </w:numPr>
      </w:pPr>
      <w:r>
        <w:lastRenderedPageBreak/>
        <w:fldChar w:fldCharType="begin"/>
      </w:r>
      <w:r w:rsidR="00217570">
        <w:instrText xml:space="preserve"> REF _Ref423616110 \h </w:instrText>
      </w:r>
      <w:r>
        <w:fldChar w:fldCharType="separate"/>
      </w:r>
      <w:r w:rsidR="00D2685F">
        <w:t>Verwerk in kennismotor</w:t>
      </w:r>
      <w:r>
        <w:fldChar w:fldCharType="end"/>
      </w:r>
      <w:r w:rsidR="00217570">
        <w:t xml:space="preserve"> (knop: verwerk zonder opslsaan)</w:t>
      </w:r>
    </w:p>
    <w:p w:rsidR="00217570" w:rsidRDefault="003733DA" w:rsidP="00217570">
      <w:pPr>
        <w:pStyle w:val="Lijstalinea"/>
        <w:numPr>
          <w:ilvl w:val="0"/>
          <w:numId w:val="18"/>
        </w:numPr>
      </w:pPr>
      <w:r>
        <w:fldChar w:fldCharType="begin"/>
      </w:r>
      <w:r w:rsidR="00217570">
        <w:instrText xml:space="preserve"> REF _Ref423616264 \h </w:instrText>
      </w:r>
      <w:r>
        <w:fldChar w:fldCharType="separate"/>
      </w:r>
      <w:r w:rsidR="00D2685F">
        <w:t>Vrijgeven voor datawarehouse</w:t>
      </w:r>
      <w:r>
        <w:fldChar w:fldCharType="end"/>
      </w:r>
      <w:r w:rsidR="00217570">
        <w:t xml:space="preserve"> (knop: vrijgeven van feedback)</w:t>
      </w:r>
    </w:p>
    <w:p w:rsidR="00217570" w:rsidRDefault="003733DA" w:rsidP="00217570">
      <w:pPr>
        <w:pStyle w:val="Lijstalinea"/>
        <w:numPr>
          <w:ilvl w:val="0"/>
          <w:numId w:val="18"/>
        </w:numPr>
      </w:pPr>
      <w:r>
        <w:fldChar w:fldCharType="begin"/>
      </w:r>
      <w:r w:rsidR="00217570">
        <w:instrText xml:space="preserve"> REF _Ref423616352 \h </w:instrText>
      </w:r>
      <w:r>
        <w:fldChar w:fldCharType="separate"/>
      </w:r>
      <w:r w:rsidR="00D2685F">
        <w:t>Verstuur naar P-Direkt</w:t>
      </w:r>
      <w:r>
        <w:fldChar w:fldCharType="end"/>
      </w:r>
      <w:r w:rsidR="00217570">
        <w:t xml:space="preserve"> (knop: verstuur naar P-direct) </w:t>
      </w:r>
    </w:p>
    <w:p w:rsidR="00217570" w:rsidRPr="001A778E" w:rsidRDefault="00217570" w:rsidP="001A778E"/>
    <w:p w:rsidR="001A778E" w:rsidRDefault="00DE673F" w:rsidP="001A778E">
      <w:pPr>
        <w:pStyle w:val="Kop3"/>
      </w:pPr>
      <w:bookmarkStart w:id="108" w:name="_Toc424111350"/>
      <w:r>
        <w:t>Startpagina &gt; verzonden</w:t>
      </w:r>
      <w:bookmarkEnd w:id="108"/>
    </w:p>
    <w:p w:rsidR="001A778E" w:rsidRDefault="001A778E" w:rsidP="001A778E">
      <w:r>
        <w:t>Dit tabblad toont de aggregatie per periode van alle periodeverantwoordingen met de status ‘verzonden’.</w:t>
      </w:r>
    </w:p>
    <w:p w:rsidR="001A778E" w:rsidRDefault="001A778E" w:rsidP="001A778E">
      <w:r>
        <w:rPr>
          <w:noProof/>
        </w:rPr>
        <w:drawing>
          <wp:inline distT="0" distB="0" distL="0" distR="0">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3733DA" w:rsidP="00304E7F">
      <w:pPr>
        <w:pStyle w:val="Lijstalinea"/>
        <w:numPr>
          <w:ilvl w:val="0"/>
          <w:numId w:val="18"/>
        </w:numPr>
      </w:pPr>
      <w:r>
        <w:fldChar w:fldCharType="begin"/>
      </w:r>
      <w:r w:rsidR="00304E7F">
        <w:instrText xml:space="preserve"> REF _Ref424742236 \h </w:instrText>
      </w:r>
      <w:r>
        <w:fldChar w:fldCharType="separate"/>
      </w:r>
      <w:r w:rsidR="00D2685F">
        <w:t>Inladen dagverantwoordingen</w:t>
      </w:r>
      <w:r>
        <w:fldChar w:fldCharType="end"/>
      </w:r>
      <w:r w:rsidR="00304E7F">
        <w:t xml:space="preserve"> (Knop: inladen definitieve dagverantwoordingen en </w:t>
      </w:r>
      <w:r w:rsidR="00304E7F" w:rsidRPr="000918A3">
        <w:t>geaccordeerde dagverantwoordingen</w:t>
      </w:r>
      <w:r w:rsidR="00304E7F">
        <w:t>)</w:t>
      </w:r>
    </w:p>
    <w:p w:rsidR="00217570" w:rsidRPr="001A778E" w:rsidRDefault="00217570" w:rsidP="001A778E"/>
    <w:p w:rsidR="001A778E" w:rsidRDefault="00490557" w:rsidP="001A778E">
      <w:pPr>
        <w:pStyle w:val="Kop3"/>
      </w:pPr>
      <w:bookmarkStart w:id="109" w:name="_Toc424111351"/>
      <w:r>
        <w:t>Startpagina &gt; P-direct</w:t>
      </w:r>
      <w:bookmarkEnd w:id="109"/>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downloaden naar een zelf te kiezen locatie.</w:t>
      </w:r>
      <w:r w:rsidR="001A778E">
        <w:t xml:space="preserve"> </w:t>
      </w:r>
      <w:r w:rsidR="00614310">
        <w:rPr>
          <w:noProof/>
        </w:rPr>
        <w:drawing>
          <wp:inline distT="0" distB="0" distL="0" distR="0">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Kop3"/>
      </w:pPr>
      <w:bookmarkStart w:id="110" w:name="_Toc424111352"/>
      <w:r>
        <w:lastRenderedPageBreak/>
        <w:t>Startpagina &gt; uitval</w:t>
      </w:r>
      <w:bookmarkEnd w:id="110"/>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Een periodeverantwoording kan deze status krijgen als de periode is verwerkt maar er fouten zijn aangetroffen in de toelageresultaten,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8B1609" w:rsidP="008B1609">
      <w:r>
        <w:t>[PLAATJE]</w:t>
      </w:r>
    </w:p>
    <w:p w:rsidR="008B1609" w:rsidRDefault="008B1609" w:rsidP="008B1609"/>
    <w:p w:rsidR="00483927" w:rsidRDefault="00483927" w:rsidP="00483927">
      <w:pPr>
        <w:pStyle w:val="Kop3"/>
      </w:pPr>
      <w:bookmarkStart w:id="111" w:name="_Toc424111353"/>
      <w:r>
        <w:t xml:space="preserve">Startpagina &gt; </w:t>
      </w:r>
      <w:r w:rsidR="00AF62AD">
        <w:t>incomplete</w:t>
      </w:r>
      <w:r>
        <w:t xml:space="preserve"> medewerkers</w:t>
      </w:r>
      <w:bookmarkEnd w:id="111"/>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De medewerker P&amp;O kan een medewerker</w:t>
      </w:r>
      <w:r w:rsidR="00B62EE8">
        <w:rPr>
          <w:rStyle w:val="Voetnootmarkering"/>
        </w:rPr>
        <w:footnoteReference w:id="7"/>
      </w:r>
      <w:r>
        <w:t xml:space="preserve"> uit de lijst selecteren waardoor het scherm </w:t>
      </w:r>
      <w:r w:rsidR="003733DA">
        <w:fldChar w:fldCharType="begin"/>
      </w:r>
      <w:r>
        <w:instrText xml:space="preserve"> REF _Ref423946073 \h </w:instrText>
      </w:r>
      <w:r w:rsidR="003733DA">
        <w:fldChar w:fldCharType="separate"/>
      </w:r>
      <w:r w:rsidR="00D2685F">
        <w:t>Beheer &gt; Medewerkers &gt; Medewerker</w:t>
      </w:r>
      <w:r w:rsidR="003733DA">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FA4781" w:rsidP="003216AE">
      <w:r>
        <w:rPr>
          <w:noProof/>
        </w:rPr>
        <w:drawing>
          <wp:inline distT="0" distB="0" distL="0" distR="0">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D513DD" w:rsidP="00FA238D">
      <w:r>
        <w:t>Door middel van dit sc</w:t>
      </w:r>
      <w:r w:rsidR="006E024E">
        <w:t>herm wordt de P&amp;O medewerker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6E024E">
      <w:pPr>
        <w:pStyle w:val="Lijstalinea"/>
      </w:pPr>
    </w:p>
    <w:p w:rsidR="004E1384" w:rsidRDefault="00882BC0" w:rsidP="00582CFD">
      <w:pPr>
        <w:pStyle w:val="Kop2"/>
      </w:pPr>
      <w:bookmarkStart w:id="112" w:name="_Toc425160693"/>
      <w:r>
        <w:lastRenderedPageBreak/>
        <w:t>Beheren</w:t>
      </w:r>
      <w:r w:rsidR="004B3974">
        <w:t xml:space="preserve"> </w:t>
      </w:r>
      <w:r>
        <w:t>medewerkers</w:t>
      </w:r>
      <w:bookmarkEnd w:id="112"/>
    </w:p>
    <w:p w:rsidR="00DE673F" w:rsidRDefault="00DE673F" w:rsidP="00DE673F">
      <w:pPr>
        <w:pStyle w:val="Kop3"/>
      </w:pPr>
      <w:bookmarkStart w:id="113" w:name="_Toc424111354"/>
      <w:r>
        <w:t>Beheer &gt; Medewerkers</w:t>
      </w:r>
      <w:bookmarkEnd w:id="113"/>
    </w:p>
    <w:p w:rsidR="00EF6EBC" w:rsidRDefault="00EF6EBC" w:rsidP="00FA238D"/>
    <w:p w:rsidR="00EF6EBC" w:rsidRDefault="00A72903" w:rsidP="00FA238D">
      <w:r>
        <w:rPr>
          <w:noProof/>
        </w:rPr>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7"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 xml:space="preserve">Door een specifieke medewerker te selecteren kan het scherm </w:t>
      </w:r>
      <w:r w:rsidR="003733DA">
        <w:fldChar w:fldCharType="begin"/>
      </w:r>
      <w:r>
        <w:instrText xml:space="preserve"> REF _Ref423946073 \h </w:instrText>
      </w:r>
      <w:r w:rsidR="003733DA">
        <w:fldChar w:fldCharType="separate"/>
      </w:r>
      <w:r w:rsidR="00D2685F">
        <w:t>Beheer &gt; Medewerkers &gt; Medewerker</w:t>
      </w:r>
      <w:r w:rsidR="003733DA">
        <w:fldChar w:fldCharType="end"/>
      </w:r>
      <w:r>
        <w:t xml:space="preserve"> worden geopend met de gegevens van de geselecteerde medewerker.</w:t>
      </w:r>
      <w:r w:rsidR="00DE673F">
        <w:t xml:space="preserve"> </w:t>
      </w:r>
    </w:p>
    <w:p w:rsidR="00D2685F" w:rsidRDefault="00490557" w:rsidP="00D33F84">
      <w:pPr>
        <w:ind w:left="454" w:firstLine="227"/>
      </w:pPr>
      <w:commentRangeStart w:id="114"/>
      <w:r>
        <w:t xml:space="preserve">Er is de mogelijkheid om een nieuwe medewerker aan te maken door het openen van het scherm </w:t>
      </w:r>
      <w:r w:rsidR="003733DA" w:rsidRPr="003733DA">
        <w:fldChar w:fldCharType="begin"/>
      </w:r>
      <w:r>
        <w:instrText xml:space="preserve"> REF _Ref423946244 \h </w:instrText>
      </w:r>
      <w:r w:rsidR="003733DA" w:rsidRPr="003733DA">
        <w:fldChar w:fldCharType="separate"/>
      </w:r>
    </w:p>
    <w:p w:rsidR="00D2685F" w:rsidRDefault="00D2685F" w:rsidP="00D33F84">
      <w:pPr>
        <w:pStyle w:val="Lijstalinea"/>
        <w:numPr>
          <w:ilvl w:val="0"/>
          <w:numId w:val="22"/>
        </w:numPr>
      </w:pPr>
      <w:r>
        <w:t>Beheren arbeidsmodaliteiten (Aanmaken nieuwe- en wijzigen geselecteerde medewerker modaliteit)</w:t>
      </w:r>
    </w:p>
    <w:p w:rsidR="00D2685F" w:rsidRDefault="00D2685F" w:rsidP="001735E2">
      <w:pPr>
        <w:ind w:left="681"/>
      </w:pPr>
      <w:r>
        <w:t>Op vergelijkbare manier is hier ook de mogelijkheid om de arbeidsmodaliteit van de medewerkere te beheren. Arbeidsmodaliteiten kunnen worden aangemaakt, aangepast en verwijderd:</w:t>
      </w:r>
    </w:p>
    <w:p w:rsidR="00D2685F" w:rsidRDefault="00D2685F" w:rsidP="00D33F84">
      <w:pPr>
        <w:ind w:left="454" w:firstLine="227"/>
      </w:pPr>
      <w:r>
        <w:rPr>
          <w:noProof/>
        </w:rPr>
        <w:lastRenderedPageBreak/>
        <w:drawing>
          <wp:inline distT="0" distB="0" distL="0" distR="0">
            <wp:extent cx="2400727" cy="1416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490557" w:rsidRDefault="00D2685F" w:rsidP="00DE673F">
      <w:pPr>
        <w:pStyle w:val="Lijstalinea"/>
        <w:numPr>
          <w:ilvl w:val="0"/>
          <w:numId w:val="19"/>
        </w:numPr>
      </w:pPr>
      <w:r>
        <w:t>Beheer &gt; Medewerkers &gt; Nieuwe Medewerker</w:t>
      </w:r>
      <w:r w:rsidR="003733DA">
        <w:fldChar w:fldCharType="end"/>
      </w:r>
      <w:commentRangeEnd w:id="114"/>
      <w:r w:rsidR="00FA4781">
        <w:rPr>
          <w:rStyle w:val="Verwijzingopmerking"/>
          <w:rFonts w:ascii="Verdana" w:eastAsia="Times New Roman" w:hAnsi="Verdana"/>
          <w:lang w:eastAsia="nl-NL"/>
        </w:rPr>
        <w:commentReference w:id="114"/>
      </w:r>
      <w:r w:rsidR="00490557">
        <w:t>.</w:t>
      </w:r>
    </w:p>
    <w:p w:rsidR="00DE673F" w:rsidRDefault="00DE673F" w:rsidP="00FA238D"/>
    <w:p w:rsidR="00DE673F" w:rsidRDefault="00DE673F" w:rsidP="00DE673F">
      <w:pPr>
        <w:pStyle w:val="Kop3"/>
      </w:pPr>
      <w:bookmarkStart w:id="115" w:name="_Ref423946073"/>
      <w:bookmarkStart w:id="116" w:name="_Toc424111355"/>
      <w:r>
        <w:t>Beheer &gt; Medewerkers &gt; Medewerker</w:t>
      </w:r>
      <w:bookmarkEnd w:id="115"/>
      <w:bookmarkEnd w:id="116"/>
    </w:p>
    <w:p w:rsidR="005D49DD" w:rsidRDefault="005D49DD" w:rsidP="00FA238D">
      <w:r>
        <w:t>De</w:t>
      </w:r>
      <w:r w:rsidR="00B8686D">
        <w:t>ze</w:t>
      </w:r>
      <w:r>
        <w:t xml:space="preserve"> interface geeft de medewerker P&amp;O (rol HR) de mogelijkheid om gegevens van een bestaande medewerker te bekijken en aan te passen. </w:t>
      </w:r>
      <w:r>
        <w:rPr>
          <w:noProof/>
        </w:rPr>
        <w:drawing>
          <wp:inline distT="0" distB="0" distL="0" distR="0">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jstalinea"/>
        <w:numPr>
          <w:ilvl w:val="0"/>
          <w:numId w:val="20"/>
        </w:numPr>
      </w:pPr>
      <w:commentRangeStart w:id="117"/>
      <w:r>
        <w:t>De loginnaam van de medewerker</w:t>
      </w:r>
    </w:p>
    <w:p w:rsidR="005D49DD" w:rsidRDefault="005D49DD" w:rsidP="005D49DD">
      <w:pPr>
        <w:pStyle w:val="Lijstalinea"/>
        <w:numPr>
          <w:ilvl w:val="0"/>
          <w:numId w:val="20"/>
        </w:numPr>
      </w:pPr>
      <w:r>
        <w:t>Het wachwoord van de medewerker</w:t>
      </w:r>
      <w:commentRangeEnd w:id="117"/>
      <w:r w:rsidR="0049307C">
        <w:rPr>
          <w:rStyle w:val="Verwijzingopmerking"/>
          <w:rFonts w:ascii="Verdana" w:eastAsia="Times New Roman" w:hAnsi="Verdana"/>
          <w:lang w:eastAsia="nl-NL"/>
        </w:rPr>
        <w:commentReference w:id="117"/>
      </w:r>
    </w:p>
    <w:p w:rsidR="005D49DD" w:rsidRDefault="005D49DD" w:rsidP="005D49DD">
      <w:pPr>
        <w:pStyle w:val="Lijstalinea"/>
        <w:numPr>
          <w:ilvl w:val="0"/>
          <w:numId w:val="20"/>
        </w:numPr>
      </w:pPr>
      <w:r>
        <w:t>De rol van de medewerker</w:t>
      </w:r>
    </w:p>
    <w:p w:rsidR="005D49DD" w:rsidRDefault="00993ACD" w:rsidP="005D49DD">
      <w:pPr>
        <w:pStyle w:val="Lijstalinea"/>
        <w:numPr>
          <w:ilvl w:val="0"/>
          <w:numId w:val="20"/>
        </w:numPr>
      </w:pPr>
      <w:r>
        <w:t>Een lijst met tijdvakken betreffende categorie en salarisschaal</w:t>
      </w:r>
    </w:p>
    <w:p w:rsidR="00993ACD" w:rsidRDefault="00993ACD" w:rsidP="005D49DD">
      <w:pPr>
        <w:pStyle w:val="Lijstalinea"/>
        <w:numPr>
          <w:ilvl w:val="0"/>
          <w:numId w:val="20"/>
        </w:numPr>
      </w:pPr>
      <w:r>
        <w:t xml:space="preserve">Een lijst met tijdvakken betreffende </w:t>
      </w:r>
      <w:r w:rsidR="000019DD">
        <w:t>toelagen</w:t>
      </w:r>
    </w:p>
    <w:p w:rsidR="00993ACD" w:rsidRDefault="00993ACD" w:rsidP="005D49DD">
      <w:pPr>
        <w:pStyle w:val="Lijstalinea"/>
        <w:numPr>
          <w:ilvl w:val="0"/>
          <w:numId w:val="20"/>
        </w:numPr>
      </w:pPr>
      <w:r>
        <w:t xml:space="preserve">Een lijst met tijdvakken betreffende </w:t>
      </w:r>
      <w:r w:rsidR="00573332">
        <w:t>arbeids</w:t>
      </w:r>
      <w:r>
        <w:t>modaliteiten</w:t>
      </w:r>
    </w:p>
    <w:p w:rsidR="00045284" w:rsidRDefault="00045284" w:rsidP="00045284">
      <w:r>
        <w:t xml:space="preserve">Deze interface geeft daarnaast de medewerker P&amp;O de mogelijkheid om rechten van medewerkers in te vullen en te beheren. De DTV-applicatie is immers de plek waar dit soort rechten wordt opgeslagen. Voordat een periode voor die medewerker verwerkt kan worden moet het personeelsnummer bekend zijn in </w:t>
      </w:r>
      <w:r w:rsidRPr="00B83468">
        <w:t>de DTV-applicatie</w:t>
      </w:r>
      <w:r>
        <w:t>. Ook moet in deze interface een of meerdere rechten toegekend worden en indien nodig aangepast voor een medewerker.</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jstalinea"/>
        <w:numPr>
          <w:ilvl w:val="0"/>
          <w:numId w:val="26"/>
        </w:numPr>
      </w:pPr>
      <w:r>
        <w:lastRenderedPageBreak/>
        <w:t xml:space="preserve">Met de knop ‘Aanmaken’, of </w:t>
      </w:r>
      <w:proofErr w:type="gramStart"/>
      <w:r w:rsidR="001735E2">
        <w:t>de</w:t>
      </w:r>
      <w:proofErr w:type="gramEnd"/>
      <w:r w:rsidR="001735E2">
        <w:t xml:space="preserve"> </w:t>
      </w:r>
      <w:r>
        <w:t xml:space="preserve">podloodje voor een salarisschaal of categorie (Functie: </w:t>
      </w:r>
      <w:r w:rsidR="003733DA">
        <w:fldChar w:fldCharType="begin"/>
      </w:r>
      <w:r>
        <w:instrText xml:space="preserve"> REF _Ref424806605 \h </w:instrText>
      </w:r>
      <w:r w:rsidR="003733DA">
        <w:fldChar w:fldCharType="separate"/>
      </w:r>
      <w:r w:rsidR="00D2685F">
        <w:t>Beheer medewerkerrechten</w:t>
      </w:r>
      <w:r w:rsidR="003733DA">
        <w:fldChar w:fldCharType="end"/>
      </w:r>
      <w:r>
        <w:t>) kan een nieuw voorkomen worden vastgelegd of een bestaand voorkomen aangepast:</w:t>
      </w:r>
    </w:p>
    <w:p w:rsidR="00045284" w:rsidRDefault="00045284" w:rsidP="00193FA5">
      <w:pPr>
        <w:ind w:left="681"/>
      </w:pPr>
      <w:r>
        <w:t xml:space="preserve">De salarisschaal en de categorie waarin de medewerker valt worden ook vastgelegd als rechten die toegekend kunnen worden. Daarvoor onderscheidt de DTV-applicatie drie soorten recht: “Salarisschaal”, “Categorie” en “Toelagen”. </w:t>
      </w:r>
    </w:p>
    <w:p w:rsidR="00045284" w:rsidRDefault="00045284" w:rsidP="00193FA5">
      <w:pPr>
        <w:ind w:left="681"/>
      </w:pPr>
    </w:p>
    <w:p w:rsidR="00045284" w:rsidRDefault="00045284" w:rsidP="00193FA5">
      <w:pPr>
        <w:ind w:left="681"/>
      </w:pPr>
      <w:r>
        <w:t>Het beheer van medewerker rechten is voor Salarisschaal en Categorie gebundeld.</w:t>
      </w:r>
    </w:p>
    <w:p w:rsidR="00045284" w:rsidRDefault="00045284" w:rsidP="00045284">
      <w:r>
        <w:rPr>
          <w:noProof/>
        </w:rPr>
        <w:drawing>
          <wp:inline distT="0" distB="0" distL="0" distR="0">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0"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1735E2" w:rsidRDefault="001735E2" w:rsidP="001735E2">
      <w:pPr>
        <w:pStyle w:val="Lijstalinea"/>
        <w:numPr>
          <w:ilvl w:val="0"/>
          <w:numId w:val="26"/>
        </w:numPr>
      </w:pPr>
      <w:r>
        <w:t xml:space="preserve">Met de knop ‘Aanmaken’, of </w:t>
      </w:r>
      <w:proofErr w:type="gramStart"/>
      <w:r>
        <w:t>de</w:t>
      </w:r>
      <w:proofErr w:type="gramEnd"/>
      <w:r>
        <w:t xml:space="preserve"> podloodje voor een toelage (Functie: </w:t>
      </w:r>
      <w:r w:rsidR="003733DA">
        <w:fldChar w:fldCharType="begin"/>
      </w:r>
      <w:r>
        <w:instrText xml:space="preserve"> REF _Ref424806605 \h </w:instrText>
      </w:r>
      <w:r w:rsidR="003733DA">
        <w:fldChar w:fldCharType="separate"/>
      </w:r>
      <w:r w:rsidR="00D2685F">
        <w:t>Beheer medewerkerrechten</w:t>
      </w:r>
      <w:r w:rsidR="003733DA">
        <w:fldChar w:fldCharType="end"/>
      </w:r>
      <w:r>
        <w:t>) kan een nieuw voorkomen worden vastgelegd of een bestaand voorkomen aangepast:</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1"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w:t>
      </w:r>
      <w:r>
        <w:lastRenderedPageBreak/>
        <w:t xml:space="preserve">er bij een beëindigd recht geen potloodsymbool aanwezig om bewerkingen te kunnen doen. </w:t>
      </w:r>
      <w:proofErr w:type="gramStart"/>
      <w:r>
        <w:t>De</w:t>
      </w:r>
      <w:proofErr w:type="gramEnd"/>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2"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193FA5" w:rsidRDefault="00193FA5" w:rsidP="00193FA5">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45284" w:rsidRDefault="00045284" w:rsidP="00045284"/>
    <w:p w:rsidR="00D33F84" w:rsidRDefault="00D33F84" w:rsidP="00D33F84">
      <w:pPr>
        <w:ind w:left="454" w:firstLine="227"/>
      </w:pPr>
      <w:bookmarkStart w:id="118" w:name="_Ref423946244"/>
    </w:p>
    <w:p w:rsidR="00D33F84" w:rsidRDefault="003733DA" w:rsidP="00D33F84">
      <w:pPr>
        <w:pStyle w:val="Lijstalinea"/>
        <w:numPr>
          <w:ilvl w:val="0"/>
          <w:numId w:val="22"/>
        </w:numPr>
      </w:pPr>
      <w:r>
        <w:fldChar w:fldCharType="begin"/>
      </w:r>
      <w:r w:rsidR="0049307C">
        <w:instrText xml:space="preserve"> REF _Ref424807938 \h </w:instrText>
      </w:r>
      <w:r>
        <w:fldChar w:fldCharType="separate"/>
      </w:r>
      <w:r w:rsidR="00D2685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Kop3"/>
      </w:pPr>
      <w:bookmarkStart w:id="119" w:name="_Toc424111356"/>
      <w:r>
        <w:t>Beheer &gt; Medewerkers &gt; Nieuwe Medewerker</w:t>
      </w:r>
      <w:bookmarkEnd w:id="118"/>
      <w:bookmarkEnd w:id="119"/>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rPr>
        <w:lastRenderedPageBreak/>
        <w:drawing>
          <wp:inline distT="0" distB="0" distL="0" distR="0">
            <wp:extent cx="4755900" cy="2463752"/>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755900" cy="2463752"/>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DTV-applicatie voorkomt, dient een medewerker P&amp;O </w:t>
      </w:r>
      <w:proofErr w:type="gramStart"/>
      <w:r w:rsidRPr="00B83468">
        <w:t>tenminste</w:t>
      </w:r>
      <w:proofErr w:type="gramEnd"/>
      <w:r w:rsidRPr="00B83468">
        <w:t xml:space="preserve"> </w:t>
      </w:r>
      <w:r w:rsidR="0049307C">
        <w:t>het personeelsnummer en de naam in te vullen</w:t>
      </w:r>
      <w:r w:rsidRPr="00B83468">
        <w:t>. Het personeelsnummer wordt daarbij als identificerend kenmerk gebruikt, omdat dat in alle SPIN-berichten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3733DA" w:rsidP="00FA238D">
      <w:r>
        <w:fldChar w:fldCharType="begin"/>
      </w:r>
      <w:r w:rsidR="0049307C">
        <w:instrText xml:space="preserve"> REF _Ref423946073 \h </w:instrText>
      </w:r>
      <w:r>
        <w:fldChar w:fldCharType="separate"/>
      </w:r>
      <w:r w:rsidR="00D2685F">
        <w:t>Beheer &gt; Medewerkers &gt; Medewerker</w:t>
      </w:r>
      <w:r>
        <w:fldChar w:fldCharType="end"/>
      </w:r>
      <w:r w:rsidR="00045284">
        <w:t xml:space="preserve">, waardoor de gebruiker de gegevens kan aanvullen. </w:t>
      </w:r>
    </w:p>
    <w:p w:rsidR="00F72E89" w:rsidRDefault="00F72E89" w:rsidP="00FA238D"/>
    <w:p w:rsidR="00F97F60" w:rsidRPr="00882BC0" w:rsidRDefault="00F97F60" w:rsidP="00FA238D"/>
    <w:p w:rsidR="008D6D8F" w:rsidRDefault="00D5290B" w:rsidP="00582CFD">
      <w:pPr>
        <w:pStyle w:val="Kop2"/>
      </w:pPr>
      <w:bookmarkStart w:id="120" w:name="_Toc425160694"/>
      <w:r>
        <w:t xml:space="preserve">Beheren </w:t>
      </w:r>
      <w:r w:rsidR="008D6D8F">
        <w:t>urentegoeden</w:t>
      </w:r>
      <w:bookmarkEnd w:id="120"/>
    </w:p>
    <w:p w:rsidR="00C97CE1" w:rsidRDefault="00C97CE1" w:rsidP="00C97CE1">
      <w:pPr>
        <w:pStyle w:val="Kop3"/>
      </w:pPr>
      <w:bookmarkStart w:id="121" w:name="_Toc424111357"/>
      <w:r>
        <w:t>Beheer &gt; urentegoed</w:t>
      </w:r>
      <w:bookmarkEnd w:id="121"/>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rPr>
        <w:lastRenderedPageBreak/>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4"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jstalinea"/>
        <w:numPr>
          <w:ilvl w:val="0"/>
          <w:numId w:val="22"/>
        </w:numPr>
      </w:pPr>
      <w:r>
        <w:t>Wijzigen geselecteerde urentegoed</w:t>
      </w:r>
    </w:p>
    <w:p w:rsidR="00995D03" w:rsidRDefault="00995D03" w:rsidP="00FA238D"/>
    <w:p w:rsidR="00995D03" w:rsidRDefault="00A72903" w:rsidP="00354766">
      <w:pPr>
        <w:ind w:left="133" w:firstLine="227"/>
        <w:rPr>
          <w:noProof/>
        </w:rPr>
      </w:pPr>
      <w:r>
        <w:rPr>
          <w:noProof/>
        </w:rPr>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5"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 xml:space="preserve">In deze interface mogen alleen tegoeden worden gemaakt en gewijzigd, waarvan de urenpool </w:t>
      </w:r>
      <w:proofErr w:type="gramStart"/>
      <w:r>
        <w:t>reeds</w:t>
      </w:r>
      <w:proofErr w:type="gramEnd"/>
      <w:r>
        <w:t xml:space="preserve"> bekend is</w:t>
      </w:r>
      <w:r w:rsidRPr="00EE3D81">
        <w:rPr>
          <w:rStyle w:val="Voetnootmarkering"/>
          <w:vertAlign w:val="superscript"/>
        </w:rPr>
        <w:footnoteReference w:id="8"/>
      </w:r>
      <w:r>
        <w:t xml:space="preserve"> (regel </w:t>
      </w:r>
      <w:r w:rsidR="003733DA">
        <w:fldChar w:fldCharType="begin"/>
      </w:r>
      <w:r>
        <w:instrText xml:space="preserve"> REF _Ref407428798 \r \h </w:instrText>
      </w:r>
      <w:r w:rsidR="003733DA">
        <w:fldChar w:fldCharType="separate"/>
      </w:r>
      <w:r w:rsidR="00D2685F" w:rsidRPr="0033054B">
        <w:rPr>
          <w:b/>
          <w:bCs/>
        </w:rPr>
        <w:t xml:space="preserve">Error! Reference source </w:t>
      </w:r>
      <w:proofErr w:type="gramStart"/>
      <w:r w:rsidR="00D2685F" w:rsidRPr="0033054B">
        <w:rPr>
          <w:b/>
          <w:bCs/>
        </w:rPr>
        <w:t>not</w:t>
      </w:r>
      <w:proofErr w:type="gramEnd"/>
      <w:r w:rsidR="00D2685F" w:rsidRPr="0033054B">
        <w:rPr>
          <w:b/>
          <w:bCs/>
        </w:rPr>
        <w:t xml:space="preserve"> found.</w:t>
      </w:r>
      <w:r w:rsidR="003733DA">
        <w:fldChar w:fldCharType="end"/>
      </w:r>
      <w:r>
        <w:t>.)</w:t>
      </w:r>
    </w:p>
    <w:p w:rsidR="00CC6603" w:rsidRDefault="00CC6603" w:rsidP="00FA238D">
      <w:pPr>
        <w:rPr>
          <w:noProof/>
        </w:rPr>
      </w:pPr>
    </w:p>
    <w:p w:rsidR="000C32F6" w:rsidRDefault="00995D03" w:rsidP="00FA238D">
      <w:r>
        <w:rPr>
          <w:noProof/>
        </w:rPr>
        <w:lastRenderedPageBreak/>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22" w:name="_Toc425160695"/>
      <w:proofErr w:type="gramStart"/>
      <w:r w:rsidRPr="00D5345F">
        <w:t>Behe</w:t>
      </w:r>
      <w:r w:rsidR="00CF2561">
        <w:t>ren</w:t>
      </w:r>
      <w:proofErr w:type="gramEnd"/>
      <w:r w:rsidRPr="00D5345F">
        <w:t xml:space="preserve"> </w:t>
      </w:r>
      <w:r w:rsidR="000019DD">
        <w:t>Toelagen</w:t>
      </w:r>
      <w:bookmarkEnd w:id="122"/>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Kop3"/>
      </w:pPr>
      <w:bookmarkStart w:id="123" w:name="_Toc424111358"/>
      <w:r>
        <w:t xml:space="preserve">Beheer &gt; </w:t>
      </w:r>
      <w:bookmarkEnd w:id="123"/>
      <w:r w:rsidR="001C6A50">
        <w:t>Referentielijsten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6"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lastRenderedPageBreak/>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FD7301" w:rsidRDefault="00A55129" w:rsidP="00A55129">
      <w:pPr>
        <w:rPr>
          <w:lang w:val="en-US"/>
        </w:rPr>
      </w:pPr>
      <w:r w:rsidRPr="00FD7301">
        <w:rPr>
          <w:lang w:val="en-US"/>
        </w:rPr>
        <w:t>•</w:t>
      </w:r>
      <w:r w:rsidRPr="00FD7301">
        <w:rPr>
          <w:lang w:val="en-US"/>
        </w:rPr>
        <w:tab/>
      </w:r>
      <w:proofErr w:type="gramStart"/>
      <w:r w:rsidRPr="00FD7301">
        <w:rPr>
          <w:lang w:val="en-US"/>
        </w:rPr>
        <w:t>rechtsoorten</w:t>
      </w:r>
      <w:proofErr w:type="gramEnd"/>
      <w:r w:rsidRPr="00FD7301">
        <w:rPr>
          <w:lang w:val="en-US"/>
        </w:rPr>
        <w:t xml:space="preserve"> (</w:t>
      </w:r>
      <w:r w:rsidR="003733DA">
        <w:fldChar w:fldCharType="begin"/>
      </w:r>
      <w:r w:rsidRPr="00FD7301">
        <w:rPr>
          <w:lang w:val="en-US"/>
        </w:rPr>
        <w:instrText xml:space="preserve"> REF _Ref407428962 \r \h </w:instrText>
      </w:r>
      <w:r w:rsidR="003733DA">
        <w:fldChar w:fldCharType="separate"/>
      </w:r>
      <w:r w:rsidR="00D2685F">
        <w:rPr>
          <w:b/>
          <w:bCs/>
          <w:lang w:val="en-US"/>
        </w:rPr>
        <w:t>Error! Reference source not found.</w:t>
      </w:r>
      <w:r w:rsidR="003733DA">
        <w:fldChar w:fldCharType="end"/>
      </w:r>
      <w:r w:rsidRPr="00FD7301">
        <w:rPr>
          <w:lang w:val="en-US"/>
        </w:rPr>
        <w:t>)</w:t>
      </w:r>
    </w:p>
    <w:p w:rsidR="00A55129" w:rsidRPr="00FD7301" w:rsidRDefault="00A55129" w:rsidP="00A55129">
      <w:pPr>
        <w:rPr>
          <w:lang w:val="en-US"/>
        </w:rPr>
      </w:pPr>
      <w:r w:rsidRPr="00FD7301">
        <w:rPr>
          <w:lang w:val="en-US"/>
        </w:rPr>
        <w:t>•</w:t>
      </w:r>
      <w:r w:rsidRPr="00FD7301">
        <w:rPr>
          <w:lang w:val="en-US"/>
        </w:rPr>
        <w:tab/>
      </w:r>
      <w:proofErr w:type="gramStart"/>
      <w:r w:rsidRPr="00FD7301">
        <w:rPr>
          <w:lang w:val="en-US"/>
        </w:rPr>
        <w:t>salarisschalen</w:t>
      </w:r>
      <w:proofErr w:type="gramEnd"/>
      <w:r w:rsidRPr="00FD7301">
        <w:rPr>
          <w:lang w:val="en-US"/>
        </w:rPr>
        <w:t xml:space="preserve"> in refLijst (</w:t>
      </w:r>
      <w:r w:rsidR="003733DA">
        <w:fldChar w:fldCharType="begin"/>
      </w:r>
      <w:r w:rsidRPr="00FD7301">
        <w:rPr>
          <w:lang w:val="en-US"/>
        </w:rPr>
        <w:instrText xml:space="preserve"> REF _Ref407428954 \r \h </w:instrText>
      </w:r>
      <w:r w:rsidR="003733DA">
        <w:fldChar w:fldCharType="separate"/>
      </w:r>
      <w:r w:rsidR="00D2685F">
        <w:rPr>
          <w:b/>
          <w:bCs/>
          <w:lang w:val="en-US"/>
        </w:rPr>
        <w:t>Error! Reference source not found.</w:t>
      </w:r>
      <w:r w:rsidR="003733DA">
        <w:fldChar w:fldCharType="end"/>
      </w:r>
      <w:r w:rsidRPr="00FD7301">
        <w:rPr>
          <w:lang w:val="en-US"/>
        </w:rPr>
        <w:t>)</w:t>
      </w:r>
    </w:p>
    <w:p w:rsidR="00A55129" w:rsidRPr="00FD7301" w:rsidRDefault="00A55129" w:rsidP="00A55129">
      <w:pPr>
        <w:rPr>
          <w:lang w:val="en-US"/>
        </w:rPr>
      </w:pPr>
      <w:r w:rsidRPr="00FD7301">
        <w:rPr>
          <w:lang w:val="en-US"/>
        </w:rPr>
        <w:t>•</w:t>
      </w:r>
      <w:r w:rsidRPr="00FD7301">
        <w:rPr>
          <w:lang w:val="en-US"/>
        </w:rPr>
        <w:tab/>
      </w:r>
      <w:proofErr w:type="gramStart"/>
      <w:r w:rsidRPr="00FD7301">
        <w:rPr>
          <w:lang w:val="en-US"/>
        </w:rPr>
        <w:t>categorieën</w:t>
      </w:r>
      <w:proofErr w:type="gramEnd"/>
      <w:r w:rsidRPr="00FD7301">
        <w:rPr>
          <w:lang w:val="en-US"/>
        </w:rPr>
        <w:t xml:space="preserve"> in refLijst (</w:t>
      </w:r>
      <w:r w:rsidR="003733DA">
        <w:fldChar w:fldCharType="begin"/>
      </w:r>
      <w:r w:rsidRPr="00FD7301">
        <w:rPr>
          <w:lang w:val="en-US"/>
        </w:rPr>
        <w:instrText xml:space="preserve"> REF _Ref407428973 \r \h </w:instrText>
      </w:r>
      <w:r w:rsidR="003733DA">
        <w:fldChar w:fldCharType="separate"/>
      </w:r>
      <w:r w:rsidR="00D2685F">
        <w:rPr>
          <w:b/>
          <w:bCs/>
          <w:lang w:val="en-US"/>
        </w:rPr>
        <w:t>Error! Reference source not found.</w:t>
      </w:r>
      <w:r w:rsidR="003733DA">
        <w:fldChar w:fldCharType="end"/>
      </w:r>
      <w:r w:rsidRPr="00FD7301">
        <w:rPr>
          <w:lang w:val="en-US"/>
        </w:rPr>
        <w:t>)</w:t>
      </w:r>
    </w:p>
    <w:p w:rsidR="00847F84" w:rsidRDefault="00A55129" w:rsidP="00FA238D">
      <w:r>
        <w:t>Voor het afsluiten van de transactie (commit) moet aan alle invariante regels voldaan zijn.</w:t>
      </w:r>
    </w:p>
    <w:p w:rsidR="00502302" w:rsidRDefault="00502302" w:rsidP="00582CFD">
      <w:pPr>
        <w:pStyle w:val="Kop2"/>
      </w:pPr>
      <w:bookmarkStart w:id="124" w:name="_Toc425160696"/>
      <w:proofErr w:type="gramStart"/>
      <w:r>
        <w:t>Beheren</w:t>
      </w:r>
      <w:proofErr w:type="gramEnd"/>
      <w:r>
        <w:t xml:space="preserve"> Urenpools</w:t>
      </w:r>
      <w:bookmarkEnd w:id="124"/>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Kop3"/>
      </w:pPr>
      <w:bookmarkStart w:id="125" w:name="_Toc424111359"/>
      <w:r>
        <w:t>Beheer &gt; Toelageresultaat soorten / Urenpools</w:t>
      </w:r>
      <w:bookmarkEnd w:id="125"/>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“P-Direct” of “Urenpool”.</w:t>
      </w:r>
    </w:p>
    <w:p w:rsidR="00B14429" w:rsidRDefault="00B14429" w:rsidP="00582CFD">
      <w:pPr>
        <w:pStyle w:val="Kop2"/>
      </w:pPr>
      <w:bookmarkStart w:id="126" w:name="_Toc425160697"/>
      <w:r>
        <w:t>Overzicht medewerker rechten</w:t>
      </w:r>
      <w:bookmarkEnd w:id="126"/>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Kop3"/>
      </w:pPr>
      <w:r>
        <w:t>Overzichten &gt; Medewerker rechten</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w:t>
      </w:r>
      <w:proofErr w:type="gramStart"/>
      <w:r w:rsidR="001E362A">
        <w:t>overzicht</w:t>
      </w:r>
      <w:r w:rsidR="00EA550D">
        <w:t>.</w:t>
      </w:r>
      <w:r w:rsidR="003E1D8F">
        <w:t xml:space="preserve">  </w:t>
      </w:r>
      <w:proofErr w:type="gramEnd"/>
    </w:p>
    <w:p w:rsidR="001E362A" w:rsidRDefault="001E362A" w:rsidP="00FA238D"/>
    <w:p w:rsidR="001E362A" w:rsidRDefault="00A72903" w:rsidP="00FA238D">
      <w:r>
        <w:rPr>
          <w:noProof/>
        </w:rPr>
        <w:lastRenderedPageBreak/>
        <w:drawing>
          <wp:inline distT="0" distB="0" distL="0" distR="0">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rPr>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Kop2"/>
      </w:pPr>
      <w:bookmarkStart w:id="127" w:name="_Toc425160698"/>
      <w:r>
        <w:t>Overzicht periode</w:t>
      </w:r>
      <w:r w:rsidR="001E362A">
        <w:t>resultaten</w:t>
      </w:r>
      <w:bookmarkEnd w:id="127"/>
    </w:p>
    <w:p w:rsidR="00530FA6" w:rsidRDefault="00B14429" w:rsidP="00FA238D">
      <w:r>
        <w:t>De DTV-applicatie biedt een overzicht van de toelageresultaten per periode</w:t>
      </w:r>
      <w:r w:rsidR="00CA40E8">
        <w:t>. Dit overzicht is beschikbaar voor de rollen P&amp;O en FAB, die toegang hebben tot de DTV-applicatie.</w:t>
      </w:r>
      <w:r>
        <w:t xml:space="preserve"> </w:t>
      </w:r>
    </w:p>
    <w:p w:rsidR="00530FA6" w:rsidRDefault="00530FA6" w:rsidP="00530FA6">
      <w:pPr>
        <w:pStyle w:val="Kop3"/>
      </w:pPr>
      <w:r>
        <w:t>Overzichten &gt; Perioderesultaten</w:t>
      </w:r>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2072E3"/>
    <w:p w:rsidR="00FA238D" w:rsidRDefault="00FA238D" w:rsidP="002072E3"/>
    <w:p w:rsidR="00FA238D" w:rsidRDefault="00FA238D" w:rsidP="002072E3"/>
    <w:p w:rsidR="001E362A" w:rsidRDefault="00A72903" w:rsidP="00FA238D">
      <w:r>
        <w:rPr>
          <w:noProof/>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Kop2"/>
      </w:pPr>
      <w:bookmarkStart w:id="128" w:name="_Toc425160699"/>
      <w:r w:rsidRPr="00B14429">
        <w:t>Overzicht perioderesultaat</w:t>
      </w:r>
      <w:bookmarkEnd w:id="128"/>
    </w:p>
    <w:p w:rsidR="001E362A" w:rsidRDefault="00A3743A" w:rsidP="00FA238D">
      <w:r>
        <w:t xml:space="preserve">De DTV-applicatie biedt een overzicht van de </w:t>
      </w:r>
      <w:r w:rsidR="00257ED3">
        <w:t>toelageresultaten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t>samenvatting van de toelageresultaten per medewerker. In deze interface worden alleen medewerkers getoond voor wie in de betreffende periode toelageresultaten bestaan.</w:t>
      </w:r>
      <w:r>
        <w:t xml:space="preserve"> </w:t>
      </w:r>
    </w:p>
    <w:p w:rsidR="001E362A" w:rsidRDefault="001E362A" w:rsidP="00FA238D"/>
    <w:p w:rsidR="001E362A" w:rsidRDefault="00A72903" w:rsidP="00FA238D">
      <w:r>
        <w:rPr>
          <w:noProof/>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lastRenderedPageBreak/>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2072E3"/>
    <w:p w:rsidR="00257ED3" w:rsidRDefault="00C24BE0" w:rsidP="00582CFD">
      <w:pPr>
        <w:pStyle w:val="Kop2"/>
      </w:pPr>
      <w:bookmarkStart w:id="129" w:name="_Toc425160700"/>
      <w:r w:rsidRPr="00C24BE0">
        <w:t>Overzicht</w:t>
      </w:r>
      <w:r>
        <w:t xml:space="preserve"> </w:t>
      </w:r>
      <w:r w:rsidRPr="00C24BE0">
        <w:t>medewerkerresultaat</w:t>
      </w:r>
      <w:bookmarkEnd w:id="129"/>
    </w:p>
    <w:p w:rsidR="00257ED3" w:rsidRDefault="00257ED3" w:rsidP="00FA238D">
      <w:r>
        <w:t>De DTV-applicatie biedt een overzicht van de toelageresultaten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toelageresultaten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rPr>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Kop2"/>
      </w:pPr>
      <w:bookmarkStart w:id="130" w:name="_Toc425160701"/>
      <w:r>
        <w:t>Inlogscherm</w:t>
      </w:r>
      <w:bookmarkEnd w:id="130"/>
    </w:p>
    <w:p w:rsidR="000B09F0" w:rsidRDefault="000B09F0" w:rsidP="002F34EA">
      <w:proofErr w:type="gramStart"/>
      <w:r>
        <w:t>Het inloggen dient te gebeuren op de manier die voor DICTU-applicaties gebruikelijk is.</w:t>
      </w:r>
      <w:r w:rsidR="002F34EA">
        <w:t xml:space="preserve"> </w:t>
      </w:r>
      <w:proofErr w:type="gramEnd"/>
      <w:r w:rsidR="002F34EA">
        <w:t>De DTV-applicatie dient te voldoen aan alle regels, die gelden voor het inloggen op applicaties in het applicatielandschap van de NVWA.</w:t>
      </w:r>
    </w:p>
    <w:p w:rsidR="00A55129" w:rsidRDefault="00A55129" w:rsidP="002F34EA">
      <w:r>
        <w:t>Inloggen is toegestaan in de rollen P&amp;O en FAB</w:t>
      </w:r>
      <w:r w:rsidRPr="00A55129">
        <w:rPr>
          <w:rStyle w:val="Voetnootmarkering"/>
          <w:vertAlign w:val="superscript"/>
        </w:rPr>
        <w:footnoteReference w:id="9"/>
      </w:r>
      <w:r>
        <w:t>.</w:t>
      </w:r>
    </w:p>
    <w:p w:rsidR="004153C5" w:rsidRDefault="004153C5" w:rsidP="002F34EA"/>
    <w:p w:rsidR="004153C5" w:rsidRDefault="00A72903" w:rsidP="002F34EA">
      <w:r>
        <w:rPr>
          <w:noProof/>
        </w:rPr>
        <w:drawing>
          <wp:inline distT="0" distB="0" distL="0" distR="0">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8E419C" w:rsidRDefault="004D6F0D" w:rsidP="008E419C">
      <w:pPr>
        <w:pStyle w:val="Kop1"/>
      </w:pPr>
      <w:bookmarkStart w:id="131" w:name="_Toc425160703"/>
      <w:r>
        <w:lastRenderedPageBreak/>
        <w:t>Koppelingen</w:t>
      </w:r>
    </w:p>
    <w:p w:rsidR="00296F02" w:rsidRDefault="00296F02" w:rsidP="00296F02">
      <w:bookmarkStart w:id="132"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47"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bookmarkEnd w:id="132"/>
    <w:p w:rsidR="008E419C" w:rsidRPr="007D0435" w:rsidRDefault="007D0435" w:rsidP="008E419C">
      <w:pPr>
        <w:pStyle w:val="Kop2"/>
      </w:pPr>
      <w:r w:rsidRPr="007D0435">
        <w:t>Periodebatch</w:t>
      </w:r>
    </w:p>
    <w:p w:rsidR="008E419C" w:rsidRDefault="007E48C7" w:rsidP="008E419C">
      <w:r>
        <w:t>De DTV-applicatie haalt uit SPIN een verzameling dagverantwoordingen op. Deze komen (via de CGO) binnen in de vorm van een database</w:t>
      </w:r>
      <w:r w:rsidR="007D0435">
        <w:t>-</w:t>
      </w:r>
      <w:r>
        <w:t xml:space="preserve">view. Elke keer dat de DTV-applicatie een bericht ophaalt noemen we een periodebatch. De periodebatch Dat zijn ofwel </w:t>
      </w:r>
      <w:r w:rsidR="008E419C">
        <w:t>Dit bericht gaat van SPIN naar de DTV-applicatie, en bevat een aantal geaccordeerde dagverantwoordingen met ingevulde personeelsnummers</w:t>
      </w:r>
      <w:r w:rsidR="00296F02">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mogen bij DTV nooit binnenkomen.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lastRenderedPageBreak/>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7D0435" w:rsidRPr="00F5058E" w:rsidTr="002220FC">
        <w:trPr>
          <w:cantSplit/>
          <w:trHeight w:val="510"/>
        </w:trPr>
        <w:tc>
          <w:tcPr>
            <w:tcW w:w="1682" w:type="pct"/>
            <w:shd w:val="clear" w:color="auto" w:fill="auto"/>
            <w:noWrap/>
            <w:hideMark/>
          </w:tcPr>
          <w:p w:rsidR="007D0435" w:rsidRPr="00A8675E" w:rsidRDefault="00071670" w:rsidP="002220FC">
            <w:pPr>
              <w:keepNext/>
              <w:spacing w:line="240" w:lineRule="auto"/>
              <w:rPr>
                <w:rFonts w:cs="Arial"/>
                <w:color w:val="000000"/>
                <w:szCs w:val="20"/>
              </w:rPr>
            </w:pPr>
            <w:r>
              <w:rPr>
                <w:rFonts w:cs="Arial"/>
                <w:color w:val="000000"/>
                <w:szCs w:val="20"/>
              </w:rPr>
              <w:t>achter</w:t>
            </w:r>
            <w:r w:rsidR="007D0435" w:rsidRPr="00A8675E">
              <w:rPr>
                <w:rFonts w:cs="Arial"/>
                <w:color w:val="000000"/>
                <w:szCs w:val="20"/>
              </w:rPr>
              <w:t>naam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spn_medewerker.achternaam</w:t>
            </w:r>
          </w:p>
        </w:tc>
      </w:tr>
      <w:tr w:rsidR="00071670" w:rsidRPr="00F5058E" w:rsidTr="00CF3FDE">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8675E" w:rsidRDefault="00071670" w:rsidP="004D4147">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r>
        <w:t>Rechten en Urentegoeden</w:t>
      </w:r>
    </w:p>
    <w:p w:rsidR="002220FC" w:rsidRDefault="002220FC" w:rsidP="002220FC">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10"/>
      </w:r>
      <w:r w:rsidR="00374F22">
        <w:t>.</w:t>
      </w:r>
    </w:p>
    <w:p w:rsidR="002220FC" w:rsidRDefault="002220FC" w:rsidP="002220FC"/>
    <w:p w:rsidR="002220FC" w:rsidRDefault="002220FC" w:rsidP="002220FC">
      <w:r>
        <w:t>Voorbeeldtabel:</w:t>
      </w:r>
    </w:p>
    <w:tbl>
      <w:tblPr>
        <w:tblStyle w:val="Tabelraster"/>
        <w:tblW w:w="5000" w:type="pct"/>
        <w:tblLook w:val="04A0"/>
      </w:tblPr>
      <w:tblGrid>
        <w:gridCol w:w="811"/>
        <w:gridCol w:w="665"/>
        <w:gridCol w:w="585"/>
        <w:gridCol w:w="546"/>
        <w:gridCol w:w="609"/>
        <w:gridCol w:w="503"/>
        <w:gridCol w:w="593"/>
        <w:gridCol w:w="666"/>
        <w:gridCol w:w="526"/>
        <w:gridCol w:w="317"/>
        <w:gridCol w:w="892"/>
        <w:gridCol w:w="711"/>
        <w:gridCol w:w="519"/>
      </w:tblGrid>
      <w:tr w:rsidR="00071670" w:rsidRPr="00071670" w:rsidTr="00071670">
        <w:tc>
          <w:tcPr>
            <w:tcW w:w="385" w:type="pct"/>
          </w:tcPr>
          <w:p w:rsidR="00071670" w:rsidRPr="00071670" w:rsidRDefault="00071670" w:rsidP="004D4147">
            <w:pPr>
              <w:spacing w:line="240" w:lineRule="auto"/>
              <w:rPr>
                <w:sz w:val="10"/>
              </w:rPr>
            </w:pPr>
            <w:r w:rsidRPr="00071670">
              <w:rPr>
                <w:sz w:val="10"/>
              </w:rPr>
              <w:t>personeelsnummer</w:t>
            </w:r>
          </w:p>
        </w:tc>
        <w:tc>
          <w:tcPr>
            <w:tcW w:w="385" w:type="pct"/>
          </w:tcPr>
          <w:p w:rsidR="00071670" w:rsidRPr="00071670" w:rsidRDefault="00071670" w:rsidP="004D4147">
            <w:pPr>
              <w:spacing w:line="240" w:lineRule="auto"/>
              <w:rPr>
                <w:sz w:val="10"/>
              </w:rPr>
            </w:pPr>
            <w:r w:rsidRPr="00071670">
              <w:rPr>
                <w:sz w:val="10"/>
              </w:rPr>
              <w:t>volledigenaam</w:t>
            </w:r>
          </w:p>
        </w:tc>
        <w:tc>
          <w:tcPr>
            <w:tcW w:w="385" w:type="pct"/>
          </w:tcPr>
          <w:p w:rsidR="00071670" w:rsidRPr="00071670" w:rsidRDefault="00071670" w:rsidP="004D4147">
            <w:pPr>
              <w:spacing w:line="240" w:lineRule="auto"/>
              <w:rPr>
                <w:sz w:val="10"/>
              </w:rPr>
            </w:pPr>
            <w:r w:rsidRPr="00071670">
              <w:rPr>
                <w:sz w:val="10"/>
              </w:rPr>
              <w:t>begindatum</w:t>
            </w:r>
          </w:p>
        </w:tc>
        <w:tc>
          <w:tcPr>
            <w:tcW w:w="385" w:type="pct"/>
          </w:tcPr>
          <w:p w:rsidR="00071670" w:rsidRPr="00071670" w:rsidRDefault="00071670" w:rsidP="004D4147">
            <w:pPr>
              <w:spacing w:line="240" w:lineRule="auto"/>
              <w:rPr>
                <w:sz w:val="10"/>
              </w:rPr>
            </w:pPr>
            <w:r w:rsidRPr="00071670">
              <w:rPr>
                <w:sz w:val="10"/>
              </w:rPr>
              <w:t>einddatum</w:t>
            </w:r>
          </w:p>
        </w:tc>
        <w:tc>
          <w:tcPr>
            <w:tcW w:w="385" w:type="pct"/>
          </w:tcPr>
          <w:p w:rsidR="00071670" w:rsidRPr="00071670" w:rsidRDefault="00071670" w:rsidP="004D4147">
            <w:pPr>
              <w:spacing w:line="240" w:lineRule="auto"/>
              <w:rPr>
                <w:sz w:val="10"/>
              </w:rPr>
            </w:pPr>
            <w:r w:rsidRPr="00071670">
              <w:rPr>
                <w:sz w:val="10"/>
              </w:rPr>
              <w:t>salarisschaal</w:t>
            </w:r>
          </w:p>
        </w:tc>
        <w:tc>
          <w:tcPr>
            <w:tcW w:w="385" w:type="pct"/>
          </w:tcPr>
          <w:p w:rsidR="00071670" w:rsidRPr="00071670" w:rsidRDefault="00071670" w:rsidP="004D4147">
            <w:pPr>
              <w:spacing w:line="240" w:lineRule="auto"/>
              <w:rPr>
                <w:sz w:val="10"/>
              </w:rPr>
            </w:pPr>
            <w:r w:rsidRPr="00071670">
              <w:rPr>
                <w:sz w:val="10"/>
              </w:rPr>
              <w:t>categorie</w:t>
            </w:r>
          </w:p>
        </w:tc>
        <w:tc>
          <w:tcPr>
            <w:tcW w:w="385" w:type="pct"/>
          </w:tcPr>
          <w:p w:rsidR="00071670" w:rsidRPr="00071670" w:rsidRDefault="00071670" w:rsidP="004D4147">
            <w:pPr>
              <w:spacing w:line="240" w:lineRule="auto"/>
              <w:rPr>
                <w:sz w:val="10"/>
              </w:rPr>
            </w:pPr>
            <w:r w:rsidRPr="00071670">
              <w:rPr>
                <w:sz w:val="10"/>
              </w:rPr>
              <w:t>persoonlijke</w:t>
            </w:r>
          </w:p>
          <w:p w:rsidR="00071670" w:rsidRPr="00071670" w:rsidRDefault="00071670" w:rsidP="004D4147">
            <w:pPr>
              <w:spacing w:line="240" w:lineRule="auto"/>
              <w:rPr>
                <w:sz w:val="10"/>
              </w:rPr>
            </w:pPr>
            <w:r w:rsidRPr="00071670">
              <w:rPr>
                <w:sz w:val="10"/>
              </w:rPr>
              <w:t>meeruren</w:t>
            </w:r>
          </w:p>
        </w:tc>
        <w:tc>
          <w:tcPr>
            <w:tcW w:w="385" w:type="pct"/>
          </w:tcPr>
          <w:p w:rsidR="00071670" w:rsidRPr="00071670" w:rsidRDefault="00071670" w:rsidP="004D4147">
            <w:pPr>
              <w:spacing w:line="240" w:lineRule="auto"/>
              <w:rPr>
                <w:sz w:val="10"/>
              </w:rPr>
            </w:pPr>
            <w:r w:rsidRPr="00071670">
              <w:rPr>
                <w:sz w:val="10"/>
              </w:rPr>
              <w:t>overwerksaldo</w:t>
            </w:r>
          </w:p>
        </w:tc>
        <w:tc>
          <w:tcPr>
            <w:tcW w:w="385" w:type="pct"/>
          </w:tcPr>
          <w:p w:rsidR="00071670" w:rsidRPr="00071670" w:rsidRDefault="00071670" w:rsidP="004D4147">
            <w:pPr>
              <w:spacing w:line="240" w:lineRule="auto"/>
              <w:rPr>
                <w:sz w:val="10"/>
              </w:rPr>
            </w:pPr>
            <w:r w:rsidRPr="00071670">
              <w:rPr>
                <w:sz w:val="10"/>
              </w:rPr>
              <w:t>overwerk</w:t>
            </w:r>
          </w:p>
          <w:p w:rsidR="00071670" w:rsidRPr="00071670" w:rsidRDefault="00071670" w:rsidP="004D4147">
            <w:pPr>
              <w:spacing w:line="240" w:lineRule="auto"/>
              <w:rPr>
                <w:sz w:val="10"/>
              </w:rPr>
            </w:pPr>
            <w:r w:rsidRPr="00071670">
              <w:rPr>
                <w:sz w:val="10"/>
              </w:rPr>
              <w:t>volledig</w:t>
            </w:r>
          </w:p>
          <w:p w:rsidR="00071670" w:rsidRPr="00071670" w:rsidRDefault="00071670" w:rsidP="004D4147">
            <w:pPr>
              <w:spacing w:line="240" w:lineRule="auto"/>
              <w:rPr>
                <w:sz w:val="10"/>
              </w:rPr>
            </w:pPr>
            <w:r w:rsidRPr="00071670">
              <w:rPr>
                <w:sz w:val="10"/>
              </w:rPr>
              <w:t>uitbetalen</w:t>
            </w:r>
          </w:p>
        </w:tc>
        <w:tc>
          <w:tcPr>
            <w:tcW w:w="385" w:type="pct"/>
          </w:tcPr>
          <w:p w:rsidR="00071670" w:rsidRPr="00071670" w:rsidRDefault="00071670" w:rsidP="004D4147">
            <w:pPr>
              <w:spacing w:line="240" w:lineRule="auto"/>
              <w:rPr>
                <w:sz w:val="10"/>
              </w:rPr>
            </w:pPr>
            <w:r w:rsidRPr="00071670">
              <w:rPr>
                <w:sz w:val="10"/>
              </w:rPr>
              <w:t>tod</w:t>
            </w:r>
          </w:p>
        </w:tc>
        <w:tc>
          <w:tcPr>
            <w:tcW w:w="385" w:type="pct"/>
          </w:tcPr>
          <w:p w:rsidR="00071670" w:rsidRPr="00071670" w:rsidRDefault="00071670" w:rsidP="004D4147">
            <w:pPr>
              <w:spacing w:line="240" w:lineRule="auto"/>
              <w:rPr>
                <w:sz w:val="10"/>
              </w:rPr>
            </w:pPr>
            <w:r w:rsidRPr="00071670">
              <w:rPr>
                <w:sz w:val="10"/>
              </w:rPr>
              <w:t>beschikbaarheidsuren</w:t>
            </w:r>
          </w:p>
        </w:tc>
        <w:tc>
          <w:tcPr>
            <w:tcW w:w="385" w:type="pct"/>
          </w:tcPr>
          <w:p w:rsidR="00071670" w:rsidRPr="00071670" w:rsidRDefault="00071670" w:rsidP="004D4147">
            <w:pPr>
              <w:spacing w:line="240" w:lineRule="auto"/>
              <w:rPr>
                <w:sz w:val="10"/>
              </w:rPr>
            </w:pPr>
            <w:r w:rsidRPr="00071670">
              <w:rPr>
                <w:sz w:val="10"/>
              </w:rPr>
              <w:t>verschovenuren</w:t>
            </w:r>
          </w:p>
        </w:tc>
        <w:tc>
          <w:tcPr>
            <w:tcW w:w="380" w:type="pct"/>
          </w:tcPr>
          <w:p w:rsidR="00071670" w:rsidRPr="00071670" w:rsidRDefault="00071670" w:rsidP="004D4147">
            <w:pPr>
              <w:spacing w:line="240" w:lineRule="auto"/>
              <w:rPr>
                <w:sz w:val="10"/>
              </w:rPr>
            </w:pPr>
            <w:r w:rsidRPr="00071670">
              <w:rPr>
                <w:sz w:val="10"/>
              </w:rPr>
              <w:t>aflopende toelage</w:t>
            </w:r>
          </w:p>
        </w:tc>
      </w:tr>
      <w:tr w:rsidR="00071670" w:rsidRPr="00071670" w:rsidTr="00071670">
        <w:tc>
          <w:tcPr>
            <w:tcW w:w="385" w:type="pct"/>
          </w:tcPr>
          <w:p w:rsidR="00071670" w:rsidRPr="00071670" w:rsidRDefault="00071670" w:rsidP="004D4147">
            <w:pPr>
              <w:spacing w:line="240" w:lineRule="auto"/>
              <w:jc w:val="right"/>
              <w:rPr>
                <w:sz w:val="10"/>
              </w:rPr>
            </w:pPr>
            <w:r w:rsidRPr="00071670">
              <w:rPr>
                <w:sz w:val="10"/>
              </w:rPr>
              <w:t>7148692</w:t>
            </w:r>
          </w:p>
        </w:tc>
        <w:tc>
          <w:tcPr>
            <w:tcW w:w="385" w:type="pct"/>
          </w:tcPr>
          <w:p w:rsidR="00071670" w:rsidRPr="00071670" w:rsidRDefault="00071670" w:rsidP="004D4147">
            <w:pPr>
              <w:spacing w:line="240" w:lineRule="auto"/>
              <w:rPr>
                <w:sz w:val="10"/>
              </w:rPr>
            </w:pPr>
            <w:r w:rsidRPr="00071670">
              <w:rPr>
                <w:sz w:val="10"/>
              </w:rPr>
              <w:t>Piet Zamenhof</w:t>
            </w:r>
          </w:p>
        </w:tc>
        <w:tc>
          <w:tcPr>
            <w:tcW w:w="385" w:type="pct"/>
          </w:tcPr>
          <w:p w:rsidR="00071670" w:rsidRPr="00071670" w:rsidRDefault="00071670" w:rsidP="004D4147">
            <w:pPr>
              <w:spacing w:line="240" w:lineRule="auto"/>
              <w:jc w:val="right"/>
              <w:rPr>
                <w:sz w:val="10"/>
              </w:rPr>
            </w:pPr>
            <w:r w:rsidRPr="00071670">
              <w:rPr>
                <w:sz w:val="10"/>
              </w:rPr>
              <w:t>29-12-2014</w:t>
            </w:r>
          </w:p>
        </w:tc>
        <w:tc>
          <w:tcPr>
            <w:tcW w:w="385" w:type="pct"/>
            <w:vAlign w:val="bottom"/>
          </w:tcPr>
          <w:p w:rsidR="00071670" w:rsidRPr="00071670" w:rsidRDefault="00071670" w:rsidP="004D4147">
            <w:pPr>
              <w:spacing w:line="240" w:lineRule="auto"/>
              <w:rPr>
                <w:sz w:val="10"/>
              </w:rPr>
            </w:pPr>
            <w:r w:rsidRPr="00071670">
              <w:rPr>
                <w:sz w:val="10"/>
              </w:rPr>
              <w:t>2-10-2015</w:t>
            </w:r>
          </w:p>
        </w:tc>
        <w:tc>
          <w:tcPr>
            <w:tcW w:w="385" w:type="pct"/>
            <w:vAlign w:val="bottom"/>
          </w:tcPr>
          <w:p w:rsidR="00071670" w:rsidRPr="00071670" w:rsidRDefault="00071670" w:rsidP="004D4147">
            <w:pPr>
              <w:spacing w:line="240" w:lineRule="auto"/>
              <w:rPr>
                <w:sz w:val="10"/>
              </w:rPr>
            </w:pPr>
            <w:r w:rsidRPr="00071670">
              <w:rPr>
                <w:sz w:val="10"/>
              </w:rPr>
              <w:t>12</w:t>
            </w:r>
          </w:p>
        </w:tc>
        <w:tc>
          <w:tcPr>
            <w:tcW w:w="385" w:type="pct"/>
            <w:vAlign w:val="bottom"/>
          </w:tcPr>
          <w:p w:rsidR="00071670" w:rsidRPr="00071670" w:rsidRDefault="00071670" w:rsidP="004D4147">
            <w:pPr>
              <w:spacing w:line="240" w:lineRule="auto"/>
              <w:rPr>
                <w:sz w:val="10"/>
              </w:rPr>
            </w:pPr>
            <w:r w:rsidRPr="00071670">
              <w:rPr>
                <w:sz w:val="10"/>
              </w:rPr>
              <w:t>3</w:t>
            </w:r>
          </w:p>
        </w:tc>
        <w:tc>
          <w:tcPr>
            <w:tcW w:w="385" w:type="pct"/>
            <w:vAlign w:val="bottom"/>
          </w:tcPr>
          <w:p w:rsidR="00071670" w:rsidRPr="00071670" w:rsidRDefault="00071670" w:rsidP="004D4147">
            <w:pPr>
              <w:spacing w:line="240" w:lineRule="auto"/>
              <w:rPr>
                <w:sz w:val="10"/>
              </w:rPr>
            </w:pPr>
            <w:r w:rsidRPr="00071670">
              <w:rPr>
                <w:sz w:val="10"/>
              </w:rPr>
              <w:t>38,45</w:t>
            </w:r>
          </w:p>
        </w:tc>
        <w:tc>
          <w:tcPr>
            <w:tcW w:w="385" w:type="pct"/>
          </w:tcPr>
          <w:p w:rsidR="00071670" w:rsidRPr="00071670" w:rsidRDefault="00071670" w:rsidP="004D4147">
            <w:pPr>
              <w:spacing w:line="240" w:lineRule="auto"/>
              <w:rPr>
                <w:sz w:val="10"/>
              </w:rPr>
            </w:pPr>
          </w:p>
        </w:tc>
        <w:tc>
          <w:tcPr>
            <w:tcW w:w="385" w:type="pct"/>
          </w:tcPr>
          <w:p w:rsidR="00071670" w:rsidRPr="00071670" w:rsidRDefault="00071670" w:rsidP="004D4147">
            <w:pPr>
              <w:spacing w:line="240" w:lineRule="auto"/>
              <w:rPr>
                <w:sz w:val="10"/>
              </w:rPr>
            </w:pPr>
          </w:p>
        </w:tc>
        <w:tc>
          <w:tcPr>
            <w:tcW w:w="385" w:type="pct"/>
          </w:tcPr>
          <w:p w:rsidR="00071670" w:rsidRPr="00071670" w:rsidRDefault="00071670" w:rsidP="004D4147">
            <w:pPr>
              <w:spacing w:line="240" w:lineRule="auto"/>
              <w:rPr>
                <w:sz w:val="10"/>
              </w:rPr>
            </w:pPr>
          </w:p>
        </w:tc>
        <w:tc>
          <w:tcPr>
            <w:tcW w:w="385" w:type="pct"/>
          </w:tcPr>
          <w:p w:rsidR="00071670" w:rsidRPr="00071670" w:rsidRDefault="00071670" w:rsidP="004D4147">
            <w:pPr>
              <w:spacing w:line="240" w:lineRule="auto"/>
              <w:rPr>
                <w:sz w:val="10"/>
              </w:rPr>
            </w:pPr>
          </w:p>
        </w:tc>
        <w:tc>
          <w:tcPr>
            <w:tcW w:w="385" w:type="pct"/>
          </w:tcPr>
          <w:p w:rsidR="00071670" w:rsidRPr="00071670" w:rsidRDefault="00071670" w:rsidP="004D4147">
            <w:pPr>
              <w:spacing w:line="240" w:lineRule="auto"/>
              <w:rPr>
                <w:sz w:val="10"/>
              </w:rPr>
            </w:pPr>
          </w:p>
        </w:tc>
        <w:tc>
          <w:tcPr>
            <w:tcW w:w="380" w:type="pct"/>
            <w:vAlign w:val="bottom"/>
          </w:tcPr>
          <w:p w:rsidR="00071670" w:rsidRPr="00071670" w:rsidRDefault="00071670" w:rsidP="004D4147">
            <w:pPr>
              <w:spacing w:line="240" w:lineRule="auto"/>
              <w:rPr>
                <w:sz w:val="10"/>
              </w:rPr>
            </w:pPr>
            <w:r w:rsidRPr="00071670">
              <w:rPr>
                <w:sz w:val="10"/>
              </w:rPr>
              <w:t>J</w:t>
            </w:r>
          </w:p>
        </w:tc>
      </w:tr>
      <w:tr w:rsidR="00071670" w:rsidRPr="00071670" w:rsidTr="00071670">
        <w:tc>
          <w:tcPr>
            <w:tcW w:w="385" w:type="pct"/>
          </w:tcPr>
          <w:p w:rsidR="00071670" w:rsidRPr="00071670" w:rsidRDefault="00071670" w:rsidP="004D4147">
            <w:pPr>
              <w:spacing w:line="240" w:lineRule="auto"/>
              <w:jc w:val="right"/>
              <w:rPr>
                <w:sz w:val="10"/>
              </w:rPr>
            </w:pPr>
            <w:r w:rsidRPr="00071670">
              <w:rPr>
                <w:sz w:val="10"/>
              </w:rPr>
              <w:t>7151754</w:t>
            </w:r>
          </w:p>
        </w:tc>
        <w:tc>
          <w:tcPr>
            <w:tcW w:w="385" w:type="pct"/>
          </w:tcPr>
          <w:p w:rsidR="00071670" w:rsidRPr="00071670" w:rsidRDefault="00071670" w:rsidP="004D4147">
            <w:pPr>
              <w:spacing w:line="240" w:lineRule="auto"/>
              <w:rPr>
                <w:sz w:val="10"/>
              </w:rPr>
            </w:pPr>
            <w:r w:rsidRPr="00071670">
              <w:rPr>
                <w:sz w:val="10"/>
              </w:rPr>
              <w:t>Roderik van Pas</w:t>
            </w:r>
          </w:p>
        </w:tc>
        <w:tc>
          <w:tcPr>
            <w:tcW w:w="385" w:type="pct"/>
          </w:tcPr>
          <w:p w:rsidR="00071670" w:rsidRPr="00071670" w:rsidRDefault="00071670" w:rsidP="004D4147">
            <w:pPr>
              <w:spacing w:line="240" w:lineRule="auto"/>
              <w:jc w:val="right"/>
              <w:rPr>
                <w:sz w:val="10"/>
              </w:rPr>
            </w:pPr>
            <w:r w:rsidRPr="00071670">
              <w:rPr>
                <w:sz w:val="10"/>
              </w:rPr>
              <w:t>29-12-2014</w:t>
            </w:r>
          </w:p>
        </w:tc>
        <w:tc>
          <w:tcPr>
            <w:tcW w:w="385" w:type="pct"/>
            <w:vAlign w:val="bottom"/>
          </w:tcPr>
          <w:p w:rsidR="00071670" w:rsidRPr="00071670" w:rsidRDefault="00071670" w:rsidP="004D4147">
            <w:pPr>
              <w:spacing w:line="240" w:lineRule="auto"/>
              <w:rPr>
                <w:sz w:val="10"/>
              </w:rPr>
            </w:pPr>
          </w:p>
        </w:tc>
        <w:tc>
          <w:tcPr>
            <w:tcW w:w="385" w:type="pct"/>
            <w:vAlign w:val="bottom"/>
          </w:tcPr>
          <w:p w:rsidR="00071670" w:rsidRPr="00071670" w:rsidRDefault="00071670" w:rsidP="004D4147">
            <w:pPr>
              <w:spacing w:line="240" w:lineRule="auto"/>
              <w:jc w:val="right"/>
              <w:rPr>
                <w:sz w:val="10"/>
              </w:rPr>
            </w:pPr>
            <w:r w:rsidRPr="00071670">
              <w:rPr>
                <w:sz w:val="10"/>
              </w:rPr>
              <w:t>9</w:t>
            </w:r>
          </w:p>
        </w:tc>
        <w:tc>
          <w:tcPr>
            <w:tcW w:w="385" w:type="pct"/>
            <w:vAlign w:val="bottom"/>
          </w:tcPr>
          <w:p w:rsidR="00071670" w:rsidRPr="00071670" w:rsidRDefault="00071670" w:rsidP="004D4147">
            <w:pPr>
              <w:spacing w:line="240" w:lineRule="auto"/>
              <w:rPr>
                <w:sz w:val="10"/>
              </w:rPr>
            </w:pPr>
            <w:r w:rsidRPr="00071670">
              <w:rPr>
                <w:sz w:val="10"/>
              </w:rPr>
              <w:t>34</w:t>
            </w:r>
          </w:p>
        </w:tc>
        <w:tc>
          <w:tcPr>
            <w:tcW w:w="385" w:type="pct"/>
            <w:vAlign w:val="bottom"/>
          </w:tcPr>
          <w:p w:rsidR="00071670" w:rsidRPr="00071670" w:rsidRDefault="00071670" w:rsidP="004D4147">
            <w:pPr>
              <w:spacing w:line="240" w:lineRule="auto"/>
              <w:rPr>
                <w:sz w:val="10"/>
              </w:rPr>
            </w:pPr>
            <w:r w:rsidRPr="00071670">
              <w:rPr>
                <w:sz w:val="10"/>
              </w:rPr>
              <w:t>13,3</w:t>
            </w:r>
          </w:p>
        </w:tc>
        <w:tc>
          <w:tcPr>
            <w:tcW w:w="385" w:type="pct"/>
            <w:vAlign w:val="bottom"/>
          </w:tcPr>
          <w:p w:rsidR="00071670" w:rsidRPr="00071670" w:rsidRDefault="00071670" w:rsidP="004D4147">
            <w:pPr>
              <w:spacing w:line="240" w:lineRule="auto"/>
              <w:rPr>
                <w:sz w:val="10"/>
              </w:rPr>
            </w:pPr>
          </w:p>
        </w:tc>
        <w:tc>
          <w:tcPr>
            <w:tcW w:w="385" w:type="pct"/>
            <w:vAlign w:val="bottom"/>
          </w:tcPr>
          <w:p w:rsidR="00071670" w:rsidRPr="00071670" w:rsidRDefault="00071670" w:rsidP="004D4147">
            <w:pPr>
              <w:spacing w:line="240" w:lineRule="auto"/>
              <w:rPr>
                <w:sz w:val="10"/>
              </w:rPr>
            </w:pPr>
          </w:p>
        </w:tc>
        <w:tc>
          <w:tcPr>
            <w:tcW w:w="385" w:type="pct"/>
            <w:vAlign w:val="bottom"/>
          </w:tcPr>
          <w:p w:rsidR="00071670" w:rsidRPr="00071670" w:rsidRDefault="00071670" w:rsidP="004D4147">
            <w:pPr>
              <w:spacing w:line="240" w:lineRule="auto"/>
              <w:rPr>
                <w:sz w:val="10"/>
              </w:rPr>
            </w:pPr>
          </w:p>
        </w:tc>
        <w:tc>
          <w:tcPr>
            <w:tcW w:w="385" w:type="pct"/>
            <w:vAlign w:val="bottom"/>
          </w:tcPr>
          <w:p w:rsidR="00071670" w:rsidRPr="00071670" w:rsidRDefault="00071670" w:rsidP="004D4147">
            <w:pPr>
              <w:spacing w:line="240" w:lineRule="auto"/>
              <w:rPr>
                <w:sz w:val="10"/>
              </w:rPr>
            </w:pPr>
          </w:p>
        </w:tc>
        <w:tc>
          <w:tcPr>
            <w:tcW w:w="385" w:type="pct"/>
            <w:vAlign w:val="bottom"/>
          </w:tcPr>
          <w:p w:rsidR="00071670" w:rsidRPr="00071670" w:rsidRDefault="00071670" w:rsidP="004D4147">
            <w:pPr>
              <w:spacing w:line="240" w:lineRule="auto"/>
              <w:rPr>
                <w:sz w:val="10"/>
              </w:rPr>
            </w:pPr>
            <w:r w:rsidRPr="00071670">
              <w:rPr>
                <w:sz w:val="10"/>
              </w:rPr>
              <w:t>J</w:t>
            </w:r>
          </w:p>
        </w:tc>
        <w:tc>
          <w:tcPr>
            <w:tcW w:w="380" w:type="pct"/>
            <w:vAlign w:val="bottom"/>
          </w:tcPr>
          <w:p w:rsidR="00071670" w:rsidRPr="00071670" w:rsidRDefault="00071670" w:rsidP="004D4147">
            <w:pPr>
              <w:spacing w:line="240" w:lineRule="auto"/>
              <w:rPr>
                <w:sz w:val="10"/>
              </w:rPr>
            </w:pPr>
          </w:p>
        </w:tc>
      </w:tr>
      <w:tr w:rsidR="00071670" w:rsidRPr="00071670" w:rsidTr="00071670">
        <w:tc>
          <w:tcPr>
            <w:tcW w:w="385" w:type="pct"/>
          </w:tcPr>
          <w:p w:rsidR="00071670" w:rsidRPr="00071670" w:rsidRDefault="00071670" w:rsidP="004D4147">
            <w:pPr>
              <w:spacing w:line="240" w:lineRule="auto"/>
              <w:jc w:val="right"/>
              <w:rPr>
                <w:sz w:val="10"/>
              </w:rPr>
            </w:pPr>
            <w:r w:rsidRPr="00071670">
              <w:rPr>
                <w:sz w:val="10"/>
              </w:rPr>
              <w:t>9002783</w:t>
            </w:r>
          </w:p>
        </w:tc>
        <w:tc>
          <w:tcPr>
            <w:tcW w:w="385" w:type="pct"/>
          </w:tcPr>
          <w:p w:rsidR="00071670" w:rsidRPr="00071670" w:rsidRDefault="00071670" w:rsidP="004D4147">
            <w:pPr>
              <w:spacing w:line="240" w:lineRule="auto"/>
              <w:rPr>
                <w:sz w:val="10"/>
              </w:rPr>
            </w:pPr>
            <w:r w:rsidRPr="00071670">
              <w:rPr>
                <w:sz w:val="10"/>
              </w:rPr>
              <w:t>Ali Kruik</w:t>
            </w:r>
          </w:p>
        </w:tc>
        <w:tc>
          <w:tcPr>
            <w:tcW w:w="385" w:type="pct"/>
          </w:tcPr>
          <w:p w:rsidR="00071670" w:rsidRPr="00071670" w:rsidRDefault="00071670" w:rsidP="004D4147">
            <w:pPr>
              <w:spacing w:line="240" w:lineRule="auto"/>
              <w:jc w:val="right"/>
              <w:rPr>
                <w:sz w:val="10"/>
              </w:rPr>
            </w:pPr>
            <w:r w:rsidRPr="00071670">
              <w:rPr>
                <w:sz w:val="10"/>
              </w:rPr>
              <w:t>29-12-2014</w:t>
            </w:r>
          </w:p>
        </w:tc>
        <w:tc>
          <w:tcPr>
            <w:tcW w:w="385" w:type="pct"/>
            <w:vAlign w:val="bottom"/>
          </w:tcPr>
          <w:p w:rsidR="00071670" w:rsidRPr="00071670" w:rsidRDefault="00071670" w:rsidP="004D4147">
            <w:pPr>
              <w:spacing w:line="240" w:lineRule="auto"/>
              <w:rPr>
                <w:sz w:val="10"/>
              </w:rPr>
            </w:pPr>
          </w:p>
        </w:tc>
        <w:tc>
          <w:tcPr>
            <w:tcW w:w="385" w:type="pct"/>
            <w:vAlign w:val="bottom"/>
          </w:tcPr>
          <w:p w:rsidR="00071670" w:rsidRPr="00071670" w:rsidRDefault="00071670" w:rsidP="004D4147">
            <w:pPr>
              <w:spacing w:line="240" w:lineRule="auto"/>
              <w:jc w:val="right"/>
              <w:rPr>
                <w:sz w:val="10"/>
              </w:rPr>
            </w:pPr>
            <w:r w:rsidRPr="00071670">
              <w:rPr>
                <w:sz w:val="10"/>
              </w:rPr>
              <w:t>12</w:t>
            </w:r>
          </w:p>
        </w:tc>
        <w:tc>
          <w:tcPr>
            <w:tcW w:w="385" w:type="pct"/>
            <w:vAlign w:val="bottom"/>
          </w:tcPr>
          <w:p w:rsidR="00071670" w:rsidRPr="00071670" w:rsidRDefault="00071670" w:rsidP="004D4147">
            <w:pPr>
              <w:spacing w:line="240" w:lineRule="auto"/>
              <w:rPr>
                <w:sz w:val="10"/>
              </w:rPr>
            </w:pPr>
            <w:r w:rsidRPr="00071670">
              <w:rPr>
                <w:sz w:val="10"/>
              </w:rPr>
              <w:t>34</w:t>
            </w:r>
          </w:p>
        </w:tc>
        <w:tc>
          <w:tcPr>
            <w:tcW w:w="385" w:type="pct"/>
            <w:vAlign w:val="bottom"/>
          </w:tcPr>
          <w:p w:rsidR="00071670" w:rsidRPr="00071670" w:rsidRDefault="00071670" w:rsidP="004D4147">
            <w:pPr>
              <w:spacing w:line="240" w:lineRule="auto"/>
              <w:jc w:val="right"/>
              <w:rPr>
                <w:sz w:val="10"/>
              </w:rPr>
            </w:pPr>
            <w:r w:rsidRPr="00071670">
              <w:rPr>
                <w:sz w:val="10"/>
              </w:rPr>
              <w:t>28</w:t>
            </w:r>
          </w:p>
        </w:tc>
        <w:tc>
          <w:tcPr>
            <w:tcW w:w="385" w:type="pct"/>
            <w:vAlign w:val="bottom"/>
          </w:tcPr>
          <w:p w:rsidR="00071670" w:rsidRPr="00071670" w:rsidRDefault="00071670" w:rsidP="004D4147">
            <w:pPr>
              <w:spacing w:line="240" w:lineRule="auto"/>
              <w:rPr>
                <w:sz w:val="10"/>
              </w:rPr>
            </w:pPr>
          </w:p>
        </w:tc>
        <w:tc>
          <w:tcPr>
            <w:tcW w:w="385" w:type="pct"/>
            <w:vAlign w:val="bottom"/>
          </w:tcPr>
          <w:p w:rsidR="00071670" w:rsidRPr="00071670" w:rsidRDefault="00071670" w:rsidP="004D4147">
            <w:pPr>
              <w:spacing w:line="240" w:lineRule="auto"/>
              <w:rPr>
                <w:sz w:val="10"/>
              </w:rPr>
            </w:pPr>
            <w:r w:rsidRPr="00071670">
              <w:rPr>
                <w:sz w:val="10"/>
              </w:rPr>
              <w:t>J</w:t>
            </w:r>
          </w:p>
        </w:tc>
        <w:tc>
          <w:tcPr>
            <w:tcW w:w="385" w:type="pct"/>
            <w:vAlign w:val="bottom"/>
          </w:tcPr>
          <w:p w:rsidR="00071670" w:rsidRPr="00071670" w:rsidRDefault="00071670" w:rsidP="004D4147">
            <w:pPr>
              <w:spacing w:line="240" w:lineRule="auto"/>
              <w:rPr>
                <w:sz w:val="10"/>
              </w:rPr>
            </w:pPr>
          </w:p>
        </w:tc>
        <w:tc>
          <w:tcPr>
            <w:tcW w:w="385" w:type="pct"/>
            <w:vAlign w:val="bottom"/>
          </w:tcPr>
          <w:p w:rsidR="00071670" w:rsidRPr="00071670" w:rsidRDefault="00071670" w:rsidP="004D4147">
            <w:pPr>
              <w:spacing w:line="240" w:lineRule="auto"/>
              <w:rPr>
                <w:sz w:val="10"/>
              </w:rPr>
            </w:pPr>
          </w:p>
        </w:tc>
        <w:tc>
          <w:tcPr>
            <w:tcW w:w="385" w:type="pct"/>
            <w:vAlign w:val="bottom"/>
          </w:tcPr>
          <w:p w:rsidR="00071670" w:rsidRPr="00071670" w:rsidRDefault="00071670" w:rsidP="004D4147">
            <w:pPr>
              <w:spacing w:line="240" w:lineRule="auto"/>
              <w:rPr>
                <w:sz w:val="10"/>
              </w:rPr>
            </w:pPr>
          </w:p>
        </w:tc>
        <w:tc>
          <w:tcPr>
            <w:tcW w:w="380" w:type="pct"/>
            <w:vAlign w:val="bottom"/>
          </w:tcPr>
          <w:p w:rsidR="00071670" w:rsidRPr="00071670" w:rsidRDefault="00071670" w:rsidP="004D4147">
            <w:pPr>
              <w:spacing w:line="240" w:lineRule="auto"/>
              <w:rPr>
                <w:sz w:val="10"/>
              </w:rPr>
            </w:pPr>
          </w:p>
        </w:tc>
      </w:tr>
      <w:tr w:rsidR="00071670" w:rsidRPr="00071670" w:rsidTr="00071670">
        <w:tc>
          <w:tcPr>
            <w:tcW w:w="385" w:type="pct"/>
          </w:tcPr>
          <w:p w:rsidR="00071670" w:rsidRPr="00071670" w:rsidRDefault="00071670" w:rsidP="004D4147">
            <w:pPr>
              <w:spacing w:line="240" w:lineRule="auto"/>
              <w:jc w:val="right"/>
              <w:rPr>
                <w:sz w:val="10"/>
              </w:rPr>
            </w:pPr>
            <w:r w:rsidRPr="00071670">
              <w:rPr>
                <w:sz w:val="10"/>
              </w:rPr>
              <w:t>9005888</w:t>
            </w:r>
          </w:p>
        </w:tc>
        <w:tc>
          <w:tcPr>
            <w:tcW w:w="385" w:type="pct"/>
          </w:tcPr>
          <w:p w:rsidR="00071670" w:rsidRPr="00071670" w:rsidRDefault="00071670" w:rsidP="004D4147">
            <w:pPr>
              <w:spacing w:line="240" w:lineRule="auto"/>
              <w:rPr>
                <w:sz w:val="10"/>
              </w:rPr>
            </w:pPr>
            <w:r w:rsidRPr="00071670">
              <w:rPr>
                <w:sz w:val="10"/>
              </w:rPr>
              <w:t>Janny Matakupan</w:t>
            </w:r>
          </w:p>
        </w:tc>
        <w:tc>
          <w:tcPr>
            <w:tcW w:w="385" w:type="pct"/>
          </w:tcPr>
          <w:p w:rsidR="00071670" w:rsidRPr="00071670" w:rsidRDefault="00071670" w:rsidP="004D4147">
            <w:pPr>
              <w:spacing w:line="240" w:lineRule="auto"/>
              <w:jc w:val="right"/>
              <w:rPr>
                <w:sz w:val="10"/>
              </w:rPr>
            </w:pPr>
            <w:r w:rsidRPr="00071670">
              <w:rPr>
                <w:sz w:val="10"/>
              </w:rPr>
              <w:t>29-12-2014</w:t>
            </w:r>
          </w:p>
        </w:tc>
        <w:tc>
          <w:tcPr>
            <w:tcW w:w="385" w:type="pct"/>
            <w:vAlign w:val="bottom"/>
          </w:tcPr>
          <w:p w:rsidR="00071670" w:rsidRPr="00071670" w:rsidRDefault="00071670" w:rsidP="004D4147">
            <w:pPr>
              <w:spacing w:line="240" w:lineRule="auto"/>
              <w:rPr>
                <w:sz w:val="10"/>
              </w:rPr>
            </w:pPr>
          </w:p>
        </w:tc>
        <w:tc>
          <w:tcPr>
            <w:tcW w:w="385" w:type="pct"/>
            <w:vAlign w:val="bottom"/>
          </w:tcPr>
          <w:p w:rsidR="00071670" w:rsidRPr="00071670" w:rsidRDefault="00071670" w:rsidP="004D4147">
            <w:pPr>
              <w:spacing w:line="240" w:lineRule="auto"/>
              <w:jc w:val="right"/>
              <w:rPr>
                <w:sz w:val="10"/>
              </w:rPr>
            </w:pPr>
            <w:r w:rsidRPr="00071670">
              <w:rPr>
                <w:sz w:val="10"/>
              </w:rPr>
              <w:t>9</w:t>
            </w:r>
          </w:p>
        </w:tc>
        <w:tc>
          <w:tcPr>
            <w:tcW w:w="385" w:type="pct"/>
            <w:vAlign w:val="bottom"/>
          </w:tcPr>
          <w:p w:rsidR="00071670" w:rsidRPr="00071670" w:rsidRDefault="00071670" w:rsidP="004D4147">
            <w:pPr>
              <w:spacing w:line="240" w:lineRule="auto"/>
              <w:rPr>
                <w:sz w:val="10"/>
              </w:rPr>
            </w:pPr>
            <w:r w:rsidRPr="00071670">
              <w:rPr>
                <w:sz w:val="10"/>
              </w:rPr>
              <w:t>2</w:t>
            </w:r>
          </w:p>
        </w:tc>
        <w:tc>
          <w:tcPr>
            <w:tcW w:w="385" w:type="pct"/>
            <w:vAlign w:val="bottom"/>
          </w:tcPr>
          <w:p w:rsidR="00071670" w:rsidRPr="00071670" w:rsidRDefault="00071670" w:rsidP="004D4147">
            <w:pPr>
              <w:spacing w:line="240" w:lineRule="auto"/>
              <w:rPr>
                <w:sz w:val="10"/>
              </w:rPr>
            </w:pPr>
            <w:r w:rsidRPr="00071670">
              <w:rPr>
                <w:sz w:val="10"/>
              </w:rPr>
              <w:t>,15</w:t>
            </w:r>
          </w:p>
        </w:tc>
        <w:tc>
          <w:tcPr>
            <w:tcW w:w="385" w:type="pct"/>
            <w:vAlign w:val="bottom"/>
          </w:tcPr>
          <w:p w:rsidR="00071670" w:rsidRPr="00071670" w:rsidRDefault="00071670" w:rsidP="004D4147">
            <w:pPr>
              <w:spacing w:line="240" w:lineRule="auto"/>
              <w:jc w:val="right"/>
              <w:rPr>
                <w:sz w:val="10"/>
              </w:rPr>
            </w:pPr>
            <w:r w:rsidRPr="00071670">
              <w:rPr>
                <w:sz w:val="10"/>
              </w:rPr>
              <w:t>5</w:t>
            </w:r>
          </w:p>
        </w:tc>
        <w:tc>
          <w:tcPr>
            <w:tcW w:w="385" w:type="pct"/>
            <w:vAlign w:val="bottom"/>
          </w:tcPr>
          <w:p w:rsidR="00071670" w:rsidRPr="00071670" w:rsidRDefault="00071670" w:rsidP="004D4147">
            <w:pPr>
              <w:spacing w:line="240" w:lineRule="auto"/>
              <w:rPr>
                <w:sz w:val="10"/>
              </w:rPr>
            </w:pPr>
          </w:p>
        </w:tc>
        <w:tc>
          <w:tcPr>
            <w:tcW w:w="385" w:type="pct"/>
            <w:vAlign w:val="bottom"/>
          </w:tcPr>
          <w:p w:rsidR="00071670" w:rsidRPr="00071670" w:rsidRDefault="00071670" w:rsidP="004D4147">
            <w:pPr>
              <w:spacing w:line="240" w:lineRule="auto"/>
              <w:rPr>
                <w:sz w:val="10"/>
              </w:rPr>
            </w:pPr>
            <w:r w:rsidRPr="00071670">
              <w:rPr>
                <w:sz w:val="10"/>
              </w:rPr>
              <w:t>J</w:t>
            </w:r>
          </w:p>
        </w:tc>
        <w:tc>
          <w:tcPr>
            <w:tcW w:w="385" w:type="pct"/>
            <w:vAlign w:val="bottom"/>
          </w:tcPr>
          <w:p w:rsidR="00071670" w:rsidRPr="00071670" w:rsidRDefault="00071670" w:rsidP="004D4147">
            <w:pPr>
              <w:spacing w:line="240" w:lineRule="auto"/>
              <w:rPr>
                <w:sz w:val="10"/>
              </w:rPr>
            </w:pPr>
            <w:r w:rsidRPr="00071670">
              <w:rPr>
                <w:sz w:val="10"/>
              </w:rPr>
              <w:t>J</w:t>
            </w:r>
          </w:p>
        </w:tc>
        <w:tc>
          <w:tcPr>
            <w:tcW w:w="385" w:type="pct"/>
            <w:vAlign w:val="bottom"/>
          </w:tcPr>
          <w:p w:rsidR="00071670" w:rsidRPr="00071670" w:rsidRDefault="00071670" w:rsidP="004D4147">
            <w:pPr>
              <w:spacing w:line="240" w:lineRule="auto"/>
              <w:rPr>
                <w:sz w:val="10"/>
              </w:rPr>
            </w:pPr>
          </w:p>
        </w:tc>
        <w:tc>
          <w:tcPr>
            <w:tcW w:w="380" w:type="pct"/>
            <w:vAlign w:val="bottom"/>
          </w:tcPr>
          <w:p w:rsidR="00071670" w:rsidRPr="00071670" w:rsidRDefault="00071670" w:rsidP="004D4147">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t>We bespreken de betekenis van elke rij in deze tabel per kolom:</w:t>
      </w:r>
    </w:p>
    <w:p w:rsidR="002220FC" w:rsidRDefault="002220FC" w:rsidP="002220FC">
      <w:r>
        <w:t>1.</w:t>
      </w:r>
      <w:r>
        <w:tab/>
      </w:r>
      <w:proofErr w:type="gramStart"/>
      <w:r>
        <w:t>personeelsnummer</w:t>
      </w:r>
      <w:proofErr w:type="gramEnd"/>
    </w:p>
    <w:p w:rsidR="002220FC" w:rsidRDefault="002220FC" w:rsidP="002220FC">
      <w:r>
        <w:t>Het representeert het unieke nummer van de arbeidsrelatie, zoals die in P-Direkt bekend is.</w:t>
      </w:r>
    </w:p>
    <w:p w:rsidR="002220FC" w:rsidRDefault="002220FC" w:rsidP="002220FC">
      <w:r>
        <w:t>2.</w:t>
      </w:r>
      <w:r>
        <w:tab/>
      </w:r>
      <w:proofErr w:type="gramStart"/>
      <w:r>
        <w:t>volledigenaam</w:t>
      </w:r>
      <w:proofErr w:type="gramEnd"/>
    </w:p>
    <w:p w:rsidR="002220FC" w:rsidRDefault="002220FC" w:rsidP="002220FC">
      <w:r>
        <w:t>Dit representeert de naam van de persoon achter het personeelsnummer.</w:t>
      </w:r>
    </w:p>
    <w:p w:rsidR="002220FC" w:rsidRDefault="002220FC" w:rsidP="002220FC">
      <w:r>
        <w:t>3.</w:t>
      </w:r>
      <w:r>
        <w:tab/>
      </w:r>
      <w:proofErr w:type="gramStart"/>
      <w:r>
        <w:t>begindatum</w:t>
      </w:r>
      <w:proofErr w:type="gramEnd"/>
    </w:p>
    <w:p w:rsidR="002220FC" w:rsidRDefault="002220FC" w:rsidP="002220FC">
      <w:r>
        <w:t>Deze datum geeft de begindatum aan van de rechten en urentegoeden, die in dezelfde rij voorkomen.</w:t>
      </w:r>
    </w:p>
    <w:p w:rsidR="002220FC" w:rsidRDefault="002220FC" w:rsidP="002220FC">
      <w:r>
        <w:t>4.</w:t>
      </w:r>
      <w:r>
        <w:tab/>
      </w:r>
      <w:proofErr w:type="gramStart"/>
      <w:r>
        <w:t>einddatum</w:t>
      </w:r>
      <w:proofErr w:type="gramEnd"/>
      <w:r>
        <w:t xml:space="preserve">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r>
      <w:proofErr w:type="gramStart"/>
      <w:r>
        <w:t>persoonlijke</w:t>
      </w:r>
      <w:proofErr w:type="gramEnd"/>
      <w:r>
        <w:t xml:space="preserv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r>
      <w:proofErr w:type="gramStart"/>
      <w:r>
        <w:t>overwerksaldo</w:t>
      </w:r>
      <w:proofErr w:type="gramEnd"/>
      <w:r>
        <w:t xml:space="preserve"> </w:t>
      </w:r>
    </w:p>
    <w:p w:rsidR="002220FC" w:rsidRDefault="002220FC" w:rsidP="002220FC">
      <w:r>
        <w:t>Dit betreft het tegoed (in uren) van overwerk op de begindatum. Overwerk is gedefinieerd in het BBRA 1984, Art. 23.</w:t>
      </w:r>
    </w:p>
    <w:p w:rsidR="002220FC" w:rsidRDefault="002220FC" w:rsidP="002220FC">
      <w:r>
        <w:t>9.</w:t>
      </w:r>
      <w:r>
        <w:tab/>
      </w:r>
      <w:proofErr w:type="gramStart"/>
      <w:r>
        <w:t>overwerk</w:t>
      </w:r>
      <w:proofErr w:type="gramEnd"/>
      <w:r>
        <w:t xml:space="preserve">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r>
      <w:proofErr w:type="gramStart"/>
      <w:r>
        <w:t>tod</w:t>
      </w:r>
      <w:proofErr w:type="gramEnd"/>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r>
      <w:proofErr w:type="gramStart"/>
      <w:r>
        <w:t>beschikbaarheidsuren</w:t>
      </w:r>
      <w:proofErr w:type="gramEnd"/>
      <w:r>
        <w:t xml:space="preserve">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r>
      <w:proofErr w:type="gramStart"/>
      <w:r>
        <w:t>verschovenuren</w:t>
      </w:r>
      <w:proofErr w:type="gramEnd"/>
      <w:r>
        <w:t xml:space="preserve">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r>
      <w:proofErr w:type="gramStart"/>
      <w:r>
        <w:t>afbouwtoelage</w:t>
      </w:r>
      <w:proofErr w:type="gramEnd"/>
      <w:r>
        <w:t xml:space="preserv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2220FC" w:rsidP="002220FC">
      <w:r>
        <w:t>De volgorde van kolommen in het CSV-bestand is als volgt:</w:t>
      </w:r>
    </w:p>
    <w:p w:rsidR="002220FC" w:rsidRDefault="002220FC" w:rsidP="002220FC">
      <w:r>
        <w:t>1.</w:t>
      </w:r>
      <w:r>
        <w:tab/>
      </w:r>
      <w:proofErr w:type="gramStart"/>
      <w:r>
        <w:t>personeelsnummer</w:t>
      </w:r>
      <w:proofErr w:type="gramEnd"/>
    </w:p>
    <w:p w:rsidR="002220FC" w:rsidRDefault="002220FC" w:rsidP="002220FC">
      <w:r>
        <w:t>2.</w:t>
      </w:r>
      <w:r>
        <w:tab/>
      </w:r>
      <w:proofErr w:type="gramStart"/>
      <w:r>
        <w:t>volledigenaam</w:t>
      </w:r>
      <w:proofErr w:type="gramEnd"/>
    </w:p>
    <w:p w:rsidR="002220FC" w:rsidRDefault="002220FC" w:rsidP="002220FC">
      <w:r>
        <w:lastRenderedPageBreak/>
        <w:t>3.</w:t>
      </w:r>
      <w:r>
        <w:tab/>
      </w:r>
      <w:proofErr w:type="gramStart"/>
      <w:r>
        <w:t>begindatum</w:t>
      </w:r>
      <w:proofErr w:type="gramEnd"/>
    </w:p>
    <w:p w:rsidR="002220FC" w:rsidRDefault="002220FC" w:rsidP="002220FC">
      <w:r>
        <w:t>4.</w:t>
      </w:r>
      <w:r>
        <w:tab/>
      </w:r>
      <w:proofErr w:type="gramStart"/>
      <w:r>
        <w:t>einddatum</w:t>
      </w:r>
      <w:proofErr w:type="gramEnd"/>
    </w:p>
    <w:p w:rsidR="002220FC" w:rsidRDefault="002220FC" w:rsidP="002220FC">
      <w:r>
        <w:t>5.</w:t>
      </w:r>
      <w:r>
        <w:tab/>
        <w:t>Salarisschaal</w:t>
      </w:r>
    </w:p>
    <w:p w:rsidR="002220FC" w:rsidRDefault="002220FC" w:rsidP="002220FC">
      <w:r>
        <w:t>6.</w:t>
      </w:r>
      <w:r>
        <w:tab/>
        <w:t>Categorie</w:t>
      </w:r>
    </w:p>
    <w:p w:rsidR="002220FC" w:rsidRDefault="002220FC" w:rsidP="002220FC">
      <w:r>
        <w:t xml:space="preserve">Hierna volgen de kolommen met urentegoeden. Momenteel zijn dat er twee. De volgorde is willekeurig, maar elke kolomnaam moeten in de referentietabel van urentegoeden voorkomen. Bovendien moet elk </w:t>
      </w:r>
      <w:proofErr w:type="gramStart"/>
      <w:r>
        <w:t>item</w:t>
      </w:r>
      <w:proofErr w:type="gramEnd"/>
      <w:r>
        <w:t xml:space="preserve"> uit de referentietabel van urentegoeden voorkomen als kolomnaam.</w:t>
      </w:r>
    </w:p>
    <w:p w:rsidR="002220FC" w:rsidRDefault="002220FC" w:rsidP="002220FC">
      <w:proofErr w:type="gramStart"/>
      <w:r>
        <w:t>Tenslotte</w:t>
      </w:r>
      <w:proofErr w:type="gramEnd"/>
      <w:r>
        <w:t xml:space="preserv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3A7F6E" w:rsidRDefault="003A7F6E" w:rsidP="002220FC"/>
    <w:p w:rsidR="003A7F6E" w:rsidRPr="002220FC" w:rsidRDefault="003A7F6E" w:rsidP="002220FC">
      <w:r>
        <w:t>Wanneer een spreadsheet niet leesbaar is, antwoordt het systeem met een foutmelding waarin alle op dat moment verwachte attributen in een juiste volgorde worden opgesomd.</w:t>
      </w:r>
    </w:p>
    <w:p w:rsidR="007964B8" w:rsidRDefault="007964B8" w:rsidP="007964B8">
      <w:pPr>
        <w:pStyle w:val="Kop2"/>
      </w:pPr>
      <w:bookmarkStart w:id="133" w:name="_Toc424111361"/>
      <w:r>
        <w:t>Arbeidsmodaliteiten</w:t>
      </w:r>
      <w:r w:rsidR="008432C5">
        <w:t xml:space="preserve"> (DTV-110)</w:t>
      </w:r>
    </w:p>
    <w:p w:rsidR="0064498B" w:rsidRDefault="006E486F" w:rsidP="006E486F">
      <w:r>
        <w:t>Arbeidsmodaliteiten worden via een Excel-bestand ingeladen uit P-Direkt. Dit bestand, “</w:t>
      </w:r>
      <w:r w:rsidRPr="006E486F">
        <w:rPr>
          <w:rFonts w:ascii="Courier New" w:hAnsi="Courier New" w:cs="Courier New"/>
          <w:sz w:val="16"/>
          <w:szCs w:val="16"/>
        </w:rPr>
        <w:t>a1000361014 - adhoc - Roosters - NVWA – aanlevering.</w:t>
      </w:r>
      <w:proofErr w:type="gramStart"/>
      <w:r w:rsidRPr="006E486F">
        <w:rPr>
          <w:rFonts w:ascii="Courier New" w:hAnsi="Courier New" w:cs="Courier New"/>
          <w:sz w:val="16"/>
          <w:szCs w:val="16"/>
        </w:rPr>
        <w:t>xlsx</w:t>
      </w:r>
      <w:proofErr w:type="gramEnd"/>
      <w:r>
        <w:t>” (bij wijze van voorbeeld) wordt periodiek door P-Direkt aan P&amp;O aangeleverd, dus is het van belang dat dit bestand zonder verdere bewerking direkt door P&amp;O kan worden ingele</w:t>
      </w:r>
      <w:r w:rsidRPr="0064498B">
        <w:t xml:space="preserve">zen. </w:t>
      </w:r>
      <w:r w:rsidR="0064498B" w:rsidRPr="0064498B">
        <w:t xml:space="preserve">Een P&amp;O-medewerker bepaalt zelf wanneer hij </w:t>
      </w:r>
      <w:r w:rsidR="0064498B">
        <w:t>arbeidsmodaliteiten in de DTV-applicatie inleest</w:t>
      </w:r>
      <w:r w:rsidR="0064498B" w:rsidRPr="0064498B">
        <w:t xml:space="preserve">. Daarmee is de P&amp;O-medewerker zelf verantwoordelijk </w:t>
      </w:r>
      <w:r w:rsidR="0064498B">
        <w:t xml:space="preserve">voor het actueel zijn van </w:t>
      </w:r>
      <w:r w:rsidR="0064498B" w:rsidRPr="0064498B">
        <w:t>gegevens uit P-Direkt.</w:t>
      </w:r>
    </w:p>
    <w:p w:rsidR="006E486F" w:rsidRDefault="0064498B" w:rsidP="006E486F">
      <w:r>
        <w:t xml:space="preserve">Omdat het bestand vanuit P-Direct zonder verdere bewerking wordt gebruikt, </w:t>
      </w:r>
      <w:r w:rsidR="006E486F">
        <w:t>dient de DTV-applicatie een aantal kolommen uit dit bestand te neger</w:t>
      </w:r>
      <w:r w:rsidR="006E486F" w:rsidRPr="0064498B">
        <w:t xml:space="preserve">en. </w:t>
      </w: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r w:rsidR="006E486F">
        <w:t xml:space="preserve">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21793F">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D8079C">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21793F">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F63A78">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21793F">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F63A78">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21793F">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F63A78">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21793F">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F63A78">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21793F">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F63A78">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21793F">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F63A78">
            <w:pPr>
              <w:cnfStyle w:val="000000000000"/>
              <w:rPr>
                <w:sz w:val="16"/>
              </w:rPr>
            </w:pPr>
            <w:r>
              <w:rPr>
                <w:sz w:val="16"/>
              </w:rPr>
              <w:t>5</w:t>
            </w:r>
          </w:p>
        </w:tc>
      </w:tr>
      <w:tr w:rsidR="007529DD" w:rsidTr="007529DD">
        <w:tc>
          <w:tcPr>
            <w:cnfStyle w:val="001000000000"/>
            <w:tcW w:w="0" w:type="auto"/>
          </w:tcPr>
          <w:p w:rsidR="007529DD" w:rsidRPr="008432C5" w:rsidRDefault="007529DD" w:rsidP="0021793F">
            <w:pPr>
              <w:rPr>
                <w:sz w:val="16"/>
              </w:rPr>
            </w:pPr>
            <w:r w:rsidRPr="008432C5">
              <w:rPr>
                <w:sz w:val="16"/>
              </w:rPr>
              <w:t>maandag</w:t>
            </w:r>
          </w:p>
        </w:tc>
        <w:tc>
          <w:tcPr>
            <w:tcW w:w="0" w:type="auto"/>
          </w:tcPr>
          <w:p w:rsidR="007529DD" w:rsidRPr="008432C5" w:rsidRDefault="007529DD" w:rsidP="004D4147">
            <w:pPr>
              <w:cnfStyle w:val="000000000000"/>
              <w:rPr>
                <w:sz w:val="16"/>
              </w:rPr>
            </w:pPr>
          </w:p>
        </w:tc>
        <w:tc>
          <w:tcPr>
            <w:tcW w:w="0" w:type="auto"/>
          </w:tcPr>
          <w:p w:rsidR="007529DD" w:rsidRPr="008432C5" w:rsidRDefault="007529DD" w:rsidP="004D4147">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F63A78">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21793F">
            <w:pPr>
              <w:rPr>
                <w:sz w:val="16"/>
              </w:rPr>
            </w:pPr>
            <w:r w:rsidRPr="008432C5">
              <w:rPr>
                <w:sz w:val="16"/>
              </w:rPr>
              <w:t>dinsdag</w:t>
            </w:r>
          </w:p>
        </w:tc>
        <w:tc>
          <w:tcPr>
            <w:tcW w:w="0" w:type="auto"/>
          </w:tcPr>
          <w:p w:rsidR="007529DD" w:rsidRPr="008432C5" w:rsidRDefault="007529DD" w:rsidP="004D4147">
            <w:pPr>
              <w:cnfStyle w:val="000000000000"/>
              <w:rPr>
                <w:sz w:val="16"/>
              </w:rPr>
            </w:pPr>
          </w:p>
        </w:tc>
        <w:tc>
          <w:tcPr>
            <w:tcW w:w="0" w:type="auto"/>
          </w:tcPr>
          <w:p w:rsidR="007529DD" w:rsidRPr="008432C5" w:rsidRDefault="007529DD" w:rsidP="004D4147">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F63A78">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21793F">
            <w:pPr>
              <w:rPr>
                <w:sz w:val="16"/>
              </w:rPr>
            </w:pPr>
            <w:r w:rsidRPr="008432C5">
              <w:rPr>
                <w:sz w:val="16"/>
              </w:rPr>
              <w:t>woensdag</w:t>
            </w:r>
          </w:p>
        </w:tc>
        <w:tc>
          <w:tcPr>
            <w:tcW w:w="0" w:type="auto"/>
          </w:tcPr>
          <w:p w:rsidR="007529DD" w:rsidRPr="008432C5" w:rsidRDefault="007529DD" w:rsidP="004D4147">
            <w:pPr>
              <w:cnfStyle w:val="000000000000"/>
              <w:rPr>
                <w:sz w:val="16"/>
              </w:rPr>
            </w:pPr>
          </w:p>
        </w:tc>
        <w:tc>
          <w:tcPr>
            <w:tcW w:w="0" w:type="auto"/>
          </w:tcPr>
          <w:p w:rsidR="007529DD" w:rsidRPr="008432C5" w:rsidRDefault="007529DD" w:rsidP="004D4147">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F63A78">
            <w:pPr>
              <w:cnfStyle w:val="000000000000"/>
              <w:rPr>
                <w:sz w:val="16"/>
              </w:rPr>
            </w:pPr>
            <w:r>
              <w:rPr>
                <w:sz w:val="16"/>
              </w:rPr>
              <w:t>5</w:t>
            </w:r>
          </w:p>
        </w:tc>
      </w:tr>
      <w:tr w:rsidR="007529DD" w:rsidTr="007529DD">
        <w:tc>
          <w:tcPr>
            <w:cnfStyle w:val="001000000000"/>
            <w:tcW w:w="0" w:type="auto"/>
          </w:tcPr>
          <w:p w:rsidR="007529DD" w:rsidRPr="008432C5" w:rsidRDefault="007529DD" w:rsidP="0021793F">
            <w:pPr>
              <w:rPr>
                <w:sz w:val="16"/>
              </w:rPr>
            </w:pPr>
            <w:r w:rsidRPr="008432C5">
              <w:rPr>
                <w:sz w:val="16"/>
              </w:rPr>
              <w:t>donderdag</w:t>
            </w:r>
          </w:p>
        </w:tc>
        <w:tc>
          <w:tcPr>
            <w:tcW w:w="0" w:type="auto"/>
          </w:tcPr>
          <w:p w:rsidR="007529DD" w:rsidRPr="008432C5" w:rsidRDefault="007529DD" w:rsidP="004D4147">
            <w:pPr>
              <w:cnfStyle w:val="000000000000"/>
              <w:rPr>
                <w:sz w:val="16"/>
              </w:rPr>
            </w:pPr>
          </w:p>
        </w:tc>
        <w:tc>
          <w:tcPr>
            <w:tcW w:w="0" w:type="auto"/>
          </w:tcPr>
          <w:p w:rsidR="007529DD" w:rsidRPr="008432C5" w:rsidRDefault="007529DD" w:rsidP="004D4147">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F63A78">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21793F">
            <w:pPr>
              <w:rPr>
                <w:sz w:val="16"/>
              </w:rPr>
            </w:pPr>
            <w:r w:rsidRPr="008432C5">
              <w:rPr>
                <w:sz w:val="16"/>
              </w:rPr>
              <w:t>vrijdag</w:t>
            </w:r>
          </w:p>
        </w:tc>
        <w:tc>
          <w:tcPr>
            <w:tcW w:w="0" w:type="auto"/>
          </w:tcPr>
          <w:p w:rsidR="007529DD" w:rsidRPr="008432C5" w:rsidRDefault="007529DD" w:rsidP="004D4147">
            <w:pPr>
              <w:cnfStyle w:val="000000000000"/>
              <w:rPr>
                <w:sz w:val="16"/>
              </w:rPr>
            </w:pPr>
          </w:p>
        </w:tc>
        <w:tc>
          <w:tcPr>
            <w:tcW w:w="0" w:type="auto"/>
          </w:tcPr>
          <w:p w:rsidR="007529DD" w:rsidRPr="008432C5" w:rsidRDefault="007529DD" w:rsidP="004D4147">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F63A78">
            <w:pPr>
              <w:cnfStyle w:val="000000000000"/>
              <w:rPr>
                <w:sz w:val="16"/>
              </w:rPr>
            </w:pPr>
            <w:r w:rsidRPr="008432C5">
              <w:rPr>
                <w:sz w:val="16"/>
              </w:rPr>
              <w:t>9</w:t>
            </w:r>
          </w:p>
        </w:tc>
      </w:tr>
    </w:tbl>
    <w:p w:rsidR="006E486F" w:rsidRDefault="006E486F" w:rsidP="006E486F"/>
    <w:p w:rsidR="0064498B" w:rsidRPr="0064498B" w:rsidRDefault="0064498B" w:rsidP="0064498B">
      <w:r w:rsidRPr="0064498B">
        <w:t>Als de velden voor de even weken (de niet-verplichte velden) leeg zijn, wordt daarvoor de waarde uit het veld voor de even weken gebruikt.</w:t>
      </w:r>
    </w:p>
    <w:p w:rsidR="0064498B" w:rsidRDefault="0064498B" w:rsidP="006E486F"/>
    <w:p w:rsidR="006E486F" w:rsidRPr="006E486F" w:rsidRDefault="008432C5" w:rsidP="006E486F">
      <w:r>
        <w:t>Als het bestand onleesbaar is, verwerpt de DTV-applicatie het hele bestand. Wel wordt een passende melding gegeven, die aangeeft wat de reden is dat het bestand verworpen wordt, en die aangeeft wat de DTV-applicatie verwacht om het bestand wél goed in te lezen.</w:t>
      </w:r>
    </w:p>
    <w:p w:rsidR="008E419C" w:rsidRDefault="008E419C" w:rsidP="008E419C">
      <w:pPr>
        <w:pStyle w:val="Kop2"/>
      </w:pPr>
      <w:r w:rsidRPr="000B09F0">
        <w:lastRenderedPageBreak/>
        <w:t>B</w:t>
      </w:r>
      <w:r>
        <w:t xml:space="preserve">ericht: </w:t>
      </w:r>
      <w:r w:rsidRPr="00CA449D">
        <w:t>Periodeverantwoording</w:t>
      </w:r>
      <w:r>
        <w:t>KODE</w:t>
      </w:r>
      <w:bookmarkEnd w:id="133"/>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r>
        <w:t>Een voorbeeldbericht is te vinden in Appendix F</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Pr="00CE2256"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8E419C" w:rsidRDefault="008E419C" w:rsidP="008E419C">
      <w:pPr>
        <w:pStyle w:val="Kop2"/>
      </w:pPr>
      <w:bookmarkStart w:id="134" w:name="_Toc424111362"/>
      <w:r w:rsidRPr="000B09F0">
        <w:t>B</w:t>
      </w:r>
      <w:r>
        <w:t xml:space="preserve">ericht: </w:t>
      </w:r>
      <w:r w:rsidRPr="003E2258">
        <w:t>Berekenen resultaten</w:t>
      </w:r>
      <w:bookmarkEnd w:id="134"/>
    </w:p>
    <w:p w:rsidR="008E419C" w:rsidRDefault="008E419C" w:rsidP="008E419C">
      <w:r>
        <w:t xml:space="preserve">Dit bericht gaat van de kennismotor naar de DTV-applicatie, en bevat een aantal </w:t>
      </w:r>
      <w:proofErr w:type="gramStart"/>
      <w:r>
        <w:t>toelageresultaten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8E419C" w:rsidRDefault="008E419C" w:rsidP="008E419C">
      <w:r>
        <w:t>De kennismotor dient te zorgen dat de resultaatSoort voor elk resultaat is ingevuld en dat elk opgeleverd toelageresultaat is te herleiden tot de periodeverantwoording waar dat resultaat van is afgeleid. Ook zorgt de kennismotor dat:</w:t>
      </w:r>
    </w:p>
    <w:p w:rsidR="008E419C" w:rsidRDefault="008E419C" w:rsidP="008E419C">
      <w:pPr>
        <w:numPr>
          <w:ilvl w:val="0"/>
          <w:numId w:val="8"/>
        </w:numPr>
      </w:pPr>
      <w:r>
        <w:t>elk toelageresultaat van de soort ‘p-direkt’ is voorzien van een geldige P-Direkt code in het veld “code” en van het juiste aantal uren in het veld “resultaatWaarde”;</w:t>
      </w:r>
    </w:p>
    <w:p w:rsidR="008E419C" w:rsidRDefault="008E419C" w:rsidP="008E419C">
      <w:pPr>
        <w:numPr>
          <w:ilvl w:val="0"/>
          <w:numId w:val="8"/>
        </w:numPr>
      </w:pPr>
      <w:r>
        <w:t>elk toelageresultaat van de soort ‘uurpool’ is voorzien van een geldige urenpool in het veld “code” en van het juiste aantal toe te voegen uren in het veld “resultaatWaarde”;</w:t>
      </w:r>
    </w:p>
    <w:p w:rsidR="008E419C" w:rsidRDefault="008E419C" w:rsidP="008E419C">
      <w:pPr>
        <w:numPr>
          <w:ilvl w:val="0"/>
          <w:numId w:val="8"/>
        </w:numPr>
      </w:pPr>
      <w:r>
        <w:t>elk toelageresultaat van de soort ‘opslaan’ is voorzien van een geldige P-Direkt code in het veld “code” en van het juiste aantal uren in het veld “resultaatWaarde”;</w:t>
      </w:r>
    </w:p>
    <w:p w:rsidR="008E419C" w:rsidRPr="00CE2256" w:rsidRDefault="008E419C" w:rsidP="008E419C">
      <w:r>
        <w:t>Deze eigenschappen hoeven in productie niet door de DTV-applicatie te worden getoetst, als voldoende zekerheid bestaat dat de kennismotor deze eigenschappen garandeert. Alle toelageresultaten worden in de DTV-database opgeslagen en bewaard.</w:t>
      </w:r>
    </w:p>
    <w:p w:rsidR="008E419C" w:rsidRDefault="008E419C" w:rsidP="008E419C">
      <w:pPr>
        <w:pStyle w:val="Kop2"/>
      </w:pPr>
      <w:bookmarkStart w:id="135" w:name="_Toc424111363"/>
      <w:r w:rsidRPr="000B09F0">
        <w:lastRenderedPageBreak/>
        <w:t>B</w:t>
      </w:r>
      <w:r>
        <w:t xml:space="preserve">ericht: </w:t>
      </w:r>
      <w:r w:rsidR="00203FC1">
        <w:t>P-Direkt</w:t>
      </w:r>
      <w:r w:rsidRPr="00C7288C">
        <w:t>bestand</w:t>
      </w:r>
      <w:bookmarkEnd w:id="135"/>
    </w:p>
    <w:p w:rsidR="008E419C" w:rsidRDefault="008E419C" w:rsidP="008E419C">
      <w:r>
        <w:t>Dit bericht wordt door de DTV-applicatie als bestand</w:t>
      </w:r>
      <w:r w:rsidR="00203FC1">
        <w:t xml:space="preserve"> naar P-Direkt gestuurd.</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Dit bestand bevat alle toelageresultaten, die voor P-Direkt bestemd zijn. Dat wil zeggen: elk toelageresultaat uit de te verwerken periodeverantwoordingen, waarvan de resultaatsoort ‘p-direkt’ is, wordt hierin meegenomen. Van deze toelageresultaten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toelageresultaat.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2E7FFA">
            <w:r w:rsidRPr="0020326E">
              <w:t>XML element</w:t>
            </w:r>
          </w:p>
        </w:tc>
        <w:tc>
          <w:tcPr>
            <w:tcW w:w="0" w:type="auto"/>
          </w:tcPr>
          <w:p w:rsidR="00374F22" w:rsidRPr="0020326E" w:rsidRDefault="00374F22" w:rsidP="002E7FFA">
            <w:r w:rsidRPr="0020326E">
              <w:t>Vulling vanuit DTV</w:t>
            </w:r>
          </w:p>
        </w:tc>
      </w:tr>
      <w:tr w:rsidR="00374F22" w:rsidTr="00374F22">
        <w:tc>
          <w:tcPr>
            <w:tcW w:w="0" w:type="auto"/>
          </w:tcPr>
          <w:p w:rsidR="00374F22" w:rsidRPr="0020326E" w:rsidRDefault="00374F22" w:rsidP="002E7FFA">
            <w:r w:rsidRPr="0020326E">
              <w:t>Personeelsnummer</w:t>
            </w:r>
          </w:p>
        </w:tc>
        <w:tc>
          <w:tcPr>
            <w:tcW w:w="0" w:type="auto"/>
          </w:tcPr>
          <w:p w:rsidR="00374F22" w:rsidRPr="0020326E" w:rsidRDefault="00374F22" w:rsidP="002E7FFA">
            <w:r w:rsidRPr="0020326E">
              <w:t>medewerker.personeelsnummer via toelage_resultaat, dagverantwoording</w:t>
            </w:r>
          </w:p>
        </w:tc>
      </w:tr>
      <w:tr w:rsidR="00374F22" w:rsidTr="00374F22">
        <w:tc>
          <w:tcPr>
            <w:tcW w:w="0" w:type="auto"/>
          </w:tcPr>
          <w:p w:rsidR="00374F22" w:rsidRPr="0020326E" w:rsidRDefault="00374F22" w:rsidP="002E7FFA">
            <w:r w:rsidRPr="0020326E">
              <w:t>Code</w:t>
            </w:r>
          </w:p>
        </w:tc>
        <w:tc>
          <w:tcPr>
            <w:tcW w:w="0" w:type="auto"/>
          </w:tcPr>
          <w:p w:rsidR="00374F22" w:rsidRPr="0020326E" w:rsidRDefault="00374F22" w:rsidP="002E7FFA">
            <w:r w:rsidRPr="0020326E">
              <w:t>soort_toelage_resultaat.code via toelage_resultaat</w:t>
            </w:r>
          </w:p>
        </w:tc>
      </w:tr>
      <w:tr w:rsidR="00374F22" w:rsidTr="00374F22">
        <w:tc>
          <w:tcPr>
            <w:tcW w:w="0" w:type="auto"/>
          </w:tcPr>
          <w:p w:rsidR="00374F22" w:rsidRPr="0020326E" w:rsidRDefault="00374F22" w:rsidP="002E7FFA">
            <w:r w:rsidRPr="0020326E">
              <w:t>Datum_tot_met</w:t>
            </w:r>
          </w:p>
        </w:tc>
        <w:tc>
          <w:tcPr>
            <w:tcW w:w="0" w:type="auto"/>
          </w:tcPr>
          <w:p w:rsidR="00374F22" w:rsidRPr="0020326E" w:rsidRDefault="00374F22" w:rsidP="002E7FFA">
            <w:r w:rsidRPr="0020326E">
              <w:t>periode.einddatum van de periodeverantwoording via toelage_resultaat, dagverantwoording</w:t>
            </w:r>
          </w:p>
        </w:tc>
      </w:tr>
      <w:tr w:rsidR="00374F22" w:rsidTr="00374F22">
        <w:tc>
          <w:tcPr>
            <w:tcW w:w="0" w:type="auto"/>
          </w:tcPr>
          <w:p w:rsidR="00374F22" w:rsidRPr="0020326E" w:rsidRDefault="00374F22" w:rsidP="002E7FFA">
            <w:r w:rsidRPr="0020326E">
              <w:t>Uren</w:t>
            </w:r>
          </w:p>
        </w:tc>
        <w:tc>
          <w:tcPr>
            <w:tcW w:w="0" w:type="auto"/>
          </w:tcPr>
          <w:p w:rsidR="00374F22" w:rsidRPr="0020326E" w:rsidRDefault="00374F22" w:rsidP="002E7FFA">
            <w:r w:rsidRPr="0020326E">
              <w:t>toelage_resultaat.aantal_uur</w:t>
            </w:r>
          </w:p>
        </w:tc>
      </w:tr>
      <w:tr w:rsidR="00374F22" w:rsidTr="00374F22">
        <w:tc>
          <w:tcPr>
            <w:tcW w:w="0" w:type="auto"/>
          </w:tcPr>
          <w:p w:rsidR="00374F22" w:rsidRPr="0020326E" w:rsidRDefault="00374F22" w:rsidP="002E7FFA">
            <w:r w:rsidRPr="0020326E">
              <w:t>Bedrag</w:t>
            </w:r>
          </w:p>
        </w:tc>
        <w:tc>
          <w:tcPr>
            <w:tcW w:w="0" w:type="auto"/>
          </w:tcPr>
          <w:p w:rsidR="00374F22" w:rsidRDefault="00374F22" w:rsidP="002E7FFA">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lastRenderedPageBreak/>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Pr="008E419C" w:rsidRDefault="00374F22" w:rsidP="00374F22">
      <w:r>
        <w:t>&lt;</w:t>
      </w:r>
      <w:proofErr w:type="gramStart"/>
      <w:r>
        <w:t>/ns0</w:t>
      </w:r>
      <w:proofErr w:type="gramEnd"/>
      <w:r>
        <w:t>:LNVTOELAGES&gt;</w:t>
      </w:r>
    </w:p>
    <w:p w:rsidR="008E419C" w:rsidRPr="002072E3" w:rsidRDefault="008E419C" w:rsidP="008E419C">
      <w:pPr>
        <w:pStyle w:val="Kop1"/>
      </w:pPr>
      <w:r w:rsidRPr="002072E3">
        <w:lastRenderedPageBreak/>
        <w:t>Periodeverwerking</w:t>
      </w:r>
    </w:p>
    <w:p w:rsidR="006C4F99" w:rsidRDefault="006C4F99" w:rsidP="00582CFD">
      <w:pPr>
        <w:pStyle w:val="Kop2"/>
      </w:pPr>
      <w:r>
        <w:t>Inleiding</w:t>
      </w:r>
      <w:bookmarkEnd w:id="131"/>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Kop2"/>
      </w:pPr>
      <w:bookmarkStart w:id="136" w:name="_Toc425160704"/>
      <w:r>
        <w:t>Uitgangspunten van de verwerking</w:t>
      </w:r>
      <w:bookmarkEnd w:id="136"/>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w:t>
      </w:r>
      <w:proofErr w:type="gramStart"/>
      <w:r w:rsidR="0082497F">
        <w:t>nogmaals</w:t>
      </w:r>
      <w:proofErr w:type="gramEnd"/>
      <w:r w:rsidR="0082497F">
        <w:t xml:space="preserve">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w:t>
      </w:r>
      <w:proofErr w:type="gramStart"/>
      <w:r>
        <w:t>reeds</w:t>
      </w:r>
      <w:proofErr w:type="gramEnd"/>
      <w:r>
        <w:t xml:space="preserve"> </w:t>
      </w:r>
      <w:r w:rsidRPr="004640A8">
        <w:t>verwerkte</w:t>
      </w:r>
      <w:r>
        <w:t xml:space="preserve"> periodeverantwoording worden niet in de DTV-applicatie verwerkt</w:t>
      </w:r>
      <w:r w:rsidR="004713E3" w:rsidRPr="004713E3">
        <w:rPr>
          <w:rStyle w:val="Voetnootmarkering"/>
          <w:vertAlign w:val="superscript"/>
        </w:rPr>
        <w:footnoteReference w:id="11"/>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Kop2"/>
      </w:pPr>
      <w:bookmarkStart w:id="137" w:name="_Toc425160705"/>
      <w:r>
        <w:t>Verwerking</w:t>
      </w:r>
      <w:bookmarkEnd w:id="137"/>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Voetnootmarkering"/>
          <w:vertAlign w:val="superscript"/>
        </w:rPr>
        <w:footnoteReference w:id="12"/>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toelageresultaten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 xml:space="preserve">Stel uit alle toelageresultaten met resultaatsoort </w:t>
      </w:r>
      <w:r w:rsidR="005C74F0">
        <w:t>‘p-direkt’</w:t>
      </w:r>
      <w:r>
        <w:t xml:space="preserve"> het </w:t>
      </w:r>
      <w:r w:rsidR="0082497F">
        <w:t>P-Direkt bestand</w:t>
      </w:r>
      <w:r>
        <w:t xml:space="preserve"> samen.</w:t>
      </w:r>
    </w:p>
    <w:p w:rsidR="00BB0827" w:rsidRDefault="00BB0827" w:rsidP="00BB0827">
      <w:pPr>
        <w:numPr>
          <w:ilvl w:val="0"/>
          <w:numId w:val="7"/>
        </w:numPr>
      </w:pPr>
      <w:r>
        <w:t xml:space="preserve">Verwerk alle toelageresultaten met resultaatsoort </w:t>
      </w:r>
      <w:r w:rsidR="005C74F0">
        <w:t>‘uurpool’</w:t>
      </w:r>
      <w:r>
        <w:t xml:space="preserve"> als mutatie op de urentegoeden. Het aantal uren uit het resultaat worden opgeteld bij het betreffende urentegoed van de betreffende medewerker. (Dat kan dus ook een negatief getal zijn.)</w:t>
      </w:r>
    </w:p>
    <w:p w:rsidR="001A45EC" w:rsidRDefault="001A45EC" w:rsidP="00BB0827">
      <w:pPr>
        <w:numPr>
          <w:ilvl w:val="0"/>
          <w:numId w:val="7"/>
        </w:numPr>
      </w:pPr>
      <w:r>
        <w:lastRenderedPageBreak/>
        <w:t xml:space="preserve">Toelageresultaten met resultaatsoort ‘opslaan’ worden </w:t>
      </w:r>
      <w:proofErr w:type="gramStart"/>
      <w:r>
        <w:t>geacht</w:t>
      </w:r>
      <w:proofErr w:type="gramEnd"/>
      <w:r>
        <w:t xml:space="preserve"> alleen vastgelegd te worden in DTV maar niet te leiden tot een mutatie van een urentegoed noch opgenomen te worden in een P-Direkt bestand</w:t>
      </w:r>
      <w:r w:rsidR="0089427B" w:rsidRPr="0089427B">
        <w:rPr>
          <w:rStyle w:val="Voetnootmarkering"/>
          <w:vertAlign w:val="superscript"/>
        </w:rPr>
        <w:footnoteReference w:id="13"/>
      </w:r>
      <w:r>
        <w:t xml:space="preserve">.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toelageresultaten worden in </w:t>
      </w:r>
      <w:r w:rsidR="004640A8" w:rsidRPr="00B83468">
        <w:t xml:space="preserve">de DTV-applicatie </w:t>
      </w:r>
      <w:r>
        <w:t>opgeslagen en bewaard.</w:t>
      </w:r>
    </w:p>
    <w:p w:rsidR="00E26402" w:rsidRPr="00D92A85" w:rsidRDefault="00796D4B" w:rsidP="00D92A85">
      <w:pPr>
        <w:pStyle w:val="Kop1"/>
      </w:pPr>
      <w:bookmarkStart w:id="138" w:name="_Toc425160707"/>
      <w:r w:rsidRPr="00D92A85">
        <w:lastRenderedPageBreak/>
        <w:t xml:space="preserve">Appendix </w:t>
      </w:r>
      <w:r w:rsidR="00CE2256" w:rsidRPr="00D92A85">
        <w:t>A</w:t>
      </w:r>
      <w:r w:rsidRPr="00D92A85">
        <w:t>: Functiepuntentelling</w:t>
      </w:r>
      <w:bookmarkEnd w:id="138"/>
    </w:p>
    <w:p w:rsidR="006A0E14" w:rsidRDefault="006A0E14" w:rsidP="006A0E14">
      <w:bookmarkStart w:id="139" w:name="_Toc425160708"/>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6A0E14" w:rsidRPr="006A0E14" w:rsidTr="006A0E14">
        <w:tc>
          <w:tcPr>
            <w:tcW w:w="3933" w:type="dxa"/>
          </w:tcPr>
          <w:p w:rsidR="006A0E14" w:rsidRPr="006A0E14" w:rsidRDefault="006A0E14" w:rsidP="006A0E14">
            <w:r w:rsidRPr="006A0E14">
              <w:t>Gegevensverzamelingen</w:t>
            </w:r>
          </w:p>
        </w:tc>
        <w:tc>
          <w:tcPr>
            <w:tcW w:w="3934" w:type="dxa"/>
          </w:tcPr>
          <w:p w:rsidR="006A0E14" w:rsidRPr="006A0E14" w:rsidRDefault="006A0E14" w:rsidP="006A0E14">
            <w:r w:rsidRPr="006A0E14">
              <w:t>84</w:t>
            </w:r>
          </w:p>
        </w:tc>
      </w:tr>
      <w:tr w:rsidR="006A0E14" w:rsidRPr="006A0E14" w:rsidTr="006A0E14">
        <w:tc>
          <w:tcPr>
            <w:tcW w:w="3933" w:type="dxa"/>
          </w:tcPr>
          <w:p w:rsidR="006A0E14" w:rsidRPr="006A0E14" w:rsidRDefault="006A0E14" w:rsidP="006A0E14">
            <w:r w:rsidRPr="006A0E14">
              <w:t>Gebruikerstransacties</w:t>
            </w:r>
          </w:p>
        </w:tc>
        <w:tc>
          <w:tcPr>
            <w:tcW w:w="3934" w:type="dxa"/>
          </w:tcPr>
          <w:p w:rsidR="006A0E14" w:rsidRPr="006A0E14" w:rsidRDefault="006A0E14" w:rsidP="006A0E14">
            <w:r w:rsidRPr="006A0E14">
              <w:t>141</w:t>
            </w:r>
          </w:p>
        </w:tc>
      </w:tr>
      <w:tr w:rsidR="006A0E14" w:rsidRPr="006A0E14" w:rsidTr="006A0E14">
        <w:tc>
          <w:tcPr>
            <w:tcW w:w="3933" w:type="dxa"/>
          </w:tcPr>
          <w:p w:rsidR="006A0E14" w:rsidRPr="006A0E14" w:rsidRDefault="007413E4" w:rsidP="006A0E14">
            <w:r>
              <w:t>totaal</w:t>
            </w:r>
          </w:p>
        </w:tc>
        <w:tc>
          <w:tcPr>
            <w:tcW w:w="3934" w:type="dxa"/>
          </w:tcPr>
          <w:p w:rsidR="006A0E14" w:rsidRPr="006A0E14" w:rsidRDefault="006A0E14" w:rsidP="006A0E14">
            <w:r w:rsidRPr="006A0E14">
              <w:t>225</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r>
        <w:t>Gegevensverzamelingen</w:t>
      </w:r>
      <w:bookmarkEnd w:id="139"/>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9649CA">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5"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14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ToelageResultaat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3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84</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r>
    </w:tbl>
    <w:p w:rsidR="00796D4B" w:rsidRDefault="009649CA" w:rsidP="00582CFD">
      <w:pPr>
        <w:pStyle w:val="Kop2"/>
      </w:pPr>
      <w:r>
        <w:t xml:space="preserve"> </w:t>
      </w:r>
      <w:bookmarkStart w:id="140" w:name="_Toc425160709"/>
      <w:r w:rsidR="00796D4B">
        <w:t>Interfaces</w:t>
      </w:r>
      <w:bookmarkEnd w:id="140"/>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00" w:type="pct"/>
        <w:tblCellMar>
          <w:left w:w="70" w:type="dxa"/>
          <w:right w:w="70" w:type="dxa"/>
        </w:tblCellMar>
        <w:tblLook w:val="04A0"/>
      </w:tblPr>
      <w:tblGrid>
        <w:gridCol w:w="4633"/>
        <w:gridCol w:w="1842"/>
        <w:gridCol w:w="1392"/>
      </w:tblGrid>
      <w:tr w:rsidR="009649CA" w:rsidRPr="009649CA" w:rsidTr="009649CA">
        <w:trPr>
          <w:trHeight w:val="288"/>
        </w:trPr>
        <w:tc>
          <w:tcPr>
            <w:tcW w:w="2944" w:type="pct"/>
            <w:tcBorders>
              <w:top w:val="single" w:sz="4" w:space="0" w:color="93CDDD"/>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sidRPr="009649CA">
              <w:rPr>
                <w:rFonts w:ascii="Calibri" w:hAnsi="Calibri"/>
                <w:b/>
                <w:bCs/>
                <w:color w:val="000000"/>
                <w:sz w:val="22"/>
                <w:szCs w:val="22"/>
              </w:rPr>
              <w:t>Gebruikerstransacties</w:t>
            </w:r>
          </w:p>
        </w:tc>
        <w:tc>
          <w:tcPr>
            <w:tcW w:w="1171"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soort</w:t>
            </w:r>
          </w:p>
        </w:tc>
        <w:tc>
          <w:tcPr>
            <w:tcW w:w="885"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FP</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DagverantwoordingenDTV</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Opvoeren nieuwe medewerker</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Beheren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Corrigeer rechten van medewerkers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resultaten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urentegoeden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7</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lastRenderedPageBreak/>
              <w:t>Beheren urentegoeden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Logout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Internals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RefLijsten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Geschiedenis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Verwijderd</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ReferentielijstEdit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ReferentielijstGeschiedenis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Variables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newVariable</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Wijzig 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logingegevens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inregelen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bekijken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Periodebatch</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Berekenen resultaten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PeriodeverantwoordingKODE</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gramStart"/>
            <w:r w:rsidRPr="009649CA">
              <w:rPr>
                <w:rFonts w:ascii="Calibri" w:hAnsi="Calibri"/>
                <w:color w:val="000000"/>
                <w:sz w:val="22"/>
                <w:szCs w:val="22"/>
              </w:rPr>
              <w:t>Berekenen</w:t>
            </w:r>
            <w:proofErr w:type="gramEnd"/>
            <w:r w:rsidRPr="009649CA">
              <w:rPr>
                <w:rFonts w:ascii="Calibri" w:hAnsi="Calibri"/>
                <w:color w:val="000000"/>
                <w:sz w:val="22"/>
                <w:szCs w:val="22"/>
              </w:rPr>
              <w:t xml:space="preserve"> Periodeverantwoording</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P-Direkt periodebestand</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Totaal:</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141</w:t>
            </w:r>
          </w:p>
        </w:tc>
      </w:tr>
    </w:tbl>
    <w:p w:rsidR="006D5DF9" w:rsidRDefault="006D5DF9" w:rsidP="00FA238D"/>
    <w:p w:rsidR="006D5DF9" w:rsidRPr="00D92A85" w:rsidRDefault="0078764F" w:rsidP="00D92A85">
      <w:pPr>
        <w:pStyle w:val="Kop1"/>
      </w:pPr>
      <w:bookmarkStart w:id="141" w:name="_Toc425160710"/>
      <w:r w:rsidRPr="00D92A85">
        <w:lastRenderedPageBreak/>
        <w:t xml:space="preserve">Appendix C: </w:t>
      </w:r>
      <w:r w:rsidR="00F93B69" w:rsidRPr="00D92A85">
        <w:t>Tabellen</w:t>
      </w:r>
      <w:bookmarkEnd w:id="141"/>
    </w:p>
    <w:p w:rsidR="00100F7A" w:rsidRDefault="00100F7A" w:rsidP="00582CFD">
      <w:pPr>
        <w:pStyle w:val="Kop2"/>
      </w:pPr>
      <w:bookmarkStart w:id="142" w:name="_Toc425160711"/>
      <w:r>
        <w:t>Urenpools</w:t>
      </w:r>
      <w:bookmarkEnd w:id="142"/>
    </w:p>
    <w:p w:rsidR="00F93B69" w:rsidRDefault="00F93B69" w:rsidP="00FA238D">
      <w:r>
        <w:t>De referentietabel met urenpools krijgt de volgende initiële vulling</w:t>
      </w:r>
      <w:r w:rsidR="003E1D8F" w:rsidRPr="003E1D8F">
        <w:rPr>
          <w:rStyle w:val="Voetnootmarkering"/>
          <w:vertAlign w:val="superscript"/>
        </w:rPr>
        <w:footnoteReference w:id="14"/>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Kop2"/>
      </w:pPr>
      <w:bookmarkStart w:id="143" w:name="_Ref407173384"/>
      <w:bookmarkStart w:id="144" w:name="_Ref407173392"/>
      <w:bookmarkStart w:id="145" w:name="_Toc425160712"/>
      <w:r>
        <w:t>Verantwoordingsperiodes</w:t>
      </w:r>
      <w:bookmarkEnd w:id="143"/>
      <w:bookmarkEnd w:id="144"/>
      <w:bookmarkEnd w:id="145"/>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48"/>
          <w:type w:val="oddPage"/>
          <w:pgSz w:w="11906" w:h="16838" w:code="9"/>
          <w:pgMar w:top="2517" w:right="958" w:bottom="1077" w:left="3221" w:header="198" w:footer="658" w:gutter="0"/>
          <w:paperSrc w:first="15" w:other="15"/>
          <w:cols w:space="708"/>
          <w:docGrid w:linePitch="360"/>
        </w:sectPr>
      </w:pPr>
      <w:r>
        <w:t xml:space="preserve">Deze tabel </w:t>
      </w:r>
      <w:r w:rsidR="006A0E14">
        <w:t>dient in de DTV-applicatie te worden</w:t>
      </w:r>
      <w:r>
        <w:t xml:space="preserve"> aangevuld met 28-daagse periodes, doortellend t/m 2025.</w:t>
      </w:r>
    </w:p>
    <w:p w:rsidR="00796D4B" w:rsidRDefault="006D5DF9" w:rsidP="00582CFD">
      <w:pPr>
        <w:pStyle w:val="Kop2"/>
      </w:pPr>
      <w:bookmarkStart w:id="147" w:name="_Ref406493608"/>
      <w:bookmarkStart w:id="148" w:name="_Toc425160713"/>
      <w:r>
        <w:lastRenderedPageBreak/>
        <w:t>Rechtentabel</w:t>
      </w:r>
      <w:bookmarkEnd w:id="147"/>
      <w:bookmarkEnd w:id="148"/>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p w:rsidR="0023581F" w:rsidRPr="00D92A85" w:rsidRDefault="0060224F" w:rsidP="00D92A85">
      <w:pPr>
        <w:pStyle w:val="Kop1"/>
      </w:pPr>
      <w:bookmarkStart w:id="149" w:name="_Toc425160715"/>
      <w:r w:rsidRPr="00D92A85">
        <w:lastRenderedPageBreak/>
        <w:t>Appendix F: Voor</w:t>
      </w:r>
      <w:r w:rsidR="00A5212C" w:rsidRPr="00D92A85">
        <w:t>beeld</w:t>
      </w:r>
      <w:r w:rsidRPr="00D92A85">
        <w:t>bericht naar Kode</w:t>
      </w:r>
      <w:bookmarkEnd w:id="149"/>
    </w:p>
    <w:p w:rsidR="0060224F" w:rsidRDefault="0060224F" w:rsidP="0060224F">
      <w:pPr>
        <w:pStyle w:val="Tekstzonderopmaak"/>
      </w:pPr>
      <w:proofErr w:type="gramStart"/>
      <w:r>
        <w:t>Deze</w:t>
      </w:r>
      <w:proofErr w:type="gramEnd"/>
      <w:r>
        <w:t xml:space="preserve"> appe</w:t>
      </w:r>
      <w:r w:rsidR="005F0CB8">
        <w:t>n</w:t>
      </w:r>
      <w:r>
        <w:t>dix bevat een voor</w:t>
      </w:r>
      <w:r w:rsidR="00A5212C">
        <w:t>beeld</w:t>
      </w:r>
      <w:r>
        <w:t>bericht van het bericht PeriodeverantwoordingKODE, zoals gespecificeerd in paragraaf 7.4.2.</w:t>
      </w:r>
      <w:r w:rsidR="005F0CB8">
        <w:t xml:space="preserve"> De SOAP-header valt eigenlijk onder het technische ontwerp, en maakt dus geen deel uit van deze functionele specificatie.</w:t>
      </w:r>
    </w:p>
    <w:p w:rsidR="0060224F" w:rsidRDefault="0060224F" w:rsidP="0060224F">
      <w:pPr>
        <w:pStyle w:val="Tekstzonderopmaak"/>
      </w:pP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371278" w:rsidRPr="005F0CB8" w:rsidRDefault="00371278" w:rsidP="0037127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371278" w:rsidRPr="005F0CB8" w:rsidRDefault="00371278" w:rsidP="0037127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975417" w:rsidRPr="005F0CB8" w:rsidRDefault="00975417" w:rsidP="00975417">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975417" w:rsidRPr="005F0CB8" w:rsidRDefault="00975417" w:rsidP="00975417">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975417" w:rsidRPr="004942E6"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975417" w:rsidRPr="005F0CB8" w:rsidRDefault="00975417" w:rsidP="00975417">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975417" w:rsidRPr="005F0CB8" w:rsidRDefault="00975417" w:rsidP="00975417">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975417"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F0CB8" w:rsidRPr="005F0CB8" w:rsidRDefault="005F0CB8" w:rsidP="005F0CB8">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05261C"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05261C">
        <w:rPr>
          <w:rFonts w:ascii="Courier New" w:hAnsi="Courier New"/>
          <w:b/>
          <w:sz w:val="16"/>
          <w:szCs w:val="18"/>
          <w:lang w:val="en-US"/>
        </w:rPr>
        <w:t>&lt;section name="arbeidsmodaliteit"&gt;</w:t>
      </w:r>
    </w:p>
    <w:p w:rsidR="005F0CB8" w:rsidRPr="0005261C" w:rsidRDefault="005F0CB8" w:rsidP="005F0CB8">
      <w:pPr>
        <w:pStyle w:val="Tekstzonderopmaak"/>
        <w:rPr>
          <w:rFonts w:ascii="Courier New" w:hAnsi="Courier New"/>
          <w:b/>
          <w:sz w:val="16"/>
          <w:szCs w:val="18"/>
          <w:lang w:val="en-US"/>
        </w:rPr>
      </w:pPr>
      <w:r w:rsidRPr="0005261C">
        <w:rPr>
          <w:rFonts w:ascii="Courier New" w:hAnsi="Courier New"/>
          <w:b/>
          <w:sz w:val="16"/>
          <w:szCs w:val="18"/>
          <w:lang w:val="en-US"/>
        </w:rPr>
        <w:t xml:space="preserve">                &lt;value param="1"&gt;8&lt;/value&gt;</w:t>
      </w:r>
    </w:p>
    <w:p w:rsidR="005F0CB8" w:rsidRPr="005F0CB8" w:rsidRDefault="005F0CB8" w:rsidP="005F0CB8">
      <w:pPr>
        <w:pStyle w:val="Tekstzonderopmaak"/>
        <w:rPr>
          <w:rFonts w:ascii="Courier New" w:hAnsi="Courier New"/>
          <w:b/>
          <w:sz w:val="16"/>
          <w:szCs w:val="18"/>
          <w:lang w:val="en-US"/>
        </w:rPr>
      </w:pPr>
      <w:r w:rsidRPr="0005261C">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name="schaalnr"&gt;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F0CB8" w:rsidRPr="0005261C" w:rsidRDefault="005F0CB8" w:rsidP="005F0CB8">
      <w:pPr>
        <w:pStyle w:val="Tekstzonderopmaak"/>
        <w:rPr>
          <w:rFonts w:ascii="Courier New" w:hAnsi="Courier New"/>
          <w:b/>
          <w:sz w:val="16"/>
          <w:szCs w:val="18"/>
        </w:rPr>
      </w:pPr>
      <w:r w:rsidRPr="005F0CB8">
        <w:rPr>
          <w:rFonts w:ascii="Courier New" w:hAnsi="Courier New"/>
          <w:b/>
          <w:sz w:val="16"/>
          <w:szCs w:val="18"/>
          <w:lang w:val="en-US"/>
        </w:rPr>
        <w:t xml:space="preserve">                </w:t>
      </w:r>
      <w:r w:rsidRPr="0005261C">
        <w:rPr>
          <w:rFonts w:ascii="Courier New" w:hAnsi="Courier New"/>
          <w:b/>
          <w:sz w:val="16"/>
          <w:szCs w:val="18"/>
        </w:rPr>
        <w:t>&lt;/section&gt;</w:t>
      </w:r>
    </w:p>
    <w:p w:rsidR="005F0CB8" w:rsidRPr="0005261C" w:rsidRDefault="005F0CB8" w:rsidP="005F0CB8">
      <w:pPr>
        <w:pStyle w:val="Tekstzonderopmaak"/>
        <w:rPr>
          <w:rFonts w:ascii="Courier New" w:hAnsi="Courier New"/>
          <w:b/>
          <w:sz w:val="16"/>
          <w:szCs w:val="18"/>
        </w:rPr>
      </w:pPr>
      <w:r w:rsidRPr="0005261C">
        <w:rPr>
          <w:rFonts w:ascii="Courier New" w:hAnsi="Courier New"/>
          <w:b/>
          <w:sz w:val="16"/>
          <w:szCs w:val="18"/>
        </w:rPr>
        <w:t xml:space="preserve">                &lt;section name="tijdrubrieknaam"&gt;</w:t>
      </w:r>
    </w:p>
    <w:p w:rsidR="005F0CB8" w:rsidRPr="005F0CB8" w:rsidRDefault="005F0CB8" w:rsidP="005F0CB8">
      <w:pPr>
        <w:pStyle w:val="Tekstzonderopmaak"/>
        <w:rPr>
          <w:rFonts w:ascii="Courier New" w:hAnsi="Courier New"/>
          <w:b/>
          <w:sz w:val="16"/>
          <w:szCs w:val="18"/>
        </w:rPr>
      </w:pPr>
      <w:r w:rsidRPr="0005261C">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"&gt;Pauze&lt;/value&gt;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"&gt;Verificatie uitvoering&lt;/value&gt;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23581F" w:rsidRPr="002829C7" w:rsidRDefault="005F0CB8" w:rsidP="006A0E14">
      <w:pPr>
        <w:pStyle w:val="Tekstzonderopmaak"/>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bookmarkEnd w:id="0"/>
    </w:p>
    <w:sectPr w:rsidR="0023581F" w:rsidRPr="002829C7" w:rsidSect="0060224F">
      <w:type w:val="oddPage"/>
      <w:pgSz w:w="11906" w:h="16838" w:code="9"/>
      <w:pgMar w:top="2517" w:right="958" w:bottom="1077" w:left="1560" w:header="198" w:footer="65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0" w:author="hjo20125" w:date="2015-07-15T17:40:00Z" w:initials="h">
    <w:p w:rsidR="00DE6F2C" w:rsidRDefault="00DE6F2C">
      <w:pPr>
        <w:pStyle w:val="Tekstopmerking"/>
      </w:pPr>
      <w:r>
        <w:rPr>
          <w:rStyle w:val="Verwijzingopmerking"/>
        </w:rPr>
        <w:annotationRef/>
      </w:r>
      <w:r>
        <w:t xml:space="preserve">TODO: Nakijken of </w:t>
      </w:r>
      <w:proofErr w:type="gramStart"/>
      <w:r>
        <w:t>dit</w:t>
      </w:r>
      <w:proofErr w:type="gramEnd"/>
      <w:r>
        <w:t xml:space="preserve"> voldoende is beschreven of dat er nog dingen aangevuld moeten worden. </w:t>
      </w:r>
    </w:p>
  </w:comment>
  <w:comment w:id="82" w:author="hjo20125" w:date="2015-07-15T17:41:00Z" w:initials="h">
    <w:p w:rsidR="00DE6F2C" w:rsidRDefault="00DE6F2C">
      <w:pPr>
        <w:pStyle w:val="Tekstopmerking"/>
      </w:pPr>
      <w:r>
        <w:rPr>
          <w:rStyle w:val="Verwijzingopmerking"/>
        </w:rPr>
        <w:annotationRef/>
      </w:r>
      <w:r>
        <w:t xml:space="preserve">Verwijzing borgen. Document is nu opgenomen in DTV-86. Opnemen als bijlage in dit FO. </w:t>
      </w:r>
    </w:p>
  </w:comment>
  <w:comment w:id="114" w:author="hjo20125" w:date="2015-07-16T11:00:00Z" w:initials="h">
    <w:p w:rsidR="00DE6F2C" w:rsidRDefault="00DE6F2C">
      <w:pPr>
        <w:pStyle w:val="Tekstopmerking"/>
      </w:pPr>
      <w:r>
        <w:rPr>
          <w:rStyle w:val="Verwijzingopmerking"/>
        </w:rPr>
        <w:annotationRef/>
      </w:r>
      <w:r>
        <w:t xml:space="preserve">TODO: Dit moet worden geactualiseerd, en beter beschreven. Is nu verwarrend, en ook niet actueel. @Stef: Wat gaan we hier doen? Het is namelijk niet ‘handig’ gebouwd. Het is wenselijk om de functionaliteit achter de ‘nieuwe medewerker’ knop zeer beperkt te houden, en vervolgens te navigeren naar Beheer &gt; Medewerkers &gt; Medewerker voor het aanvullen van gegevens voor die nieuwe medewerker. Maar ja, zo is het nu niet gebouwd… </w:t>
      </w:r>
    </w:p>
  </w:comment>
  <w:comment w:id="117" w:author="hjo20125" w:date="2015-07-16T11:02:00Z" w:initials="h">
    <w:p w:rsidR="00DE6F2C" w:rsidRDefault="00DE6F2C">
      <w:pPr>
        <w:pStyle w:val="Tekstopmerking"/>
      </w:pPr>
      <w:r>
        <w:rPr>
          <w:rStyle w:val="Verwijzingopmerking"/>
        </w:rPr>
        <w:annotationRef/>
      </w:r>
      <w:r>
        <w:t xml:space="preserve">Hoort dit hier thuis? Zo niet: Wat dan wel, en er moet een functie worden beschreven om de FABber in staat te stellen om een account aan te maken.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3D3F" w:rsidRDefault="000A3D3F" w:rsidP="00FA238D">
      <w:r>
        <w:separator/>
      </w:r>
    </w:p>
    <w:p w:rsidR="000A3D3F" w:rsidRDefault="000A3D3F" w:rsidP="00FA238D"/>
    <w:p w:rsidR="000A3D3F" w:rsidRDefault="000A3D3F" w:rsidP="00FA238D"/>
  </w:endnote>
  <w:endnote w:type="continuationSeparator" w:id="0">
    <w:p w:rsidR="000A3D3F" w:rsidRDefault="000A3D3F" w:rsidP="00FA238D">
      <w:r>
        <w:continuationSeparator/>
      </w:r>
    </w:p>
    <w:p w:rsidR="000A3D3F" w:rsidRDefault="000A3D3F" w:rsidP="00FA238D"/>
    <w:p w:rsidR="000A3D3F" w:rsidRDefault="000A3D3F"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E6F2C">
      <w:trPr>
        <w:trHeight w:hRule="exact" w:val="240"/>
      </w:trPr>
      <w:tc>
        <w:tcPr>
          <w:tcW w:w="6260" w:type="dxa"/>
        </w:tcPr>
        <w:p w:rsidR="00DE6F2C" w:rsidRDefault="00DE6F2C"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DE6F2C" w:rsidRDefault="00DE6F2C" w:rsidP="00FA238D">
          <w:pPr>
            <w:pStyle w:val="Huisstijl-Paginanummering"/>
          </w:pPr>
        </w:p>
      </w:tc>
    </w:tr>
  </w:tbl>
  <w:p w:rsidR="00DE6F2C" w:rsidRDefault="00DE6F2C"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E6F2C">
      <w:trPr>
        <w:trHeight w:hRule="exact" w:val="240"/>
      </w:trPr>
      <w:tc>
        <w:tcPr>
          <w:tcW w:w="6260" w:type="dxa"/>
        </w:tcPr>
        <w:p w:rsidR="00DE6F2C" w:rsidRDefault="00DE6F2C" w:rsidP="00FA238D">
          <w:pPr>
            <w:rPr>
              <w:rStyle w:val="Huisstijl-Rubricering"/>
            </w:rPr>
          </w:pPr>
        </w:p>
      </w:tc>
      <w:tc>
        <w:tcPr>
          <w:tcW w:w="1392" w:type="dxa"/>
        </w:tcPr>
        <w:p w:rsidR="00DE6F2C" w:rsidRDefault="00DE6F2C" w:rsidP="00FA238D">
          <w:pPr>
            <w:pStyle w:val="Huisstijl-Paginanummering"/>
          </w:pPr>
          <w:r>
            <w:t xml:space="preserve">Pagina </w:t>
          </w:r>
          <w:fldSimple w:instr=" PAGE   \* MERGEFORMAT ">
            <w:r w:rsidR="007529DD">
              <w:t>72</w:t>
            </w:r>
          </w:fldSimple>
          <w:r>
            <w:t xml:space="preserve"> van </w:t>
          </w:r>
          <w:fldSimple w:instr=" NUMPAGES   \* MERGEFORMAT ">
            <w:r w:rsidR="007529DD">
              <w:t>86</w:t>
            </w:r>
          </w:fldSimple>
        </w:p>
      </w:tc>
    </w:tr>
  </w:tbl>
  <w:p w:rsidR="00DE6F2C" w:rsidRDefault="00DE6F2C"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F2C" w:rsidRDefault="00DE6F2C"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DE6F2C">
                  <w:trPr>
                    <w:trHeight w:hRule="exact" w:val="454"/>
                  </w:trPr>
                  <w:tc>
                    <w:tcPr>
                      <w:tcW w:w="2700" w:type="dxa"/>
                      <w:tcBorders>
                        <w:top w:val="nil"/>
                        <w:left w:val="nil"/>
                        <w:bottom w:val="nil"/>
                        <w:right w:val="nil"/>
                      </w:tcBorders>
                      <w:tcMar>
                        <w:left w:w="0" w:type="dxa"/>
                        <w:right w:w="0" w:type="dxa"/>
                      </w:tcMar>
                    </w:tcPr>
                    <w:p w:rsidR="00DE6F2C" w:rsidRDefault="00DE6F2C" w:rsidP="00FA238D">
                      <w:bookmarkStart w:id="12" w:name="Barcode" w:colFirst="0" w:colLast="0"/>
                      <w:bookmarkStart w:id="13" w:name="Barcodetekst" w:colFirst="2" w:colLast="2"/>
                    </w:p>
                  </w:tc>
                  <w:tc>
                    <w:tcPr>
                      <w:tcW w:w="360" w:type="dxa"/>
                      <w:tcBorders>
                        <w:top w:val="nil"/>
                        <w:left w:val="nil"/>
                        <w:bottom w:val="nil"/>
                        <w:right w:val="nil"/>
                      </w:tcBorders>
                    </w:tcPr>
                    <w:p w:rsidR="00DE6F2C" w:rsidRDefault="00DE6F2C" w:rsidP="00FA238D"/>
                  </w:tc>
                  <w:tc>
                    <w:tcPr>
                      <w:tcW w:w="1620" w:type="dxa"/>
                      <w:tcBorders>
                        <w:top w:val="nil"/>
                        <w:left w:val="nil"/>
                        <w:bottom w:val="nil"/>
                        <w:right w:val="nil"/>
                      </w:tcBorders>
                    </w:tcPr>
                    <w:p w:rsidR="00DE6F2C" w:rsidRDefault="00DE6F2C" w:rsidP="00FA238D"/>
                  </w:tc>
                </w:tr>
                <w:bookmarkEnd w:id="12"/>
                <w:bookmarkEnd w:id="13"/>
              </w:tbl>
              <w:p w:rsidR="00DE6F2C" w:rsidRDefault="00DE6F2C"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E6F2C">
      <w:trPr>
        <w:trHeight w:hRule="exact" w:val="240"/>
      </w:trPr>
      <w:tc>
        <w:tcPr>
          <w:tcW w:w="6260" w:type="dxa"/>
          <w:shd w:val="clear" w:color="auto" w:fill="auto"/>
        </w:tcPr>
        <w:p w:rsidR="00DE6F2C" w:rsidRDefault="00DE6F2C"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146" w:name="_Toc209500356"/>
        </w:p>
      </w:tc>
      <w:tc>
        <w:tcPr>
          <w:tcW w:w="1392" w:type="dxa"/>
        </w:tcPr>
        <w:p w:rsidR="00DE6F2C" w:rsidRDefault="00DE6F2C" w:rsidP="00FA238D">
          <w:pPr>
            <w:pStyle w:val="Huisstijl-Paginanummering"/>
          </w:pPr>
        </w:p>
      </w:tc>
    </w:tr>
    <w:bookmarkEnd w:id="146"/>
  </w:tbl>
  <w:p w:rsidR="00DE6F2C" w:rsidRDefault="00DE6F2C"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3D3F" w:rsidRDefault="000A3D3F" w:rsidP="00FA238D">
      <w:pPr>
        <w:pStyle w:val="Voettekst"/>
      </w:pPr>
    </w:p>
  </w:footnote>
  <w:footnote w:type="continuationSeparator" w:id="0">
    <w:p w:rsidR="000A3D3F" w:rsidRDefault="000A3D3F" w:rsidP="00FA238D">
      <w:r>
        <w:continuationSeparator/>
      </w:r>
    </w:p>
    <w:p w:rsidR="000A3D3F" w:rsidRDefault="000A3D3F" w:rsidP="00FA238D"/>
    <w:p w:rsidR="000A3D3F" w:rsidRDefault="000A3D3F" w:rsidP="00FA238D"/>
  </w:footnote>
  <w:footnote w:id="1">
    <w:p w:rsidR="00DE6F2C" w:rsidRPr="00A2142D" w:rsidRDefault="00DE6F2C">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2">
    <w:p w:rsidR="00DE6F2C" w:rsidRPr="001205AC" w:rsidRDefault="00DE6F2C" w:rsidP="008D0661">
      <w:pPr>
        <w:pStyle w:val="Voetnoottekst"/>
      </w:pPr>
      <w:r>
        <w:rPr>
          <w:rStyle w:val="Voetnootmarkering"/>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3">
    <w:p w:rsidR="00DE6F2C" w:rsidRPr="008413C2" w:rsidRDefault="00DE6F2C">
      <w:pPr>
        <w:pStyle w:val="Voetnoottekst"/>
      </w:pPr>
      <w:r>
        <w:rPr>
          <w:rStyle w:val="Voetnootmarkering"/>
        </w:rPr>
        <w:footnoteRef/>
      </w:r>
      <w:r>
        <w:t xml:space="preserve"> In oudere documenten en in SPIN wordt de verzameling medewerkerrechten van een medewerker ook wel aangeduid als “werktijdenpakket”.</w:t>
      </w:r>
    </w:p>
  </w:footnote>
  <w:footnote w:id="4">
    <w:p w:rsidR="00DE6F2C" w:rsidRPr="00DE7EEB" w:rsidRDefault="00DE6F2C">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5">
    <w:p w:rsidR="00DE6F2C" w:rsidRDefault="00DE6F2C">
      <w:pPr>
        <w:pStyle w:val="Voetnoottekst"/>
      </w:pPr>
      <w:r>
        <w:rPr>
          <w:rStyle w:val="Voetnootmarkering"/>
        </w:rPr>
        <w:footnoteRef/>
      </w:r>
      <w:r>
        <w:t xml:space="preserve"> Doordat de modaliteit leeg is, zal deze dagverantwoording tot feedback van de kennismotor leiden, zodat de verantwoordingsperiode automatisch op ‘te corrigeren’ zal komen, met een juiste melding met betrekking tot de modaliteit. Dit zal dan in het reguliere proces van ‘te corrigeren’ verantwoordingen worden afgehandeld.</w:t>
      </w:r>
    </w:p>
  </w:footnote>
  <w:footnote w:id="6">
    <w:p w:rsidR="00DE6F2C" w:rsidRDefault="00DE6F2C">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7">
    <w:p w:rsidR="00DE6F2C" w:rsidRDefault="00DE6F2C">
      <w:pPr>
        <w:pStyle w:val="Voetnoottekst"/>
      </w:pPr>
      <w:r>
        <w:rPr>
          <w:rStyle w:val="Voetnootmarkering"/>
        </w:rPr>
        <w:footnoteRef/>
      </w:r>
      <w:r>
        <w:t xml:space="preserve"> 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podloodje’ niet te tonen indien het personeelsnummer gekoppeld is aan het account van de huidige gebruiker.</w:t>
      </w:r>
    </w:p>
  </w:footnote>
  <w:footnote w:id="8">
    <w:p w:rsidR="00DE6F2C" w:rsidRPr="00EE3D81" w:rsidRDefault="00DE6F2C" w:rsidP="00CC6603">
      <w:pPr>
        <w:pStyle w:val="Voetnoottekst"/>
      </w:pPr>
      <w:r>
        <w:rPr>
          <w:rStyle w:val="Voetnootmarkering"/>
        </w:rPr>
        <w:footnoteRef/>
      </w:r>
      <w:r>
        <w:t xml:space="preserve"> Urenpools toevoegen is voorbehouden aan een functioneel beheerder, in Beheer -&gt; Toelageresultaat soorten / urenpools</w:t>
      </w:r>
    </w:p>
  </w:footnote>
  <w:footnote w:id="9">
    <w:p w:rsidR="00DE6F2C" w:rsidRPr="00A55129" w:rsidRDefault="00DE6F2C">
      <w:pPr>
        <w:pStyle w:val="Voetnoottekst"/>
      </w:pPr>
      <w:r>
        <w:rPr>
          <w:rStyle w:val="Voetnootmarkering"/>
        </w:rPr>
        <w:footnoteRef/>
      </w:r>
      <w:r>
        <w:t xml:space="preserve"> Na 1 januari 2015 zal worden nagedacht over functionaliteit voor medewerkers en leidinggevenden.</w:t>
      </w:r>
    </w:p>
  </w:footnote>
  <w:footnote w:id="10">
    <w:p w:rsidR="00374F22" w:rsidRDefault="00374F22">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database-backup gemaakt moet worden voorafgaand aan deze verversing.</w:t>
      </w:r>
    </w:p>
  </w:footnote>
  <w:footnote w:id="11">
    <w:p w:rsidR="00DE6F2C" w:rsidRPr="004713E3" w:rsidRDefault="00DE6F2C">
      <w:pPr>
        <w:pStyle w:val="Voetnoottekst"/>
      </w:pPr>
      <w:r>
        <w:rPr>
          <w:rStyle w:val="Voetnootmarkering"/>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12">
    <w:p w:rsidR="00DE6F2C" w:rsidRPr="00D03F0D" w:rsidRDefault="00DE6F2C">
      <w:pPr>
        <w:pStyle w:val="Voetnoottekst"/>
      </w:pPr>
      <w:r>
        <w:rPr>
          <w:rStyle w:val="Voetnootmarkering"/>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3">
    <w:p w:rsidR="0089427B" w:rsidRPr="0089427B" w:rsidRDefault="0089427B">
      <w:pPr>
        <w:pStyle w:val="Voetnoottekst"/>
      </w:pPr>
      <w:r w:rsidRPr="0089427B">
        <w:rPr>
          <w:rStyle w:val="Voetnootmarkering"/>
          <w:vertAlign w:val="superscript"/>
        </w:rPr>
        <w:footnoteRef/>
      </w:r>
      <w:r w:rsidRPr="0089427B">
        <w:t xml:space="preserve"> </w:t>
      </w:r>
      <w:r>
        <w:tab/>
        <w:t>De rubriek “opslaan” wordt bijvoorbeeld gebruikt voor het registreren van toelagen voor Dierenartsen met een salarisschaal&gt;11, die P-Direkt niet kan uitbetalen. Deze toelagen worden dan één keer per jaar handmatig door P&amp;O uitbetaald.</w:t>
      </w:r>
    </w:p>
  </w:footnote>
  <w:footnote w:id="14">
    <w:p w:rsidR="00DE6F2C" w:rsidRPr="003E1D8F" w:rsidRDefault="00DE6F2C">
      <w:pPr>
        <w:pStyle w:val="Voetnoottekst"/>
      </w:pPr>
      <w:r>
        <w:rPr>
          <w:rStyle w:val="Voetnootmarkering"/>
        </w:rPr>
        <w:footnoteRef/>
      </w:r>
      <w:r>
        <w:t xml:space="preserve"> Er is sprake van invoering van een regeling aftopuren in januari 2015. In dat geval komt daar “aftopuren” bij.</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F2C" w:rsidRDefault="00DE6F2C" w:rsidP="00FA238D">
    <w:pPr>
      <w:pStyle w:val="Koptekst"/>
    </w:pPr>
  </w:p>
  <w:tbl>
    <w:tblPr>
      <w:tblW w:w="7520" w:type="dxa"/>
      <w:tblLayout w:type="fixed"/>
      <w:tblCellMar>
        <w:left w:w="0" w:type="dxa"/>
        <w:right w:w="0" w:type="dxa"/>
      </w:tblCellMar>
      <w:tblLook w:val="0000"/>
    </w:tblPr>
    <w:tblGrid>
      <w:gridCol w:w="7520"/>
    </w:tblGrid>
    <w:tr w:rsidR="00DE6F2C">
      <w:trPr>
        <w:trHeight w:val="400"/>
      </w:trPr>
      <w:tc>
        <w:tcPr>
          <w:tcW w:w="7520" w:type="dxa"/>
        </w:tcPr>
        <w:p w:rsidR="00DE6F2C" w:rsidRDefault="00DE6F2C" w:rsidP="00FA238D">
          <w:pPr>
            <w:rPr>
              <w:rStyle w:val="Huisstijl-Koptekst"/>
            </w:rPr>
          </w:pPr>
          <w:bookmarkStart w:id="5" w:name="bmKoptekstRapport2" w:colFirst="0" w:colLast="1"/>
          <w:r>
            <w:rPr>
              <w:rStyle w:val="Huisstijl-Koptekst"/>
            </w:rPr>
            <w:t>Concept | Functioneel ontwerp &lt;onderwerp&gt;</w:t>
          </w:r>
        </w:p>
        <w:p w:rsidR="00DE6F2C" w:rsidRDefault="00DE6F2C" w:rsidP="00FA238D">
          <w:pPr>
            <w:rPr>
              <w:rStyle w:val="Huisstijl-Koptekst"/>
            </w:rPr>
          </w:pPr>
          <w:r>
            <w:rPr>
              <w:rStyle w:val="Huisstijl-Koptekst"/>
            </w:rPr>
            <w:t>- Project Bouwplan SPIN</w:t>
          </w:r>
        </w:p>
        <w:p w:rsidR="00DE6F2C" w:rsidRDefault="00DE6F2C" w:rsidP="00FA238D">
          <w:pPr>
            <w:rPr>
              <w:rStyle w:val="Huisstijl-Koptekst"/>
            </w:rPr>
          </w:pPr>
        </w:p>
      </w:tc>
    </w:tr>
    <w:bookmarkEnd w:id="5"/>
  </w:tbl>
  <w:p w:rsidR="00DE6F2C" w:rsidRDefault="00DE6F2C"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F2C" w:rsidRDefault="00DE6F2C" w:rsidP="00FA238D">
    <w:pPr>
      <w:pStyle w:val="Koptekst"/>
    </w:pPr>
  </w:p>
  <w:tbl>
    <w:tblPr>
      <w:tblW w:w="7520" w:type="dxa"/>
      <w:tblLayout w:type="fixed"/>
      <w:tblCellMar>
        <w:left w:w="0" w:type="dxa"/>
        <w:right w:w="0" w:type="dxa"/>
      </w:tblCellMar>
      <w:tblLook w:val="0000"/>
    </w:tblPr>
    <w:tblGrid>
      <w:gridCol w:w="7520"/>
    </w:tblGrid>
    <w:tr w:rsidR="00DE6F2C">
      <w:trPr>
        <w:trHeight w:val="400"/>
      </w:trPr>
      <w:tc>
        <w:tcPr>
          <w:tcW w:w="7520" w:type="dxa"/>
        </w:tcPr>
        <w:p w:rsidR="00DE6F2C" w:rsidRDefault="00DE6F2C" w:rsidP="00FA238D">
          <w:pPr>
            <w:rPr>
              <w:rStyle w:val="Huisstijl-Koptekst"/>
            </w:rPr>
          </w:pPr>
          <w:bookmarkStart w:id="6" w:name="bmKoptekstRapport" w:colFirst="0" w:colLast="1"/>
          <w:r>
            <w:rPr>
              <w:rStyle w:val="Huisstijl-Koptekst"/>
            </w:rPr>
            <w:t xml:space="preserve"> Functioneel ontwerp Duurzame Tijdverwerking (DTV)</w:t>
          </w:r>
        </w:p>
        <w:p w:rsidR="00DE6F2C" w:rsidRDefault="00DE6F2C" w:rsidP="00FA238D">
          <w:pPr>
            <w:rPr>
              <w:rStyle w:val="Huisstijl-Koptekst"/>
            </w:rPr>
          </w:pPr>
        </w:p>
        <w:p w:rsidR="00DE6F2C" w:rsidRDefault="00DE6F2C" w:rsidP="00FA238D">
          <w:pPr>
            <w:rPr>
              <w:rStyle w:val="Huisstijl-Koptekst"/>
            </w:rPr>
          </w:pPr>
        </w:p>
      </w:tc>
    </w:tr>
    <w:bookmarkEnd w:id="6"/>
  </w:tbl>
  <w:p w:rsidR="00DE6F2C" w:rsidRDefault="00DE6F2C"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F2C" w:rsidRDefault="00DE6F2C"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DE6F2C">
                  <w:trPr>
                    <w:trHeight w:val="2636"/>
                  </w:trPr>
                  <w:tc>
                    <w:tcPr>
                      <w:tcW w:w="737" w:type="dxa"/>
                      <w:shd w:val="clear" w:color="auto" w:fill="auto"/>
                    </w:tcPr>
                    <w:p w:rsidR="00DE6F2C" w:rsidRDefault="00DE6F2C" w:rsidP="00FA238D"/>
                  </w:tc>
                  <w:tc>
                    <w:tcPr>
                      <w:tcW w:w="5263" w:type="dxa"/>
                      <w:shd w:val="clear" w:color="auto" w:fill="auto"/>
                    </w:tcPr>
                    <w:p w:rsidR="00DE6F2C" w:rsidRDefault="00DE6F2C"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DE6F2C" w:rsidRDefault="00DE6F2C"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DE6F2C">
      <w:trPr>
        <w:cantSplit/>
        <w:trHeight w:hRule="exact" w:val="3340"/>
      </w:trPr>
      <w:tc>
        <w:tcPr>
          <w:tcW w:w="5640" w:type="dxa"/>
        </w:tcPr>
        <w:p w:rsidR="00DE6F2C" w:rsidRDefault="00DE6F2C" w:rsidP="00FA238D"/>
      </w:tc>
    </w:tr>
    <w:tr w:rsidR="00DE6F2C">
      <w:trPr>
        <w:cantSplit/>
        <w:trHeight w:hRule="exact" w:val="227"/>
      </w:trPr>
      <w:tc>
        <w:tcPr>
          <w:tcW w:w="5640" w:type="dxa"/>
        </w:tcPr>
        <w:p w:rsidR="00DE6F2C" w:rsidRDefault="00DE6F2C" w:rsidP="00FA238D">
          <w:pPr>
            <w:rPr>
              <w:rStyle w:val="Huisstijl-Koptekst"/>
              <w:b/>
            </w:rPr>
          </w:pPr>
          <w:bookmarkStart w:id="7" w:name="bmRubricering"/>
          <w:r>
            <w:rPr>
              <w:rStyle w:val="Huisstijl-Koptekst"/>
              <w:b/>
            </w:rPr>
            <w:t xml:space="preserve"> </w:t>
          </w:r>
        </w:p>
      </w:tc>
    </w:tr>
    <w:bookmarkEnd w:id="7"/>
  </w:tbl>
  <w:p w:rsidR="00DE6F2C" w:rsidRDefault="00DE6F2C" w:rsidP="00FA238D"/>
  <w:tbl>
    <w:tblPr>
      <w:tblW w:w="7748" w:type="dxa"/>
      <w:tblLayout w:type="fixed"/>
      <w:tblCellMar>
        <w:left w:w="0" w:type="dxa"/>
        <w:right w:w="0" w:type="dxa"/>
      </w:tblCellMar>
      <w:tblLook w:val="0000"/>
    </w:tblPr>
    <w:tblGrid>
      <w:gridCol w:w="7748"/>
    </w:tblGrid>
    <w:tr w:rsidR="00DE6F2C">
      <w:trPr>
        <w:cantSplit/>
        <w:trHeight w:hRule="exact" w:val="1332"/>
      </w:trPr>
      <w:tc>
        <w:tcPr>
          <w:tcW w:w="7748" w:type="dxa"/>
        </w:tcPr>
        <w:p w:rsidR="00DE6F2C" w:rsidRDefault="00DE6F2C" w:rsidP="00FA238D">
          <w:pPr>
            <w:pStyle w:val="Titel"/>
          </w:pPr>
          <w:bookmarkStart w:id="8" w:name="bmTitel"/>
          <w:r>
            <w:t xml:space="preserve">Functioneel ontwerp </w:t>
          </w:r>
        </w:p>
        <w:p w:rsidR="00DE6F2C" w:rsidRPr="00470798" w:rsidRDefault="00DE6F2C" w:rsidP="00FA238D">
          <w:pPr>
            <w:pStyle w:val="Titel"/>
          </w:pPr>
          <w:r>
            <w:t>Duurzame Tijdverwerking (DTV)</w:t>
          </w:r>
        </w:p>
        <w:p w:rsidR="00DE6F2C" w:rsidRDefault="00DE6F2C" w:rsidP="00FA238D">
          <w:pPr>
            <w:pStyle w:val="Titel"/>
          </w:pPr>
        </w:p>
        <w:p w:rsidR="00DE6F2C" w:rsidRDefault="00DE6F2C" w:rsidP="00FA238D">
          <w:pPr>
            <w:pStyle w:val="Titel"/>
          </w:pPr>
        </w:p>
      </w:tc>
    </w:tr>
    <w:bookmarkEnd w:id="8"/>
    <w:tr w:rsidR="00DE6F2C">
      <w:trPr>
        <w:cantSplit/>
        <w:trHeight w:hRule="exact" w:val="346"/>
      </w:trPr>
      <w:tc>
        <w:tcPr>
          <w:tcW w:w="7748" w:type="dxa"/>
        </w:tcPr>
        <w:p w:rsidR="00DE6F2C" w:rsidRDefault="00DE6F2C" w:rsidP="00FA238D">
          <w:r>
            <w:t xml:space="preserve"> </w:t>
          </w:r>
        </w:p>
      </w:tc>
    </w:tr>
    <w:tr w:rsidR="00DE6F2C">
      <w:trPr>
        <w:cantSplit/>
        <w:trHeight w:hRule="exact" w:val="480"/>
      </w:trPr>
      <w:tc>
        <w:tcPr>
          <w:tcW w:w="7748" w:type="dxa"/>
        </w:tcPr>
        <w:p w:rsidR="00DE6F2C" w:rsidRDefault="00DE6F2C" w:rsidP="00AC0BF7">
          <w:bookmarkStart w:id="9" w:name="bmVersie"/>
          <w:r>
            <w:t>Versie 1.5</w:t>
          </w:r>
        </w:p>
      </w:tc>
    </w:tr>
    <w:bookmarkEnd w:id="9"/>
  </w:tbl>
  <w:p w:rsidR="00DE6F2C" w:rsidRDefault="00DE6F2C" w:rsidP="00FA238D"/>
  <w:p w:rsidR="00DE6F2C" w:rsidRDefault="00DE6F2C" w:rsidP="00FA238D"/>
  <w:tbl>
    <w:tblPr>
      <w:tblW w:w="5640" w:type="dxa"/>
      <w:tblLayout w:type="fixed"/>
      <w:tblCellMar>
        <w:left w:w="0" w:type="dxa"/>
        <w:right w:w="0" w:type="dxa"/>
      </w:tblCellMar>
      <w:tblLook w:val="0000"/>
    </w:tblPr>
    <w:tblGrid>
      <w:gridCol w:w="1152"/>
      <w:gridCol w:w="4488"/>
    </w:tblGrid>
    <w:tr w:rsidR="00DE6F2C">
      <w:trPr>
        <w:cantSplit/>
        <w:trHeight w:val="240"/>
      </w:trPr>
      <w:tc>
        <w:tcPr>
          <w:tcW w:w="1152" w:type="dxa"/>
        </w:tcPr>
        <w:p w:rsidR="00DE6F2C" w:rsidRDefault="00DE6F2C" w:rsidP="00FA238D">
          <w:bookmarkStart w:id="10" w:name="bmDatumRapport" w:colFirst="1" w:colLast="2"/>
          <w:r>
            <w:t>Datum</w:t>
          </w:r>
        </w:p>
      </w:tc>
      <w:tc>
        <w:tcPr>
          <w:tcW w:w="4488" w:type="dxa"/>
        </w:tcPr>
        <w:p w:rsidR="00DE6F2C" w:rsidRDefault="00DE6F2C" w:rsidP="0033054B">
          <w:pPr>
            <w:rPr>
              <w:lang w:val="fr-FR"/>
            </w:rPr>
          </w:pPr>
          <w:r>
            <w:rPr>
              <w:lang w:val="fr-FR"/>
            </w:rPr>
            <w:t>23 juli 2015</w:t>
          </w:r>
        </w:p>
      </w:tc>
    </w:tr>
    <w:tr w:rsidR="00DE6F2C">
      <w:trPr>
        <w:cantSplit/>
        <w:trHeight w:val="240"/>
      </w:trPr>
      <w:tc>
        <w:tcPr>
          <w:tcW w:w="1152" w:type="dxa"/>
        </w:tcPr>
        <w:p w:rsidR="00DE6F2C" w:rsidRDefault="00DE6F2C" w:rsidP="00FA238D">
          <w:pPr>
            <w:rPr>
              <w:lang w:val="fr-FR"/>
            </w:rPr>
          </w:pPr>
          <w:bookmarkStart w:id="11" w:name="bmStatus" w:colFirst="1" w:colLast="2"/>
          <w:bookmarkEnd w:id="10"/>
          <w:r>
            <w:rPr>
              <w:lang w:val="fr-FR"/>
            </w:rPr>
            <w:t>Status</w:t>
          </w:r>
        </w:p>
      </w:tc>
      <w:tc>
        <w:tcPr>
          <w:tcW w:w="4488" w:type="dxa"/>
        </w:tcPr>
        <w:p w:rsidR="00DE6F2C" w:rsidRDefault="00DE6F2C" w:rsidP="00033EE6">
          <w:pPr>
            <w:rPr>
              <w:lang w:val="fr-FR"/>
            </w:rPr>
          </w:pPr>
          <w:r>
            <w:rPr>
              <w:lang w:val="fr-FR"/>
            </w:rPr>
            <w:t>Concept</w:t>
          </w:r>
        </w:p>
      </w:tc>
    </w:tr>
    <w:bookmarkEnd w:id="11"/>
  </w:tbl>
  <w:p w:rsidR="00DE6F2C" w:rsidRDefault="00DE6F2C"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4">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5">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3">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5">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6">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7">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18">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9">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4">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5">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7"/>
  </w:num>
  <w:num w:numId="4">
    <w:abstractNumId w:val="11"/>
  </w:num>
  <w:num w:numId="5">
    <w:abstractNumId w:val="18"/>
  </w:num>
  <w:num w:numId="6">
    <w:abstractNumId w:val="14"/>
  </w:num>
  <w:num w:numId="7">
    <w:abstractNumId w:val="15"/>
  </w:num>
  <w:num w:numId="8">
    <w:abstractNumId w:val="16"/>
  </w:num>
  <w:num w:numId="9">
    <w:abstractNumId w:val="1"/>
  </w:num>
  <w:num w:numId="10">
    <w:abstractNumId w:val="12"/>
  </w:num>
  <w:num w:numId="11">
    <w:abstractNumId w:val="6"/>
  </w:num>
  <w:num w:numId="12">
    <w:abstractNumId w:val="24"/>
  </w:num>
  <w:num w:numId="13">
    <w:abstractNumId w:val="8"/>
  </w:num>
  <w:num w:numId="14">
    <w:abstractNumId w:val="23"/>
  </w:num>
  <w:num w:numId="15">
    <w:abstractNumId w:val="7"/>
  </w:num>
  <w:num w:numId="16">
    <w:abstractNumId w:val="0"/>
  </w:num>
  <w:num w:numId="17">
    <w:abstractNumId w:val="21"/>
  </w:num>
  <w:num w:numId="18">
    <w:abstractNumId w:val="20"/>
  </w:num>
  <w:num w:numId="19">
    <w:abstractNumId w:val="22"/>
  </w:num>
  <w:num w:numId="20">
    <w:abstractNumId w:val="19"/>
  </w:num>
  <w:num w:numId="21">
    <w:abstractNumId w:val="10"/>
  </w:num>
  <w:num w:numId="22">
    <w:abstractNumId w:val="25"/>
  </w:num>
  <w:num w:numId="23">
    <w:abstractNumId w:val="4"/>
  </w:num>
  <w:num w:numId="24">
    <w:abstractNumId w:val="2"/>
  </w:num>
  <w:num w:numId="25">
    <w:abstractNumId w:val="4"/>
  </w:num>
  <w:num w:numId="26">
    <w:abstractNumId w:val="9"/>
  </w:num>
  <w:num w:numId="27">
    <w:abstractNumId w:val="13"/>
  </w:num>
  <w:num w:numId="28">
    <w:abstractNumId w:val="4"/>
  </w:num>
  <w:num w:numId="29">
    <w:abstractNumId w:val="4"/>
  </w:num>
  <w:num w:numId="30">
    <w:abstractNumId w:val="4"/>
  </w:num>
  <w:num w:numId="31">
    <w:abstractNumId w:val="4"/>
  </w:num>
  <w:num w:numId="32">
    <w:abstractNumId w:val="4"/>
  </w:num>
  <w:num w:numId="33">
    <w:abstractNumId w:val="4"/>
  </w:num>
  <w:num w:numId="34">
    <w:abstractNumId w:val="3"/>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10242"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60DF"/>
    <w:rsid w:val="00066316"/>
    <w:rsid w:val="00066858"/>
    <w:rsid w:val="000677B4"/>
    <w:rsid w:val="00071670"/>
    <w:rsid w:val="000718C5"/>
    <w:rsid w:val="000725C7"/>
    <w:rsid w:val="000747FB"/>
    <w:rsid w:val="00077A1F"/>
    <w:rsid w:val="00081B78"/>
    <w:rsid w:val="00083F4E"/>
    <w:rsid w:val="00084C81"/>
    <w:rsid w:val="00087FD2"/>
    <w:rsid w:val="000918A3"/>
    <w:rsid w:val="00093347"/>
    <w:rsid w:val="00093B3B"/>
    <w:rsid w:val="000A2953"/>
    <w:rsid w:val="000A3D3F"/>
    <w:rsid w:val="000B09F0"/>
    <w:rsid w:val="000B5F64"/>
    <w:rsid w:val="000C1822"/>
    <w:rsid w:val="000C22E8"/>
    <w:rsid w:val="000C32F6"/>
    <w:rsid w:val="000C4E56"/>
    <w:rsid w:val="000C5484"/>
    <w:rsid w:val="000C653E"/>
    <w:rsid w:val="000D3A06"/>
    <w:rsid w:val="000E0254"/>
    <w:rsid w:val="000E04E5"/>
    <w:rsid w:val="000E6C77"/>
    <w:rsid w:val="000F2911"/>
    <w:rsid w:val="000F577A"/>
    <w:rsid w:val="000F74EE"/>
    <w:rsid w:val="000F7639"/>
    <w:rsid w:val="00100F7A"/>
    <w:rsid w:val="001019DB"/>
    <w:rsid w:val="001051AF"/>
    <w:rsid w:val="00106553"/>
    <w:rsid w:val="00112665"/>
    <w:rsid w:val="001129FD"/>
    <w:rsid w:val="001135D2"/>
    <w:rsid w:val="00114C1D"/>
    <w:rsid w:val="00114E9B"/>
    <w:rsid w:val="001168C0"/>
    <w:rsid w:val="00117E76"/>
    <w:rsid w:val="001205AC"/>
    <w:rsid w:val="001261A3"/>
    <w:rsid w:val="00130148"/>
    <w:rsid w:val="001347DA"/>
    <w:rsid w:val="001359FF"/>
    <w:rsid w:val="00142E22"/>
    <w:rsid w:val="001502CA"/>
    <w:rsid w:val="00150708"/>
    <w:rsid w:val="00150A26"/>
    <w:rsid w:val="00157F83"/>
    <w:rsid w:val="0016032A"/>
    <w:rsid w:val="00160C81"/>
    <w:rsid w:val="001620D3"/>
    <w:rsid w:val="0016481B"/>
    <w:rsid w:val="00171E88"/>
    <w:rsid w:val="0017278F"/>
    <w:rsid w:val="001731D3"/>
    <w:rsid w:val="001735E2"/>
    <w:rsid w:val="00183A11"/>
    <w:rsid w:val="00185345"/>
    <w:rsid w:val="001869A7"/>
    <w:rsid w:val="00186CD6"/>
    <w:rsid w:val="00191790"/>
    <w:rsid w:val="001925F5"/>
    <w:rsid w:val="001937A2"/>
    <w:rsid w:val="00193FA5"/>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64A5"/>
    <w:rsid w:val="001B74B9"/>
    <w:rsid w:val="001C0BDC"/>
    <w:rsid w:val="001C6A50"/>
    <w:rsid w:val="001D297D"/>
    <w:rsid w:val="001D5916"/>
    <w:rsid w:val="001D6D0D"/>
    <w:rsid w:val="001E362A"/>
    <w:rsid w:val="001E461B"/>
    <w:rsid w:val="001F4F10"/>
    <w:rsid w:val="001F541F"/>
    <w:rsid w:val="001F79E2"/>
    <w:rsid w:val="0020077B"/>
    <w:rsid w:val="00203FC1"/>
    <w:rsid w:val="00206DA3"/>
    <w:rsid w:val="002072E3"/>
    <w:rsid w:val="0021080E"/>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6009"/>
    <w:rsid w:val="00257ED3"/>
    <w:rsid w:val="00261700"/>
    <w:rsid w:val="00261E5F"/>
    <w:rsid w:val="0026402E"/>
    <w:rsid w:val="00264299"/>
    <w:rsid w:val="002800E3"/>
    <w:rsid w:val="0028222B"/>
    <w:rsid w:val="002829C7"/>
    <w:rsid w:val="0028573D"/>
    <w:rsid w:val="00285DF7"/>
    <w:rsid w:val="00286A27"/>
    <w:rsid w:val="00296F02"/>
    <w:rsid w:val="002A2752"/>
    <w:rsid w:val="002A30D4"/>
    <w:rsid w:val="002A39C3"/>
    <w:rsid w:val="002A6582"/>
    <w:rsid w:val="002B0D83"/>
    <w:rsid w:val="002B4E79"/>
    <w:rsid w:val="002B5603"/>
    <w:rsid w:val="002B5763"/>
    <w:rsid w:val="002C02FF"/>
    <w:rsid w:val="002C0DDB"/>
    <w:rsid w:val="002C2DE7"/>
    <w:rsid w:val="002C32AA"/>
    <w:rsid w:val="002C4AE0"/>
    <w:rsid w:val="002C5ABC"/>
    <w:rsid w:val="002D0C01"/>
    <w:rsid w:val="002D20BC"/>
    <w:rsid w:val="002D3912"/>
    <w:rsid w:val="002D3FEC"/>
    <w:rsid w:val="002D559F"/>
    <w:rsid w:val="002D6AF3"/>
    <w:rsid w:val="002D78E3"/>
    <w:rsid w:val="002E2584"/>
    <w:rsid w:val="002E5C77"/>
    <w:rsid w:val="002E763B"/>
    <w:rsid w:val="002F34EA"/>
    <w:rsid w:val="002F48A9"/>
    <w:rsid w:val="002F6123"/>
    <w:rsid w:val="00304E7F"/>
    <w:rsid w:val="00306867"/>
    <w:rsid w:val="00306BA0"/>
    <w:rsid w:val="00307E9E"/>
    <w:rsid w:val="003130CC"/>
    <w:rsid w:val="00317EEA"/>
    <w:rsid w:val="003216AE"/>
    <w:rsid w:val="0032229D"/>
    <w:rsid w:val="00322C72"/>
    <w:rsid w:val="00323A48"/>
    <w:rsid w:val="003265B3"/>
    <w:rsid w:val="0033054B"/>
    <w:rsid w:val="003344EE"/>
    <w:rsid w:val="0033459E"/>
    <w:rsid w:val="003351CB"/>
    <w:rsid w:val="00335791"/>
    <w:rsid w:val="00345161"/>
    <w:rsid w:val="00345F3F"/>
    <w:rsid w:val="00350751"/>
    <w:rsid w:val="00352D77"/>
    <w:rsid w:val="00354766"/>
    <w:rsid w:val="00356CB3"/>
    <w:rsid w:val="003574C2"/>
    <w:rsid w:val="00363F2D"/>
    <w:rsid w:val="00366918"/>
    <w:rsid w:val="00371278"/>
    <w:rsid w:val="00371676"/>
    <w:rsid w:val="003733DA"/>
    <w:rsid w:val="00374042"/>
    <w:rsid w:val="00374F22"/>
    <w:rsid w:val="003751E6"/>
    <w:rsid w:val="0037715C"/>
    <w:rsid w:val="00377FC9"/>
    <w:rsid w:val="003818D2"/>
    <w:rsid w:val="00383538"/>
    <w:rsid w:val="00385107"/>
    <w:rsid w:val="00390AD6"/>
    <w:rsid w:val="00391A06"/>
    <w:rsid w:val="0039795E"/>
    <w:rsid w:val="003A0B8E"/>
    <w:rsid w:val="003A4E9A"/>
    <w:rsid w:val="003A7F6E"/>
    <w:rsid w:val="003B0DFC"/>
    <w:rsid w:val="003B6284"/>
    <w:rsid w:val="003B6D5B"/>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7F66"/>
    <w:rsid w:val="004122F1"/>
    <w:rsid w:val="00412F6E"/>
    <w:rsid w:val="0041322E"/>
    <w:rsid w:val="00413609"/>
    <w:rsid w:val="004153C5"/>
    <w:rsid w:val="00416635"/>
    <w:rsid w:val="004177BF"/>
    <w:rsid w:val="004208A7"/>
    <w:rsid w:val="00426679"/>
    <w:rsid w:val="004340D7"/>
    <w:rsid w:val="00436C64"/>
    <w:rsid w:val="00440D2C"/>
    <w:rsid w:val="00442128"/>
    <w:rsid w:val="0044273C"/>
    <w:rsid w:val="0044311E"/>
    <w:rsid w:val="004518F8"/>
    <w:rsid w:val="0045496C"/>
    <w:rsid w:val="0045638B"/>
    <w:rsid w:val="00462AFA"/>
    <w:rsid w:val="00463AED"/>
    <w:rsid w:val="004640A8"/>
    <w:rsid w:val="00470798"/>
    <w:rsid w:val="004709BE"/>
    <w:rsid w:val="004713E3"/>
    <w:rsid w:val="00471412"/>
    <w:rsid w:val="00481B52"/>
    <w:rsid w:val="00483927"/>
    <w:rsid w:val="00490557"/>
    <w:rsid w:val="00491036"/>
    <w:rsid w:val="00492CF3"/>
    <w:rsid w:val="0049307C"/>
    <w:rsid w:val="004942E6"/>
    <w:rsid w:val="004944C7"/>
    <w:rsid w:val="00495869"/>
    <w:rsid w:val="00495B9F"/>
    <w:rsid w:val="004A103B"/>
    <w:rsid w:val="004A38E8"/>
    <w:rsid w:val="004A6684"/>
    <w:rsid w:val="004B3150"/>
    <w:rsid w:val="004B3974"/>
    <w:rsid w:val="004B6564"/>
    <w:rsid w:val="004C318B"/>
    <w:rsid w:val="004C3755"/>
    <w:rsid w:val="004C388C"/>
    <w:rsid w:val="004C48E9"/>
    <w:rsid w:val="004C70A4"/>
    <w:rsid w:val="004D05FA"/>
    <w:rsid w:val="004D6F0D"/>
    <w:rsid w:val="004E1384"/>
    <w:rsid w:val="004E3A40"/>
    <w:rsid w:val="004E53FA"/>
    <w:rsid w:val="004E70DD"/>
    <w:rsid w:val="004E7248"/>
    <w:rsid w:val="004E7B05"/>
    <w:rsid w:val="004F2228"/>
    <w:rsid w:val="004F278C"/>
    <w:rsid w:val="004F5197"/>
    <w:rsid w:val="004F6AD9"/>
    <w:rsid w:val="004F7B7C"/>
    <w:rsid w:val="00500154"/>
    <w:rsid w:val="00502302"/>
    <w:rsid w:val="00502F40"/>
    <w:rsid w:val="00503716"/>
    <w:rsid w:val="00503F27"/>
    <w:rsid w:val="00507303"/>
    <w:rsid w:val="00507CCC"/>
    <w:rsid w:val="00516F8B"/>
    <w:rsid w:val="0051745C"/>
    <w:rsid w:val="00523FA2"/>
    <w:rsid w:val="00524FC7"/>
    <w:rsid w:val="00525C14"/>
    <w:rsid w:val="005276DA"/>
    <w:rsid w:val="00530FA6"/>
    <w:rsid w:val="005323EC"/>
    <w:rsid w:val="00533EFB"/>
    <w:rsid w:val="00535B68"/>
    <w:rsid w:val="00535C35"/>
    <w:rsid w:val="00536623"/>
    <w:rsid w:val="00544640"/>
    <w:rsid w:val="00545068"/>
    <w:rsid w:val="00547589"/>
    <w:rsid w:val="0054765F"/>
    <w:rsid w:val="005521CA"/>
    <w:rsid w:val="005541B1"/>
    <w:rsid w:val="00555082"/>
    <w:rsid w:val="00564547"/>
    <w:rsid w:val="00565CE0"/>
    <w:rsid w:val="00571419"/>
    <w:rsid w:val="005719B3"/>
    <w:rsid w:val="00573332"/>
    <w:rsid w:val="00574919"/>
    <w:rsid w:val="00575F30"/>
    <w:rsid w:val="00581251"/>
    <w:rsid w:val="00581321"/>
    <w:rsid w:val="00582CFD"/>
    <w:rsid w:val="00582E6B"/>
    <w:rsid w:val="00594F2B"/>
    <w:rsid w:val="005A00C0"/>
    <w:rsid w:val="005A2315"/>
    <w:rsid w:val="005B0BD0"/>
    <w:rsid w:val="005B4DAD"/>
    <w:rsid w:val="005B7BAB"/>
    <w:rsid w:val="005C090C"/>
    <w:rsid w:val="005C48EB"/>
    <w:rsid w:val="005C74F0"/>
    <w:rsid w:val="005D14AB"/>
    <w:rsid w:val="005D431F"/>
    <w:rsid w:val="005D49DD"/>
    <w:rsid w:val="005D7234"/>
    <w:rsid w:val="005E272C"/>
    <w:rsid w:val="005E33E0"/>
    <w:rsid w:val="005E48D4"/>
    <w:rsid w:val="005E7516"/>
    <w:rsid w:val="005E7BC2"/>
    <w:rsid w:val="005F0CB8"/>
    <w:rsid w:val="005F1ACA"/>
    <w:rsid w:val="005F1DCA"/>
    <w:rsid w:val="005F25F5"/>
    <w:rsid w:val="005F3E15"/>
    <w:rsid w:val="006002E0"/>
    <w:rsid w:val="0060056A"/>
    <w:rsid w:val="0060224F"/>
    <w:rsid w:val="00605749"/>
    <w:rsid w:val="0060747D"/>
    <w:rsid w:val="0061136B"/>
    <w:rsid w:val="00612EF9"/>
    <w:rsid w:val="00614310"/>
    <w:rsid w:val="006166ED"/>
    <w:rsid w:val="006177DA"/>
    <w:rsid w:val="00623C81"/>
    <w:rsid w:val="00624237"/>
    <w:rsid w:val="00624CAC"/>
    <w:rsid w:val="00625B5D"/>
    <w:rsid w:val="006277AB"/>
    <w:rsid w:val="00630880"/>
    <w:rsid w:val="00633F8D"/>
    <w:rsid w:val="00641B26"/>
    <w:rsid w:val="00643E2B"/>
    <w:rsid w:val="0064498B"/>
    <w:rsid w:val="00646AE3"/>
    <w:rsid w:val="00652F16"/>
    <w:rsid w:val="00657F85"/>
    <w:rsid w:val="00671DFD"/>
    <w:rsid w:val="0067243C"/>
    <w:rsid w:val="00673AE3"/>
    <w:rsid w:val="0067439A"/>
    <w:rsid w:val="00677A03"/>
    <w:rsid w:val="0068046E"/>
    <w:rsid w:val="00681BAC"/>
    <w:rsid w:val="00681E22"/>
    <w:rsid w:val="00681E3E"/>
    <w:rsid w:val="006839C6"/>
    <w:rsid w:val="00691571"/>
    <w:rsid w:val="00691E53"/>
    <w:rsid w:val="0069244A"/>
    <w:rsid w:val="00692A03"/>
    <w:rsid w:val="006962FE"/>
    <w:rsid w:val="0069751D"/>
    <w:rsid w:val="006A0E14"/>
    <w:rsid w:val="006A3AD3"/>
    <w:rsid w:val="006A4647"/>
    <w:rsid w:val="006B4275"/>
    <w:rsid w:val="006B5B8E"/>
    <w:rsid w:val="006B6B6C"/>
    <w:rsid w:val="006B7CF4"/>
    <w:rsid w:val="006C0743"/>
    <w:rsid w:val="006C10B3"/>
    <w:rsid w:val="006C11FF"/>
    <w:rsid w:val="006C2639"/>
    <w:rsid w:val="006C31AF"/>
    <w:rsid w:val="006C4F99"/>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5E87"/>
    <w:rsid w:val="00712A47"/>
    <w:rsid w:val="0071300E"/>
    <w:rsid w:val="00721816"/>
    <w:rsid w:val="0072226B"/>
    <w:rsid w:val="0073364F"/>
    <w:rsid w:val="00735132"/>
    <w:rsid w:val="007354D1"/>
    <w:rsid w:val="007369C6"/>
    <w:rsid w:val="007372C2"/>
    <w:rsid w:val="007413E4"/>
    <w:rsid w:val="00741D3C"/>
    <w:rsid w:val="0074779E"/>
    <w:rsid w:val="00750E7F"/>
    <w:rsid w:val="007529DD"/>
    <w:rsid w:val="007531F9"/>
    <w:rsid w:val="00753744"/>
    <w:rsid w:val="007615E8"/>
    <w:rsid w:val="0076184F"/>
    <w:rsid w:val="00776F34"/>
    <w:rsid w:val="007846FE"/>
    <w:rsid w:val="00784FDC"/>
    <w:rsid w:val="00786D64"/>
    <w:rsid w:val="0078764F"/>
    <w:rsid w:val="00793539"/>
    <w:rsid w:val="00794CAE"/>
    <w:rsid w:val="007964B8"/>
    <w:rsid w:val="00796ACA"/>
    <w:rsid w:val="00796C1E"/>
    <w:rsid w:val="00796D4B"/>
    <w:rsid w:val="007A267C"/>
    <w:rsid w:val="007A617A"/>
    <w:rsid w:val="007B28B9"/>
    <w:rsid w:val="007B2C83"/>
    <w:rsid w:val="007C0747"/>
    <w:rsid w:val="007C1906"/>
    <w:rsid w:val="007C3A3C"/>
    <w:rsid w:val="007C488D"/>
    <w:rsid w:val="007D0435"/>
    <w:rsid w:val="007D269D"/>
    <w:rsid w:val="007D60B0"/>
    <w:rsid w:val="007E3C1C"/>
    <w:rsid w:val="007E4772"/>
    <w:rsid w:val="007E48C7"/>
    <w:rsid w:val="007E5CBB"/>
    <w:rsid w:val="007F21E7"/>
    <w:rsid w:val="007F4E85"/>
    <w:rsid w:val="007F5A02"/>
    <w:rsid w:val="00801165"/>
    <w:rsid w:val="00802B40"/>
    <w:rsid w:val="0081365A"/>
    <w:rsid w:val="00815819"/>
    <w:rsid w:val="00816902"/>
    <w:rsid w:val="00821A76"/>
    <w:rsid w:val="00822F74"/>
    <w:rsid w:val="00824949"/>
    <w:rsid w:val="0082497F"/>
    <w:rsid w:val="00827537"/>
    <w:rsid w:val="00830E49"/>
    <w:rsid w:val="008329EF"/>
    <w:rsid w:val="008354A1"/>
    <w:rsid w:val="008363DD"/>
    <w:rsid w:val="008413C2"/>
    <w:rsid w:val="008432C5"/>
    <w:rsid w:val="00843681"/>
    <w:rsid w:val="0084440F"/>
    <w:rsid w:val="00846D47"/>
    <w:rsid w:val="00847F84"/>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6674"/>
    <w:rsid w:val="0089427B"/>
    <w:rsid w:val="008A06EC"/>
    <w:rsid w:val="008A3037"/>
    <w:rsid w:val="008A6B95"/>
    <w:rsid w:val="008B0280"/>
    <w:rsid w:val="008B13D5"/>
    <w:rsid w:val="008B1609"/>
    <w:rsid w:val="008B3F4F"/>
    <w:rsid w:val="008B4515"/>
    <w:rsid w:val="008B5F83"/>
    <w:rsid w:val="008B7030"/>
    <w:rsid w:val="008C04D1"/>
    <w:rsid w:val="008C6884"/>
    <w:rsid w:val="008C7C25"/>
    <w:rsid w:val="008D0661"/>
    <w:rsid w:val="008D17F3"/>
    <w:rsid w:val="008D6D8F"/>
    <w:rsid w:val="008E419C"/>
    <w:rsid w:val="008F2BEE"/>
    <w:rsid w:val="008F46DC"/>
    <w:rsid w:val="009026A7"/>
    <w:rsid w:val="00912687"/>
    <w:rsid w:val="0091465F"/>
    <w:rsid w:val="00921585"/>
    <w:rsid w:val="00922A34"/>
    <w:rsid w:val="00922A4B"/>
    <w:rsid w:val="00924593"/>
    <w:rsid w:val="00926022"/>
    <w:rsid w:val="00930CE7"/>
    <w:rsid w:val="009372FC"/>
    <w:rsid w:val="00940A7D"/>
    <w:rsid w:val="00941DE7"/>
    <w:rsid w:val="009458C7"/>
    <w:rsid w:val="009477C4"/>
    <w:rsid w:val="00956B42"/>
    <w:rsid w:val="009605F3"/>
    <w:rsid w:val="009641BA"/>
    <w:rsid w:val="009649CA"/>
    <w:rsid w:val="00966A4E"/>
    <w:rsid w:val="009734B0"/>
    <w:rsid w:val="00973901"/>
    <w:rsid w:val="00973E6A"/>
    <w:rsid w:val="00973F92"/>
    <w:rsid w:val="00975417"/>
    <w:rsid w:val="00975856"/>
    <w:rsid w:val="0097692F"/>
    <w:rsid w:val="009779FB"/>
    <w:rsid w:val="00977E0A"/>
    <w:rsid w:val="00983016"/>
    <w:rsid w:val="009831BF"/>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C0FFD"/>
    <w:rsid w:val="009C6C9C"/>
    <w:rsid w:val="009D11D0"/>
    <w:rsid w:val="009D2C3E"/>
    <w:rsid w:val="009D2DE3"/>
    <w:rsid w:val="009E0F9F"/>
    <w:rsid w:val="009E22E8"/>
    <w:rsid w:val="009E5634"/>
    <w:rsid w:val="009F0F88"/>
    <w:rsid w:val="009F1FE7"/>
    <w:rsid w:val="009F4075"/>
    <w:rsid w:val="00A016F1"/>
    <w:rsid w:val="00A01802"/>
    <w:rsid w:val="00A04F1D"/>
    <w:rsid w:val="00A0694D"/>
    <w:rsid w:val="00A074C4"/>
    <w:rsid w:val="00A17F66"/>
    <w:rsid w:val="00A2142D"/>
    <w:rsid w:val="00A2468D"/>
    <w:rsid w:val="00A3089B"/>
    <w:rsid w:val="00A311CB"/>
    <w:rsid w:val="00A35742"/>
    <w:rsid w:val="00A3743A"/>
    <w:rsid w:val="00A4127A"/>
    <w:rsid w:val="00A511AA"/>
    <w:rsid w:val="00A5212C"/>
    <w:rsid w:val="00A53944"/>
    <w:rsid w:val="00A54B78"/>
    <w:rsid w:val="00A55129"/>
    <w:rsid w:val="00A612E5"/>
    <w:rsid w:val="00A647DC"/>
    <w:rsid w:val="00A67DEA"/>
    <w:rsid w:val="00A72903"/>
    <w:rsid w:val="00A745B3"/>
    <w:rsid w:val="00A76A4F"/>
    <w:rsid w:val="00A81954"/>
    <w:rsid w:val="00A81CF6"/>
    <w:rsid w:val="00A8514C"/>
    <w:rsid w:val="00A8675E"/>
    <w:rsid w:val="00A86DEE"/>
    <w:rsid w:val="00AA24E3"/>
    <w:rsid w:val="00AA5571"/>
    <w:rsid w:val="00AA709D"/>
    <w:rsid w:val="00AB3E13"/>
    <w:rsid w:val="00AB7472"/>
    <w:rsid w:val="00AB7D49"/>
    <w:rsid w:val="00AC0BF7"/>
    <w:rsid w:val="00AC3381"/>
    <w:rsid w:val="00AC7B77"/>
    <w:rsid w:val="00AD0C25"/>
    <w:rsid w:val="00AD2D60"/>
    <w:rsid w:val="00AD3234"/>
    <w:rsid w:val="00AD4DC6"/>
    <w:rsid w:val="00AD55E2"/>
    <w:rsid w:val="00AD5D20"/>
    <w:rsid w:val="00AE011F"/>
    <w:rsid w:val="00AE0282"/>
    <w:rsid w:val="00AE4FEC"/>
    <w:rsid w:val="00AF36E6"/>
    <w:rsid w:val="00AF62AD"/>
    <w:rsid w:val="00B0508E"/>
    <w:rsid w:val="00B10797"/>
    <w:rsid w:val="00B1235D"/>
    <w:rsid w:val="00B14429"/>
    <w:rsid w:val="00B14B46"/>
    <w:rsid w:val="00B165C8"/>
    <w:rsid w:val="00B21455"/>
    <w:rsid w:val="00B21C3F"/>
    <w:rsid w:val="00B22B7F"/>
    <w:rsid w:val="00B25FE3"/>
    <w:rsid w:val="00B32562"/>
    <w:rsid w:val="00B33933"/>
    <w:rsid w:val="00B40E36"/>
    <w:rsid w:val="00B41316"/>
    <w:rsid w:val="00B462D8"/>
    <w:rsid w:val="00B5172B"/>
    <w:rsid w:val="00B62EE8"/>
    <w:rsid w:val="00B67C6B"/>
    <w:rsid w:val="00B732C6"/>
    <w:rsid w:val="00B74A3F"/>
    <w:rsid w:val="00B81426"/>
    <w:rsid w:val="00B83468"/>
    <w:rsid w:val="00B8686D"/>
    <w:rsid w:val="00B94513"/>
    <w:rsid w:val="00B94FC4"/>
    <w:rsid w:val="00B952E0"/>
    <w:rsid w:val="00B9628D"/>
    <w:rsid w:val="00BA195D"/>
    <w:rsid w:val="00BA2464"/>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2610"/>
    <w:rsid w:val="00C36CB7"/>
    <w:rsid w:val="00C36E6B"/>
    <w:rsid w:val="00C42685"/>
    <w:rsid w:val="00C45099"/>
    <w:rsid w:val="00C45720"/>
    <w:rsid w:val="00C52BAF"/>
    <w:rsid w:val="00C62923"/>
    <w:rsid w:val="00C65FE2"/>
    <w:rsid w:val="00C714D0"/>
    <w:rsid w:val="00C74E45"/>
    <w:rsid w:val="00C75C81"/>
    <w:rsid w:val="00C778F0"/>
    <w:rsid w:val="00C83443"/>
    <w:rsid w:val="00C83E9A"/>
    <w:rsid w:val="00C86494"/>
    <w:rsid w:val="00C92D40"/>
    <w:rsid w:val="00C94A90"/>
    <w:rsid w:val="00C95CBB"/>
    <w:rsid w:val="00C9668F"/>
    <w:rsid w:val="00C97CE1"/>
    <w:rsid w:val="00C97F08"/>
    <w:rsid w:val="00CA3A1A"/>
    <w:rsid w:val="00CA40E8"/>
    <w:rsid w:val="00CA62A0"/>
    <w:rsid w:val="00CB046B"/>
    <w:rsid w:val="00CB142A"/>
    <w:rsid w:val="00CB4257"/>
    <w:rsid w:val="00CC6603"/>
    <w:rsid w:val="00CD3664"/>
    <w:rsid w:val="00CD5304"/>
    <w:rsid w:val="00CD7944"/>
    <w:rsid w:val="00CE15AA"/>
    <w:rsid w:val="00CE2256"/>
    <w:rsid w:val="00CF2561"/>
    <w:rsid w:val="00CF3733"/>
    <w:rsid w:val="00CF51E4"/>
    <w:rsid w:val="00CF6D62"/>
    <w:rsid w:val="00D011DB"/>
    <w:rsid w:val="00D03F0D"/>
    <w:rsid w:val="00D05D53"/>
    <w:rsid w:val="00D137CA"/>
    <w:rsid w:val="00D13815"/>
    <w:rsid w:val="00D1670E"/>
    <w:rsid w:val="00D23D9F"/>
    <w:rsid w:val="00D2685F"/>
    <w:rsid w:val="00D26F47"/>
    <w:rsid w:val="00D312F8"/>
    <w:rsid w:val="00D33F84"/>
    <w:rsid w:val="00D42F4A"/>
    <w:rsid w:val="00D43DA3"/>
    <w:rsid w:val="00D513DD"/>
    <w:rsid w:val="00D5290B"/>
    <w:rsid w:val="00D5345F"/>
    <w:rsid w:val="00D550C1"/>
    <w:rsid w:val="00D55EB0"/>
    <w:rsid w:val="00D56A60"/>
    <w:rsid w:val="00D60453"/>
    <w:rsid w:val="00D706D7"/>
    <w:rsid w:val="00D7209F"/>
    <w:rsid w:val="00D804FE"/>
    <w:rsid w:val="00D8248E"/>
    <w:rsid w:val="00D8362A"/>
    <w:rsid w:val="00D8539B"/>
    <w:rsid w:val="00D85968"/>
    <w:rsid w:val="00D92A85"/>
    <w:rsid w:val="00D95759"/>
    <w:rsid w:val="00D96B74"/>
    <w:rsid w:val="00DA3D90"/>
    <w:rsid w:val="00DA58D3"/>
    <w:rsid w:val="00DA69B0"/>
    <w:rsid w:val="00DA6A81"/>
    <w:rsid w:val="00DA7345"/>
    <w:rsid w:val="00DB0FFA"/>
    <w:rsid w:val="00DB184A"/>
    <w:rsid w:val="00DB3A26"/>
    <w:rsid w:val="00DB3D52"/>
    <w:rsid w:val="00DC3A5A"/>
    <w:rsid w:val="00DC4293"/>
    <w:rsid w:val="00DC4BD0"/>
    <w:rsid w:val="00DC7C35"/>
    <w:rsid w:val="00DE0D24"/>
    <w:rsid w:val="00DE673F"/>
    <w:rsid w:val="00DE6F2C"/>
    <w:rsid w:val="00DE7EEB"/>
    <w:rsid w:val="00DF33A4"/>
    <w:rsid w:val="00DF711A"/>
    <w:rsid w:val="00DF7D72"/>
    <w:rsid w:val="00E0066A"/>
    <w:rsid w:val="00E00C4B"/>
    <w:rsid w:val="00E03479"/>
    <w:rsid w:val="00E10C5F"/>
    <w:rsid w:val="00E138D4"/>
    <w:rsid w:val="00E13953"/>
    <w:rsid w:val="00E13B34"/>
    <w:rsid w:val="00E14364"/>
    <w:rsid w:val="00E156B9"/>
    <w:rsid w:val="00E171B2"/>
    <w:rsid w:val="00E21AC0"/>
    <w:rsid w:val="00E2478B"/>
    <w:rsid w:val="00E26402"/>
    <w:rsid w:val="00E26F46"/>
    <w:rsid w:val="00E27D10"/>
    <w:rsid w:val="00E32D8E"/>
    <w:rsid w:val="00E36E44"/>
    <w:rsid w:val="00E426C9"/>
    <w:rsid w:val="00E50000"/>
    <w:rsid w:val="00E519D7"/>
    <w:rsid w:val="00E61344"/>
    <w:rsid w:val="00E642CB"/>
    <w:rsid w:val="00E6503D"/>
    <w:rsid w:val="00E66228"/>
    <w:rsid w:val="00E663EB"/>
    <w:rsid w:val="00E67621"/>
    <w:rsid w:val="00E705AE"/>
    <w:rsid w:val="00E76FA9"/>
    <w:rsid w:val="00E77D0A"/>
    <w:rsid w:val="00E80449"/>
    <w:rsid w:val="00E813FC"/>
    <w:rsid w:val="00E85D7D"/>
    <w:rsid w:val="00E86007"/>
    <w:rsid w:val="00E86BED"/>
    <w:rsid w:val="00E878C8"/>
    <w:rsid w:val="00E94DE5"/>
    <w:rsid w:val="00E9613B"/>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2325"/>
    <w:rsid w:val="00F63CF1"/>
    <w:rsid w:val="00F65E69"/>
    <w:rsid w:val="00F66211"/>
    <w:rsid w:val="00F676D2"/>
    <w:rsid w:val="00F67809"/>
    <w:rsid w:val="00F67BC9"/>
    <w:rsid w:val="00F72E89"/>
    <w:rsid w:val="00F759E2"/>
    <w:rsid w:val="00F814CB"/>
    <w:rsid w:val="00F819BC"/>
    <w:rsid w:val="00F841BB"/>
    <w:rsid w:val="00F93B69"/>
    <w:rsid w:val="00F94214"/>
    <w:rsid w:val="00F96811"/>
    <w:rsid w:val="00F97F60"/>
    <w:rsid w:val="00FA1C24"/>
    <w:rsid w:val="00FA238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FA238D"/>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ind w:left="30" w:hanging="1170"/>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tabs>
        <w:tab w:val="left" w:pos="0"/>
      </w:tabs>
      <w:spacing w:before="240"/>
      <w:ind w:left="-1160"/>
    </w:pPr>
    <w:rPr>
      <w:b/>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spacing w:before="0"/>
    </w:pPr>
    <w:rPr>
      <w:b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style>
  <w:style w:type="paragraph" w:styleId="Inhopg5">
    <w:name w:val="toc 5"/>
    <w:basedOn w:val="Standaard"/>
    <w:next w:val="Standaard"/>
    <w:autoRedefine/>
    <w:uiPriority w:val="39"/>
    <w:rsid w:val="00416635"/>
    <w:pPr>
      <w:ind w:left="720"/>
    </w:p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spacing w:line="240" w:lineRule="auto"/>
      <w:ind w:left="1200"/>
    </w:pPr>
    <w:rPr>
      <w:rFonts w:ascii="Times New Roman" w:hAnsi="Times New Roman"/>
      <w:sz w:val="24"/>
    </w:rPr>
  </w:style>
  <w:style w:type="paragraph" w:styleId="Inhopg7">
    <w:name w:val="toc 7"/>
    <w:basedOn w:val="Standaard"/>
    <w:next w:val="Standaard"/>
    <w:autoRedefine/>
    <w:uiPriority w:val="39"/>
    <w:rsid w:val="00416635"/>
    <w:pPr>
      <w:spacing w:line="240" w:lineRule="auto"/>
      <w:ind w:left="1440"/>
    </w:pPr>
    <w:rPr>
      <w:rFonts w:ascii="Times New Roman" w:hAnsi="Times New Roman"/>
      <w:sz w:val="24"/>
    </w:rPr>
  </w:style>
  <w:style w:type="paragraph" w:styleId="Inhopg8">
    <w:name w:val="toc 8"/>
    <w:basedOn w:val="Standaard"/>
    <w:next w:val="Standaard"/>
    <w:autoRedefine/>
    <w:uiPriority w:val="39"/>
    <w:rsid w:val="00416635"/>
    <w:pPr>
      <w:spacing w:line="240" w:lineRule="auto"/>
      <w:ind w:left="1680"/>
    </w:pPr>
    <w:rPr>
      <w:rFonts w:ascii="Times New Roman" w:hAnsi="Times New Roman"/>
      <w:sz w:val="24"/>
    </w:rPr>
  </w:style>
  <w:style w:type="paragraph" w:styleId="Inhopg9">
    <w:name w:val="toc 9"/>
    <w:basedOn w:val="Standaard"/>
    <w:next w:val="Standaard"/>
    <w:autoRedefine/>
    <w:uiPriority w:val="39"/>
    <w:rsid w:val="00416635"/>
    <w:pPr>
      <w:spacing w:line="240" w:lineRule="auto"/>
      <w:ind w:left="1920"/>
    </w:pPr>
    <w:rPr>
      <w:rFonts w:ascii="Times New Roman" w:hAnsi="Times New Roman"/>
      <w:sz w:val="24"/>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12.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webapplicatie.agro.nl/jira/browse/DTV-139"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4.xml"/><Relationship Id="rId8" Type="http://schemas.openxmlformats.org/officeDocument/2006/relationships/settings" Target="settings.xml"/><Relationship Id="rId51" Type="http://schemas.microsoft.com/office/2007/relationships/stylesWithEffects" Target="stylesWithEffects.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E73F2474-83B5-4AB1-84A9-2643BF7E8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3333</TotalTime>
  <Pages>86</Pages>
  <Words>22960</Words>
  <Characters>126284</Characters>
  <Application>Microsoft Office Word</Application>
  <DocSecurity>0</DocSecurity>
  <Lines>1052</Lines>
  <Paragraphs>297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148947</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Stef Joosten</cp:lastModifiedBy>
  <cp:revision>8</cp:revision>
  <cp:lastPrinted>2008-09-19T14:25:00Z</cp:lastPrinted>
  <dcterms:created xsi:type="dcterms:W3CDTF">2015-07-23T11:32:00Z</dcterms:created>
  <dcterms:modified xsi:type="dcterms:W3CDTF">2015-07-26T12:05:00Z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