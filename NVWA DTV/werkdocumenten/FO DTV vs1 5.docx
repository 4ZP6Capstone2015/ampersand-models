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Inhopg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w:t>
            </w:r>
            <w:proofErr w:type="gramStart"/>
            <w:r>
              <w:rPr>
                <w:lang w:val="fr-FR"/>
              </w:rPr>
              <w:t>de interfacebeschrijving</w:t>
            </w:r>
            <w:proofErr w:type="gramEnd"/>
            <w:r>
              <w:rPr>
                <w:lang w:val="fr-FR"/>
              </w:rPr>
              <w:t xml:space="preserve">. </w:t>
            </w:r>
          </w:p>
          <w:p w:rsidR="00581251" w:rsidRDefault="00990C5F" w:rsidP="00990C5F">
            <w:pPr>
              <w:rPr>
                <w:lang w:val="fr-FR"/>
              </w:rPr>
            </w:pPr>
            <w:r>
              <w:rPr>
                <w:lang w:val="fr-FR"/>
              </w:rPr>
              <w:t xml:space="preserve">Interfacebeschrijvingen in lijn gebracht met de actuele implementatie van </w:t>
            </w:r>
            <w:proofErr w:type="gramStart"/>
            <w:r>
              <w:rPr>
                <w:lang w:val="fr-FR"/>
              </w:rPr>
              <w:t>de applicatie</w:t>
            </w:r>
            <w:proofErr w:type="gramEnd"/>
            <w:r>
              <w:rPr>
                <w:lang w:val="fr-FR"/>
              </w:rPr>
              <w:t>.</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33054B" w:rsidRPr="00A35742" w:rsidTr="0033054B">
        <w:tc>
          <w:tcPr>
            <w:tcW w:w="900" w:type="dxa"/>
          </w:tcPr>
          <w:p w:rsidR="0033054B" w:rsidRDefault="0033054B" w:rsidP="0033054B">
            <w:r>
              <w:t>1.3</w:t>
            </w:r>
          </w:p>
        </w:tc>
        <w:tc>
          <w:tcPr>
            <w:tcW w:w="1368" w:type="dxa"/>
          </w:tcPr>
          <w:p w:rsidR="0033054B" w:rsidRDefault="0033054B" w:rsidP="0033054B">
            <w:r>
              <w:t>17-06-2015</w:t>
            </w:r>
          </w:p>
        </w:tc>
        <w:tc>
          <w:tcPr>
            <w:tcW w:w="1560" w:type="dxa"/>
          </w:tcPr>
          <w:p w:rsidR="0033054B" w:rsidRDefault="0033054B" w:rsidP="0033054B">
            <w:r>
              <w:t>S. Joosten</w:t>
            </w:r>
          </w:p>
          <w:p w:rsidR="0033054B" w:rsidRDefault="0033054B" w:rsidP="0033054B">
            <w:r>
              <w:t>H. Joosten</w:t>
            </w:r>
          </w:p>
        </w:tc>
        <w:tc>
          <w:tcPr>
            <w:tcW w:w="3912" w:type="dxa"/>
          </w:tcPr>
          <w:p w:rsidR="0033054B" w:rsidRDefault="0033054B" w:rsidP="0033054B">
            <w:pPr>
              <w:rPr>
                <w:lang w:val="fr-FR"/>
              </w:rPr>
            </w:pPr>
            <w:r>
              <w:rPr>
                <w:lang w:val="fr-FR"/>
              </w:rPr>
              <w:t xml:space="preserve"> ‘Noodzakelijke Functionaliteit’</w:t>
            </w:r>
          </w:p>
          <w:p w:rsidR="0033054B" w:rsidRDefault="0033054B" w:rsidP="0033054B">
            <w:pPr>
              <w:rPr>
                <w:lang w:val="fr-FR"/>
              </w:rPr>
            </w:pPr>
            <w:r>
              <w:rPr>
                <w:lang w:val="fr-FR"/>
              </w:rPr>
              <w:t>Issues uit JIRA verwerkt</w:t>
            </w:r>
          </w:p>
        </w:tc>
      </w:tr>
      <w:tr w:rsidR="00FD4266" w:rsidRPr="00A35742" w:rsidTr="00B74A3F">
        <w:tc>
          <w:tcPr>
            <w:tcW w:w="900" w:type="dxa"/>
          </w:tcPr>
          <w:p w:rsidR="00FD4266" w:rsidRDefault="00FD4266" w:rsidP="0033054B">
            <w:r>
              <w:t>1.</w:t>
            </w:r>
            <w:r w:rsidR="0033054B">
              <w:t>4</w:t>
            </w:r>
          </w:p>
        </w:tc>
        <w:tc>
          <w:tcPr>
            <w:tcW w:w="1368" w:type="dxa"/>
          </w:tcPr>
          <w:p w:rsidR="00FD4266" w:rsidRDefault="00FD4266" w:rsidP="0033054B">
            <w:r>
              <w:t>17-0</w:t>
            </w:r>
            <w:r w:rsidR="0033054B">
              <w:t>7</w:t>
            </w:r>
            <w:r>
              <w:t>-2015</w:t>
            </w:r>
          </w:p>
        </w:tc>
        <w:tc>
          <w:tcPr>
            <w:tcW w:w="1560" w:type="dxa"/>
          </w:tcPr>
          <w:p w:rsidR="00FD4266" w:rsidRDefault="00FD4266" w:rsidP="00D43DA3">
            <w:r>
              <w:t>S. Joosten</w:t>
            </w:r>
          </w:p>
          <w:p w:rsidR="0033054B" w:rsidRDefault="0033054B" w:rsidP="00D43DA3">
            <w:r>
              <w:t>H. Joosten</w:t>
            </w:r>
          </w:p>
        </w:tc>
        <w:tc>
          <w:tcPr>
            <w:tcW w:w="3912" w:type="dxa"/>
          </w:tcPr>
          <w:p w:rsidR="00FD4266" w:rsidRDefault="0033054B" w:rsidP="00FD4266">
            <w:pPr>
              <w:rPr>
                <w:lang w:val="fr-FR"/>
              </w:rPr>
            </w:pPr>
            <w:r>
              <w:rPr>
                <w:lang w:val="fr-FR"/>
              </w:rPr>
              <w:t>Convergentie kennismodel, FO, bouw, Jira-issues en kennismotor.</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Inhopg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Inhopg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RPr="00256009" w:rsidTr="0072226B">
        <w:tc>
          <w:tcPr>
            <w:tcW w:w="2410" w:type="dxa"/>
          </w:tcPr>
          <w:p w:rsidR="00197293" w:rsidRDefault="00256009" w:rsidP="00FA238D">
            <w:r>
              <w:t>Specificatieteam</w:t>
            </w:r>
          </w:p>
        </w:tc>
        <w:tc>
          <w:tcPr>
            <w:tcW w:w="1559" w:type="dxa"/>
          </w:tcPr>
          <w:p w:rsidR="00197293" w:rsidRDefault="00256009" w:rsidP="00FA238D">
            <w:r>
              <w:t>ter review</w:t>
            </w:r>
          </w:p>
        </w:tc>
        <w:tc>
          <w:tcPr>
            <w:tcW w:w="2410" w:type="dxa"/>
          </w:tcPr>
          <w:p w:rsidR="00197293" w:rsidRPr="00AC0BF7" w:rsidRDefault="00256009" w:rsidP="00FA238D">
            <w:pPr>
              <w:pStyle w:val="Inhopg1"/>
            </w:pPr>
            <w:r w:rsidRPr="00256009">
              <w:t xml:space="preserve">Luuc.Jaspers@vwa.nl; Joode-Pfaff, ing. </w:t>
            </w:r>
            <w:r w:rsidRPr="00AC0BF7">
              <w:t>H.G.M. de MBA (Hetty); Hofland, E. (Edwin); Stuurman, Sylvia; Brouwer, F. (Freek); Degens, J.H.M.C. (John); Illes, Ferlon; Bart Coumans (</w:t>
            </w:r>
            <w:proofErr w:type="gramStart"/>
            <w:r w:rsidRPr="00AC0BF7">
              <w:t>bart</w:t>
            </w:r>
            <w:proofErr w:type="gramEnd"/>
            <w:r w:rsidRPr="00AC0BF7">
              <w:t>.coumans@vm-advies.nl)</w:t>
            </w:r>
          </w:p>
        </w:tc>
        <w:tc>
          <w:tcPr>
            <w:tcW w:w="1361" w:type="dxa"/>
          </w:tcPr>
          <w:p w:rsidR="00197293" w:rsidRPr="00256009" w:rsidRDefault="00256009" w:rsidP="00FA238D">
            <w:pPr>
              <w:rPr>
                <w:lang w:val="en-US"/>
              </w:rPr>
            </w:pPr>
            <w:r>
              <w:rPr>
                <w:lang w:val="en-US"/>
              </w:rPr>
              <w:t xml:space="preserve">20 juli </w:t>
            </w:r>
            <w:r w:rsidR="00C83443">
              <w:rPr>
                <w:lang w:val="en-US"/>
              </w:rPr>
              <w:t>2015</w:t>
            </w:r>
          </w:p>
        </w:tc>
      </w:tr>
      <w:tr w:rsidR="006E715A" w:rsidRPr="00256009" w:rsidTr="0072226B">
        <w:tc>
          <w:tcPr>
            <w:tcW w:w="2410" w:type="dxa"/>
          </w:tcPr>
          <w:p w:rsidR="006E715A" w:rsidRPr="00256009" w:rsidRDefault="006E715A" w:rsidP="0072226B">
            <w:pPr>
              <w:rPr>
                <w:lang w:val="en-US"/>
              </w:rPr>
            </w:pPr>
          </w:p>
        </w:tc>
        <w:tc>
          <w:tcPr>
            <w:tcW w:w="1559" w:type="dxa"/>
          </w:tcPr>
          <w:p w:rsidR="006E715A" w:rsidRPr="00256009" w:rsidRDefault="006E715A" w:rsidP="00BB22CF">
            <w:pPr>
              <w:rPr>
                <w:lang w:val="en-US"/>
              </w:rPr>
            </w:pPr>
          </w:p>
        </w:tc>
        <w:tc>
          <w:tcPr>
            <w:tcW w:w="2410" w:type="dxa"/>
          </w:tcPr>
          <w:p w:rsidR="006E715A" w:rsidRPr="00256009" w:rsidRDefault="006E715A" w:rsidP="00FA238D">
            <w:pPr>
              <w:pStyle w:val="Inhopg1"/>
              <w:rPr>
                <w:lang w:val="en-US"/>
              </w:rPr>
            </w:pPr>
          </w:p>
        </w:tc>
        <w:tc>
          <w:tcPr>
            <w:tcW w:w="1361" w:type="dxa"/>
          </w:tcPr>
          <w:p w:rsidR="006E715A" w:rsidRPr="00256009" w:rsidRDefault="006E715A" w:rsidP="00FA238D">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72226B" w:rsidRPr="00256009" w:rsidTr="0072226B">
        <w:tc>
          <w:tcPr>
            <w:tcW w:w="2410" w:type="dxa"/>
            <w:tcBorders>
              <w:top w:val="single" w:sz="4" w:space="0" w:color="auto"/>
              <w:left w:val="single" w:sz="4" w:space="0" w:color="auto"/>
              <w:bottom w:val="single" w:sz="4" w:space="0" w:color="auto"/>
              <w:right w:val="single" w:sz="4" w:space="0" w:color="auto"/>
            </w:tcBorders>
          </w:tcPr>
          <w:p w:rsidR="0072226B" w:rsidRPr="00256009" w:rsidRDefault="0072226B" w:rsidP="006E715A">
            <w:pPr>
              <w:rPr>
                <w:lang w:val="en-US"/>
              </w:rPr>
            </w:pPr>
          </w:p>
        </w:tc>
        <w:tc>
          <w:tcPr>
            <w:tcW w:w="1559" w:type="dxa"/>
            <w:tcBorders>
              <w:top w:val="single" w:sz="4" w:space="0" w:color="auto"/>
              <w:left w:val="single" w:sz="4" w:space="0" w:color="auto"/>
              <w:bottom w:val="single" w:sz="4" w:space="0" w:color="auto"/>
              <w:right w:val="single" w:sz="4" w:space="0" w:color="auto"/>
            </w:tcBorders>
          </w:tcPr>
          <w:p w:rsidR="0072226B" w:rsidRPr="00256009" w:rsidRDefault="0072226B" w:rsidP="00227B5C">
            <w:pPr>
              <w:rPr>
                <w:lang w:val="en-US"/>
              </w:rPr>
            </w:pPr>
          </w:p>
        </w:tc>
        <w:tc>
          <w:tcPr>
            <w:tcW w:w="2410" w:type="dxa"/>
            <w:tcBorders>
              <w:top w:val="single" w:sz="4" w:space="0" w:color="auto"/>
              <w:left w:val="single" w:sz="4" w:space="0" w:color="auto"/>
              <w:bottom w:val="single" w:sz="4" w:space="0" w:color="auto"/>
              <w:right w:val="single" w:sz="4" w:space="0" w:color="auto"/>
            </w:tcBorders>
          </w:tcPr>
          <w:p w:rsidR="0072226B" w:rsidRPr="00256009" w:rsidRDefault="0072226B"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72226B" w:rsidRPr="00256009" w:rsidRDefault="0072226B" w:rsidP="0072226B">
            <w:pPr>
              <w:rPr>
                <w:lang w:val="en-US"/>
              </w:rPr>
            </w:pPr>
          </w:p>
        </w:tc>
      </w:tr>
    </w:tbl>
    <w:p w:rsidR="00197293" w:rsidRPr="00256009" w:rsidRDefault="00197293" w:rsidP="00FA238D">
      <w:pPr>
        <w:rPr>
          <w:lang w:val="en-US"/>
        </w:rPr>
      </w:pPr>
    </w:p>
    <w:p w:rsidR="00197293" w:rsidRPr="00256009" w:rsidRDefault="00197293" w:rsidP="00FA238D">
      <w:pPr>
        <w:rPr>
          <w:lang w:val="en-US"/>
        </w:rPr>
        <w:sectPr w:rsidR="00197293" w:rsidRPr="00256009">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1797" w:right="958" w:bottom="1077" w:left="3221" w:header="198" w:footer="658" w:gutter="0"/>
          <w:cols w:space="708"/>
          <w:titlePg/>
          <w:docGrid w:linePitch="360"/>
        </w:sectPr>
      </w:pPr>
      <w:bookmarkStart w:id="14" w:name="_Toc209500289"/>
      <w:bookmarkStart w:id="15" w:name="_Toc209500355"/>
    </w:p>
    <w:p w:rsidR="0033054B" w:rsidRDefault="00197293" w:rsidP="00FA238D">
      <w:pPr>
        <w:pStyle w:val="Kop-Inhoudsopgave"/>
      </w:pPr>
      <w:bookmarkStart w:id="16" w:name="bmBegin"/>
      <w:bookmarkEnd w:id="14"/>
      <w:bookmarkEnd w:id="15"/>
      <w:bookmarkEnd w:id="16"/>
      <w:r>
        <w:lastRenderedPageBreak/>
        <w:t>Inhoud</w:t>
      </w:r>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r w:rsidRPr="00361444">
        <w:fldChar w:fldCharType="begin"/>
      </w:r>
      <w:r w:rsidR="0033054B">
        <w:instrText xml:space="preserve"> TOC \o "1-2" \h \z \u </w:instrText>
      </w:r>
      <w:r w:rsidRPr="00361444">
        <w:fldChar w:fldCharType="separate"/>
      </w:r>
      <w:hyperlink w:anchor="_Toc425770026" w:history="1">
        <w:r w:rsidR="00D5120F" w:rsidRPr="00CD44E1">
          <w:rPr>
            <w:rStyle w:val="Hyperlink"/>
            <w:noProof/>
          </w:rPr>
          <w:t>1</w:t>
        </w:r>
        <w:r w:rsidR="00D5120F">
          <w:rPr>
            <w:rFonts w:asciiTheme="minorHAnsi" w:eastAsiaTheme="minorEastAsia" w:hAnsiTheme="minorHAnsi" w:cstheme="minorBidi"/>
            <w:noProof/>
            <w:sz w:val="22"/>
            <w:szCs w:val="22"/>
          </w:rPr>
          <w:tab/>
        </w:r>
        <w:r w:rsidR="00D5120F" w:rsidRPr="00CD44E1">
          <w:rPr>
            <w:rStyle w:val="Hyperlink"/>
            <w:noProof/>
          </w:rPr>
          <w:t>Korte beschrijving van de gewenste functionaliteit</w:t>
        </w:r>
        <w:r w:rsidR="00D5120F">
          <w:rPr>
            <w:noProof/>
            <w:webHidden/>
          </w:rPr>
          <w:tab/>
        </w:r>
        <w:r>
          <w:rPr>
            <w:noProof/>
            <w:webHidden/>
          </w:rPr>
          <w:fldChar w:fldCharType="begin"/>
        </w:r>
        <w:r w:rsidR="00D5120F">
          <w:rPr>
            <w:noProof/>
            <w:webHidden/>
          </w:rPr>
          <w:instrText xml:space="preserve"> PAGEREF _Toc425770026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27" w:history="1">
        <w:r w:rsidR="00D5120F" w:rsidRPr="00CD44E1">
          <w:rPr>
            <w:rStyle w:val="Hyperlink"/>
            <w:noProof/>
          </w:rPr>
          <w:t>1.1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_Toc425770027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28" w:history="1">
        <w:r w:rsidR="00D5120F" w:rsidRPr="00CD44E1">
          <w:rPr>
            <w:rStyle w:val="Hyperlink"/>
            <w:noProof/>
          </w:rPr>
          <w:t>1.2</w:t>
        </w:r>
        <w:r w:rsidR="00D5120F">
          <w:rPr>
            <w:rFonts w:asciiTheme="minorHAnsi" w:eastAsiaTheme="minorEastAsia" w:hAnsiTheme="minorHAnsi" w:cstheme="minorBidi"/>
            <w:b w:val="0"/>
            <w:noProof/>
            <w:sz w:val="22"/>
            <w:szCs w:val="22"/>
          </w:rPr>
          <w:tab/>
        </w:r>
        <w:r w:rsidR="00D5120F" w:rsidRPr="00CD44E1">
          <w:rPr>
            <w:rStyle w:val="Hyperlink"/>
            <w:noProof/>
          </w:rPr>
          <w:t>Scope</w:t>
        </w:r>
        <w:r w:rsidR="00D5120F">
          <w:rPr>
            <w:noProof/>
            <w:webHidden/>
          </w:rPr>
          <w:tab/>
        </w:r>
        <w:r>
          <w:rPr>
            <w:noProof/>
            <w:webHidden/>
          </w:rPr>
          <w:fldChar w:fldCharType="begin"/>
        </w:r>
        <w:r w:rsidR="00D5120F">
          <w:rPr>
            <w:noProof/>
            <w:webHidden/>
          </w:rPr>
          <w:instrText xml:space="preserve"> PAGEREF _Toc425770028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29" w:history="1">
        <w:r w:rsidR="00D5120F" w:rsidRPr="00CD44E1">
          <w:rPr>
            <w:rStyle w:val="Hyperlink"/>
            <w:noProof/>
          </w:rPr>
          <w:t>1.3</w:t>
        </w:r>
        <w:r w:rsidR="00D5120F">
          <w:rPr>
            <w:rFonts w:asciiTheme="minorHAnsi" w:eastAsiaTheme="minorEastAsia" w:hAnsiTheme="minorHAnsi" w:cstheme="minorBidi"/>
            <w:b w:val="0"/>
            <w:noProof/>
            <w:sz w:val="22"/>
            <w:szCs w:val="22"/>
          </w:rPr>
          <w:tab/>
        </w:r>
        <w:r w:rsidR="00D5120F" w:rsidRPr="00CD44E1">
          <w:rPr>
            <w:rStyle w:val="Hyperlink"/>
            <w:noProof/>
          </w:rPr>
          <w:t>Informatiebeveiliging</w:t>
        </w:r>
        <w:r w:rsidR="00D5120F">
          <w:rPr>
            <w:noProof/>
            <w:webHidden/>
          </w:rPr>
          <w:tab/>
        </w:r>
        <w:r>
          <w:rPr>
            <w:noProof/>
            <w:webHidden/>
          </w:rPr>
          <w:fldChar w:fldCharType="begin"/>
        </w:r>
        <w:r w:rsidR="00D5120F">
          <w:rPr>
            <w:noProof/>
            <w:webHidden/>
          </w:rPr>
          <w:instrText xml:space="preserve"> PAGEREF _Toc425770029 \h </w:instrText>
        </w:r>
        <w:r>
          <w:rPr>
            <w:noProof/>
            <w:webHidden/>
          </w:rPr>
        </w:r>
        <w:r>
          <w:rPr>
            <w:noProof/>
            <w:webHidden/>
          </w:rPr>
          <w:fldChar w:fldCharType="separate"/>
        </w:r>
        <w:r w:rsidR="00D5120F">
          <w:rPr>
            <w:noProof/>
            <w:webHidden/>
          </w:rPr>
          <w:t>10</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30" w:history="1">
        <w:r w:rsidR="00D5120F" w:rsidRPr="00CD44E1">
          <w:rPr>
            <w:rStyle w:val="Hyperlink"/>
            <w:noProof/>
          </w:rPr>
          <w:t>1.4</w:t>
        </w:r>
        <w:r w:rsidR="00D5120F">
          <w:rPr>
            <w:rFonts w:asciiTheme="minorHAnsi" w:eastAsiaTheme="minorEastAsia" w:hAnsiTheme="minorHAnsi" w:cstheme="minorBidi"/>
            <w:b w:val="0"/>
            <w:noProof/>
            <w:sz w:val="22"/>
            <w:szCs w:val="22"/>
          </w:rPr>
          <w:tab/>
        </w:r>
        <w:r w:rsidR="00D5120F" w:rsidRPr="00CD44E1">
          <w:rPr>
            <w:rStyle w:val="Hyperlink"/>
            <w:noProof/>
          </w:rPr>
          <w:t>Persoonsgegevens</w:t>
        </w:r>
        <w:r w:rsidR="00D5120F">
          <w:rPr>
            <w:noProof/>
            <w:webHidden/>
          </w:rPr>
          <w:tab/>
        </w:r>
        <w:r>
          <w:rPr>
            <w:noProof/>
            <w:webHidden/>
          </w:rPr>
          <w:fldChar w:fldCharType="begin"/>
        </w:r>
        <w:r w:rsidR="00D5120F">
          <w:rPr>
            <w:noProof/>
            <w:webHidden/>
          </w:rPr>
          <w:instrText xml:space="preserve"> PAGEREF _Toc425770030 \h </w:instrText>
        </w:r>
        <w:r>
          <w:rPr>
            <w:noProof/>
            <w:webHidden/>
          </w:rPr>
        </w:r>
        <w:r>
          <w:rPr>
            <w:noProof/>
            <w:webHidden/>
          </w:rPr>
          <w:fldChar w:fldCharType="separate"/>
        </w:r>
        <w:r w:rsidR="00D5120F">
          <w:rPr>
            <w:noProof/>
            <w:webHidden/>
          </w:rPr>
          <w:t>10</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31" w:history="1">
        <w:r w:rsidR="00D5120F" w:rsidRPr="00CD44E1">
          <w:rPr>
            <w:rStyle w:val="Hyperlink"/>
            <w:noProof/>
          </w:rPr>
          <w:t>1.5</w:t>
        </w:r>
        <w:r w:rsidR="00D5120F">
          <w:rPr>
            <w:rFonts w:asciiTheme="minorHAnsi" w:eastAsiaTheme="minorEastAsia" w:hAnsiTheme="minorHAnsi" w:cstheme="minorBidi"/>
            <w:b w:val="0"/>
            <w:noProof/>
            <w:sz w:val="22"/>
            <w:szCs w:val="22"/>
          </w:rPr>
          <w:tab/>
        </w:r>
        <w:r w:rsidR="00D5120F" w:rsidRPr="00CD44E1">
          <w:rPr>
            <w:rStyle w:val="Hyperlink"/>
            <w:noProof/>
          </w:rPr>
          <w:t>Begrippen</w:t>
        </w:r>
        <w:r w:rsidR="00D5120F">
          <w:rPr>
            <w:noProof/>
            <w:webHidden/>
          </w:rPr>
          <w:tab/>
        </w:r>
        <w:r>
          <w:rPr>
            <w:noProof/>
            <w:webHidden/>
          </w:rPr>
          <w:fldChar w:fldCharType="begin"/>
        </w:r>
        <w:r w:rsidR="00D5120F">
          <w:rPr>
            <w:noProof/>
            <w:webHidden/>
          </w:rPr>
          <w:instrText xml:space="preserve"> PAGEREF _Toc425770031 \h </w:instrText>
        </w:r>
        <w:r>
          <w:rPr>
            <w:noProof/>
            <w:webHidden/>
          </w:rPr>
        </w:r>
        <w:r>
          <w:rPr>
            <w:noProof/>
            <w:webHidden/>
          </w:rPr>
          <w:fldChar w:fldCharType="separate"/>
        </w:r>
        <w:r w:rsidR="00D5120F">
          <w:rPr>
            <w:noProof/>
            <w:webHidden/>
          </w:rPr>
          <w:t>11</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32" w:history="1">
        <w:r w:rsidR="00D5120F" w:rsidRPr="00CD44E1">
          <w:rPr>
            <w:rStyle w:val="Hyperlink"/>
            <w:noProof/>
          </w:rPr>
          <w:t>1.6</w:t>
        </w:r>
        <w:r w:rsidR="00D5120F">
          <w:rPr>
            <w:rFonts w:asciiTheme="minorHAnsi" w:eastAsiaTheme="minorEastAsia" w:hAnsiTheme="minorHAnsi" w:cstheme="minorBidi"/>
            <w:b w:val="0"/>
            <w:noProof/>
            <w:sz w:val="22"/>
            <w:szCs w:val="22"/>
          </w:rPr>
          <w:tab/>
        </w:r>
        <w:r w:rsidR="00D5120F" w:rsidRPr="00CD44E1">
          <w:rPr>
            <w:rStyle w:val="Hyperlink"/>
            <w:noProof/>
          </w:rPr>
          <w:t>Uitgangspunten en randvoorwaarden</w:t>
        </w:r>
        <w:r w:rsidR="00D5120F">
          <w:rPr>
            <w:noProof/>
            <w:webHidden/>
          </w:rPr>
          <w:tab/>
        </w:r>
        <w:r>
          <w:rPr>
            <w:noProof/>
            <w:webHidden/>
          </w:rPr>
          <w:fldChar w:fldCharType="begin"/>
        </w:r>
        <w:r w:rsidR="00D5120F">
          <w:rPr>
            <w:noProof/>
            <w:webHidden/>
          </w:rPr>
          <w:instrText xml:space="preserve"> PAGEREF _Toc425770032 \h </w:instrText>
        </w:r>
        <w:r>
          <w:rPr>
            <w:noProof/>
            <w:webHidden/>
          </w:rPr>
        </w:r>
        <w:r>
          <w:rPr>
            <w:noProof/>
            <w:webHidden/>
          </w:rPr>
          <w:fldChar w:fldCharType="separate"/>
        </w:r>
        <w:r w:rsidR="00D5120F">
          <w:rPr>
            <w:noProof/>
            <w:webHidden/>
          </w:rPr>
          <w:t>13</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33" w:history="1">
        <w:r w:rsidR="00D5120F" w:rsidRPr="00CD44E1">
          <w:rPr>
            <w:rStyle w:val="Hyperlink"/>
            <w:noProof/>
          </w:rPr>
          <w:t>2</w:t>
        </w:r>
        <w:r w:rsidR="00D5120F">
          <w:rPr>
            <w:rFonts w:asciiTheme="minorHAnsi" w:eastAsiaTheme="minorEastAsia" w:hAnsiTheme="minorHAnsi" w:cstheme="minorBidi"/>
            <w:noProof/>
            <w:sz w:val="22"/>
            <w:szCs w:val="22"/>
          </w:rPr>
          <w:tab/>
        </w:r>
        <w:r w:rsidR="00D5120F" w:rsidRPr="00CD44E1">
          <w:rPr>
            <w:rStyle w:val="Hyperlink"/>
            <w:noProof/>
          </w:rPr>
          <w:t>Processen</w:t>
        </w:r>
        <w:r w:rsidR="00D5120F">
          <w:rPr>
            <w:noProof/>
            <w:webHidden/>
          </w:rPr>
          <w:tab/>
        </w:r>
        <w:r>
          <w:rPr>
            <w:noProof/>
            <w:webHidden/>
          </w:rPr>
          <w:fldChar w:fldCharType="begin"/>
        </w:r>
        <w:r w:rsidR="00D5120F">
          <w:rPr>
            <w:noProof/>
            <w:webHidden/>
          </w:rPr>
          <w:instrText xml:space="preserve"> PAGEREF _Toc425770033 \h </w:instrText>
        </w:r>
        <w:r>
          <w:rPr>
            <w:noProof/>
            <w:webHidden/>
          </w:rPr>
        </w:r>
        <w:r>
          <w:rPr>
            <w:noProof/>
            <w:webHidden/>
          </w:rPr>
          <w:fldChar w:fldCharType="separate"/>
        </w:r>
        <w:r w:rsidR="00D5120F">
          <w:rPr>
            <w:noProof/>
            <w:webHidden/>
          </w:rPr>
          <w:t>15</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34" w:history="1">
        <w:r w:rsidR="00D5120F" w:rsidRPr="00CD44E1">
          <w:rPr>
            <w:rStyle w:val="Hyperlink"/>
            <w:noProof/>
          </w:rPr>
          <w:t>2.1</w:t>
        </w:r>
        <w:r w:rsidR="00D5120F">
          <w:rPr>
            <w:rFonts w:asciiTheme="minorHAnsi" w:eastAsiaTheme="minorEastAsia" w:hAnsiTheme="minorHAnsi" w:cstheme="minorBidi"/>
            <w:b w:val="0"/>
            <w:noProof/>
            <w:sz w:val="22"/>
            <w:szCs w:val="22"/>
          </w:rPr>
          <w:tab/>
        </w:r>
        <w:r w:rsidR="00D5120F" w:rsidRPr="00CD44E1">
          <w:rPr>
            <w:rStyle w:val="Hyperlink"/>
            <w:noProof/>
          </w:rPr>
          <w:t>Tijdverwerking</w:t>
        </w:r>
        <w:r w:rsidR="00D5120F">
          <w:rPr>
            <w:noProof/>
            <w:webHidden/>
          </w:rPr>
          <w:tab/>
        </w:r>
        <w:r>
          <w:rPr>
            <w:noProof/>
            <w:webHidden/>
          </w:rPr>
          <w:fldChar w:fldCharType="begin"/>
        </w:r>
        <w:r w:rsidR="00D5120F">
          <w:rPr>
            <w:noProof/>
            <w:webHidden/>
          </w:rPr>
          <w:instrText xml:space="preserve"> PAGEREF _Toc425770034 \h </w:instrText>
        </w:r>
        <w:r>
          <w:rPr>
            <w:noProof/>
            <w:webHidden/>
          </w:rPr>
        </w:r>
        <w:r>
          <w:rPr>
            <w:noProof/>
            <w:webHidden/>
          </w:rPr>
          <w:fldChar w:fldCharType="separate"/>
        </w:r>
        <w:r w:rsidR="00D5120F">
          <w:rPr>
            <w:noProof/>
            <w:webHidden/>
          </w:rPr>
          <w:t>17</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35" w:history="1">
        <w:r w:rsidR="00D5120F" w:rsidRPr="00CD44E1">
          <w:rPr>
            <w:rStyle w:val="Hyperlink"/>
            <w:noProof/>
          </w:rPr>
          <w:t>2.2</w:t>
        </w:r>
        <w:r w:rsidR="00D5120F">
          <w:rPr>
            <w:rFonts w:asciiTheme="minorHAnsi" w:eastAsiaTheme="minorEastAsia" w:hAnsiTheme="minorHAnsi" w:cstheme="minorBidi"/>
            <w:b w:val="0"/>
            <w:noProof/>
            <w:sz w:val="22"/>
            <w:szCs w:val="22"/>
          </w:rPr>
          <w:tab/>
        </w:r>
        <w:r w:rsidR="00D5120F" w:rsidRPr="00CD44E1">
          <w:rPr>
            <w:rStyle w:val="Hyperlink"/>
            <w:noProof/>
          </w:rPr>
          <w:t>Ophalen van Arbeidsmodaliteiten uit P-Direkt</w:t>
        </w:r>
        <w:r w:rsidR="00D5120F">
          <w:rPr>
            <w:noProof/>
            <w:webHidden/>
          </w:rPr>
          <w:tab/>
        </w:r>
        <w:r>
          <w:rPr>
            <w:noProof/>
            <w:webHidden/>
          </w:rPr>
          <w:fldChar w:fldCharType="begin"/>
        </w:r>
        <w:r w:rsidR="00D5120F">
          <w:rPr>
            <w:noProof/>
            <w:webHidden/>
          </w:rPr>
          <w:instrText xml:space="preserve"> PAGEREF _Toc425770035 \h </w:instrText>
        </w:r>
        <w:r>
          <w:rPr>
            <w:noProof/>
            <w:webHidden/>
          </w:rPr>
        </w:r>
        <w:r>
          <w:rPr>
            <w:noProof/>
            <w:webHidden/>
          </w:rPr>
          <w:fldChar w:fldCharType="separate"/>
        </w:r>
        <w:r w:rsidR="00D5120F">
          <w:rPr>
            <w:noProof/>
            <w:webHidden/>
          </w:rPr>
          <w:t>18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36" w:history="1">
        <w:r w:rsidR="00D5120F" w:rsidRPr="00CD44E1">
          <w:rPr>
            <w:rStyle w:val="Hyperlink"/>
            <w:noProof/>
          </w:rPr>
          <w:t>2.3</w:t>
        </w:r>
        <w:r w:rsidR="00D5120F">
          <w:rPr>
            <w:rFonts w:asciiTheme="minorHAnsi" w:eastAsiaTheme="minorEastAsia" w:hAnsiTheme="minorHAnsi" w:cstheme="minorBidi"/>
            <w:b w:val="0"/>
            <w:noProof/>
            <w:sz w:val="22"/>
            <w:szCs w:val="22"/>
          </w:rPr>
          <w:tab/>
        </w:r>
        <w:r w:rsidR="00D5120F" w:rsidRPr="00CD44E1">
          <w:rPr>
            <w:rStyle w:val="Hyperlink"/>
            <w:noProof/>
          </w:rPr>
          <w:t>Beheren van Urentegoeden en Medewerkerrechten</w:t>
        </w:r>
        <w:r w:rsidR="00D5120F">
          <w:rPr>
            <w:noProof/>
            <w:webHidden/>
          </w:rPr>
          <w:tab/>
        </w:r>
        <w:r>
          <w:rPr>
            <w:noProof/>
            <w:webHidden/>
          </w:rPr>
          <w:fldChar w:fldCharType="begin"/>
        </w:r>
        <w:r w:rsidR="00D5120F">
          <w:rPr>
            <w:noProof/>
            <w:webHidden/>
          </w:rPr>
          <w:instrText xml:space="preserve"> PAGEREF _Toc425770036 \h </w:instrText>
        </w:r>
        <w:r>
          <w:rPr>
            <w:noProof/>
            <w:webHidden/>
          </w:rPr>
        </w:r>
        <w:r>
          <w:rPr>
            <w:noProof/>
            <w:webHidden/>
          </w:rPr>
          <w:fldChar w:fldCharType="separate"/>
        </w:r>
        <w:r w:rsidR="00D5120F">
          <w:rPr>
            <w:noProof/>
            <w:webHidden/>
          </w:rPr>
          <w:t>18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37" w:history="1">
        <w:r w:rsidR="00D5120F" w:rsidRPr="00CD44E1">
          <w:rPr>
            <w:rStyle w:val="Hyperlink"/>
            <w:noProof/>
          </w:rPr>
          <w:t>2.4</w:t>
        </w:r>
        <w:r w:rsidR="00D5120F">
          <w:rPr>
            <w:rFonts w:asciiTheme="minorHAnsi" w:eastAsiaTheme="minorEastAsia" w:hAnsiTheme="minorHAnsi" w:cstheme="minorBidi"/>
            <w:b w:val="0"/>
            <w:noProof/>
            <w:sz w:val="22"/>
            <w:szCs w:val="22"/>
          </w:rPr>
          <w:tab/>
        </w:r>
        <w:r w:rsidR="00D5120F" w:rsidRPr="00CD44E1">
          <w:rPr>
            <w:rStyle w:val="Hyperlink"/>
            <w:noProof/>
          </w:rPr>
          <w:t>Referentielijsten</w:t>
        </w:r>
        <w:r w:rsidR="00D5120F">
          <w:rPr>
            <w:noProof/>
            <w:webHidden/>
          </w:rPr>
          <w:tab/>
        </w:r>
        <w:r>
          <w:rPr>
            <w:noProof/>
            <w:webHidden/>
          </w:rPr>
          <w:fldChar w:fldCharType="begin"/>
        </w:r>
        <w:r w:rsidR="00D5120F">
          <w:rPr>
            <w:noProof/>
            <w:webHidden/>
          </w:rPr>
          <w:instrText xml:space="preserve"> PAGEREF _Toc425770037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38" w:history="1">
        <w:r w:rsidR="00D5120F" w:rsidRPr="00CD44E1">
          <w:rPr>
            <w:rStyle w:val="Hyperlink"/>
            <w:noProof/>
          </w:rPr>
          <w:t>2.5</w:t>
        </w:r>
        <w:r w:rsidR="00D5120F">
          <w:rPr>
            <w:rFonts w:asciiTheme="minorHAnsi" w:eastAsiaTheme="minorEastAsia" w:hAnsiTheme="minorHAnsi" w:cstheme="minorBidi"/>
            <w:b w:val="0"/>
            <w:noProof/>
            <w:sz w:val="22"/>
            <w:szCs w:val="22"/>
          </w:rPr>
          <w:tab/>
        </w:r>
        <w:r w:rsidR="00D5120F" w:rsidRPr="00CD44E1">
          <w:rPr>
            <w:rStyle w:val="Hyperlink"/>
            <w:noProof/>
          </w:rPr>
          <w:t>Toegang tot DTV</w:t>
        </w:r>
        <w:r w:rsidR="00D5120F">
          <w:rPr>
            <w:noProof/>
            <w:webHidden/>
          </w:rPr>
          <w:tab/>
        </w:r>
        <w:r>
          <w:rPr>
            <w:noProof/>
            <w:webHidden/>
          </w:rPr>
          <w:fldChar w:fldCharType="begin"/>
        </w:r>
        <w:r w:rsidR="00D5120F">
          <w:rPr>
            <w:noProof/>
            <w:webHidden/>
          </w:rPr>
          <w:instrText xml:space="preserve"> PAGEREF _Toc425770038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39" w:history="1">
        <w:r w:rsidR="00D5120F" w:rsidRPr="00CD44E1">
          <w:rPr>
            <w:rStyle w:val="Hyperlink"/>
            <w:noProof/>
          </w:rPr>
          <w:t>2.6</w:t>
        </w:r>
        <w:r w:rsidR="00D5120F">
          <w:rPr>
            <w:rFonts w:asciiTheme="minorHAnsi" w:eastAsiaTheme="minorEastAsia" w:hAnsiTheme="minorHAnsi" w:cstheme="minorBidi"/>
            <w:b w:val="0"/>
            <w:noProof/>
            <w:sz w:val="22"/>
            <w:szCs w:val="22"/>
          </w:rPr>
          <w:tab/>
        </w:r>
        <w:r w:rsidR="00D5120F" w:rsidRPr="00CD44E1">
          <w:rPr>
            <w:rStyle w:val="Hyperlink"/>
            <w:noProof/>
          </w:rPr>
          <w:t>Verantwoording</w:t>
        </w:r>
        <w:r w:rsidR="00D5120F">
          <w:rPr>
            <w:noProof/>
            <w:webHidden/>
          </w:rPr>
          <w:tab/>
        </w:r>
        <w:r>
          <w:rPr>
            <w:noProof/>
            <w:webHidden/>
          </w:rPr>
          <w:fldChar w:fldCharType="begin"/>
        </w:r>
        <w:r w:rsidR="00D5120F">
          <w:rPr>
            <w:noProof/>
            <w:webHidden/>
          </w:rPr>
          <w:instrText xml:space="preserve"> PAGEREF _Toc425770039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40" w:history="1">
        <w:r w:rsidR="00D5120F" w:rsidRPr="00CD44E1">
          <w:rPr>
            <w:rStyle w:val="Hyperlink"/>
            <w:noProof/>
          </w:rPr>
          <w:t>3</w:t>
        </w:r>
        <w:r w:rsidR="00D5120F">
          <w:rPr>
            <w:rFonts w:asciiTheme="minorHAnsi" w:eastAsiaTheme="minorEastAsia" w:hAnsiTheme="minorHAnsi" w:cstheme="minorBidi"/>
            <w:noProof/>
            <w:sz w:val="22"/>
            <w:szCs w:val="22"/>
          </w:rPr>
          <w:tab/>
        </w:r>
        <w:r w:rsidR="00D5120F" w:rsidRPr="00CD44E1">
          <w:rPr>
            <w:rStyle w:val="Hyperlink"/>
            <w:noProof/>
          </w:rPr>
          <w:t>Gegevensmodel DTV</w:t>
        </w:r>
        <w:r w:rsidR="00D5120F">
          <w:rPr>
            <w:noProof/>
            <w:webHidden/>
          </w:rPr>
          <w:tab/>
        </w:r>
        <w:r>
          <w:rPr>
            <w:noProof/>
            <w:webHidden/>
          </w:rPr>
          <w:fldChar w:fldCharType="begin"/>
        </w:r>
        <w:r w:rsidR="00D5120F">
          <w:rPr>
            <w:noProof/>
            <w:webHidden/>
          </w:rPr>
          <w:instrText xml:space="preserve"> PAGEREF _Toc425770040 \h </w:instrText>
        </w:r>
        <w:r>
          <w:rPr>
            <w:noProof/>
            <w:webHidden/>
          </w:rPr>
        </w:r>
        <w:r>
          <w:rPr>
            <w:noProof/>
            <w:webHidden/>
          </w:rPr>
          <w:fldChar w:fldCharType="separate"/>
        </w:r>
        <w:r w:rsidR="00D5120F">
          <w:rPr>
            <w:noProof/>
            <w:webHidden/>
          </w:rPr>
          <w:t>21</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41" w:history="1">
        <w:r w:rsidR="00D5120F" w:rsidRPr="00CD44E1">
          <w:rPr>
            <w:rStyle w:val="Hyperlink"/>
            <w:noProof/>
          </w:rPr>
          <w:t>3.1</w:t>
        </w:r>
        <w:r w:rsidR="00D5120F">
          <w:rPr>
            <w:rFonts w:asciiTheme="minorHAnsi" w:eastAsiaTheme="minorEastAsia" w:hAnsiTheme="minorHAnsi" w:cstheme="minorBidi"/>
            <w:b w:val="0"/>
            <w:noProof/>
            <w:sz w:val="22"/>
            <w:szCs w:val="22"/>
          </w:rPr>
          <w:tab/>
        </w:r>
        <w:r w:rsidR="00D5120F" w:rsidRPr="00CD44E1">
          <w:rPr>
            <w:rStyle w:val="Hyperlink"/>
            <w:noProof/>
          </w:rPr>
          <w:t>Mapping naar database</w:t>
        </w:r>
        <w:r w:rsidR="00D5120F">
          <w:rPr>
            <w:noProof/>
            <w:webHidden/>
          </w:rPr>
          <w:tab/>
        </w:r>
        <w:r>
          <w:rPr>
            <w:noProof/>
            <w:webHidden/>
          </w:rPr>
          <w:fldChar w:fldCharType="begin"/>
        </w:r>
        <w:r w:rsidR="00D5120F">
          <w:rPr>
            <w:noProof/>
            <w:webHidden/>
          </w:rPr>
          <w:instrText xml:space="preserve"> PAGEREF _Toc425770041 \h </w:instrText>
        </w:r>
        <w:r>
          <w:rPr>
            <w:noProof/>
            <w:webHidden/>
          </w:rPr>
        </w:r>
        <w:r>
          <w:rPr>
            <w:noProof/>
            <w:webHidden/>
          </w:rPr>
          <w:fldChar w:fldCharType="separate"/>
        </w:r>
        <w:r w:rsidR="00D5120F">
          <w:rPr>
            <w:noProof/>
            <w:webHidden/>
          </w:rPr>
          <w:t>21</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42" w:history="1">
        <w:r w:rsidR="00D5120F" w:rsidRPr="00CD44E1">
          <w:rPr>
            <w:rStyle w:val="Hyperlink"/>
            <w:noProof/>
          </w:rPr>
          <w:t>4</w:t>
        </w:r>
        <w:r w:rsidR="00D5120F">
          <w:rPr>
            <w:rFonts w:asciiTheme="minorHAnsi" w:eastAsiaTheme="minorEastAsia" w:hAnsiTheme="minorHAnsi" w:cstheme="minorBidi"/>
            <w:noProof/>
            <w:sz w:val="22"/>
            <w:szCs w:val="22"/>
          </w:rPr>
          <w:tab/>
        </w:r>
        <w:r w:rsidR="00D5120F" w:rsidRPr="00CD44E1">
          <w:rPr>
            <w:rStyle w:val="Hyperlink"/>
            <w:noProof/>
          </w:rPr>
          <w:t>Bedrijfsregels</w:t>
        </w:r>
        <w:r w:rsidR="00D5120F">
          <w:rPr>
            <w:noProof/>
            <w:webHidden/>
          </w:rPr>
          <w:tab/>
        </w:r>
        <w:r>
          <w:rPr>
            <w:noProof/>
            <w:webHidden/>
          </w:rPr>
          <w:fldChar w:fldCharType="begin"/>
        </w:r>
        <w:r w:rsidR="00D5120F">
          <w:rPr>
            <w:noProof/>
            <w:webHidden/>
          </w:rPr>
          <w:instrText xml:space="preserve"> PAGEREF _Toc425770042 \h </w:instrText>
        </w:r>
        <w:r>
          <w:rPr>
            <w:noProof/>
            <w:webHidden/>
          </w:rPr>
        </w:r>
        <w:r>
          <w:rPr>
            <w:noProof/>
            <w:webHidden/>
          </w:rPr>
          <w:fldChar w:fldCharType="separate"/>
        </w:r>
        <w:r w:rsidR="00D5120F">
          <w:rPr>
            <w:noProof/>
            <w:webHidden/>
          </w:rPr>
          <w:t>35</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43" w:history="1">
        <w:r w:rsidR="00D5120F" w:rsidRPr="00CD44E1">
          <w:rPr>
            <w:rStyle w:val="Hyperlink"/>
            <w:noProof/>
          </w:rPr>
          <w:t>4.1</w:t>
        </w:r>
        <w:r w:rsidR="00D5120F">
          <w:rPr>
            <w:rFonts w:asciiTheme="minorHAnsi" w:eastAsiaTheme="minorEastAsia" w:hAnsiTheme="minorHAnsi" w:cstheme="minorBidi"/>
            <w:b w:val="0"/>
            <w:noProof/>
            <w:sz w:val="22"/>
            <w:szCs w:val="22"/>
          </w:rPr>
          <w:tab/>
        </w:r>
        <w:r w:rsidR="00D5120F" w:rsidRPr="00CD44E1">
          <w:rPr>
            <w:rStyle w:val="Hyperlink"/>
            <w:noProof/>
          </w:rPr>
          <w:t>Invarianten</w:t>
        </w:r>
        <w:r w:rsidR="00D5120F">
          <w:rPr>
            <w:noProof/>
            <w:webHidden/>
          </w:rPr>
          <w:tab/>
        </w:r>
        <w:r>
          <w:rPr>
            <w:noProof/>
            <w:webHidden/>
          </w:rPr>
          <w:fldChar w:fldCharType="begin"/>
        </w:r>
        <w:r w:rsidR="00D5120F">
          <w:rPr>
            <w:noProof/>
            <w:webHidden/>
          </w:rPr>
          <w:instrText xml:space="preserve"> PAGEREF _Toc425770043 \h </w:instrText>
        </w:r>
        <w:r>
          <w:rPr>
            <w:noProof/>
            <w:webHidden/>
          </w:rPr>
        </w:r>
        <w:r>
          <w:rPr>
            <w:noProof/>
            <w:webHidden/>
          </w:rPr>
          <w:fldChar w:fldCharType="separate"/>
        </w:r>
        <w:r w:rsidR="00D5120F">
          <w:rPr>
            <w:noProof/>
            <w:webHidden/>
          </w:rPr>
          <w:t>35</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44" w:history="1">
        <w:r w:rsidR="00D5120F" w:rsidRPr="00CD44E1">
          <w:rPr>
            <w:rStyle w:val="Hyperlink"/>
            <w:noProof/>
          </w:rPr>
          <w:t>4.2</w:t>
        </w:r>
        <w:r w:rsidR="00D5120F">
          <w:rPr>
            <w:rFonts w:asciiTheme="minorHAnsi" w:eastAsiaTheme="minorEastAsia" w:hAnsiTheme="minorHAnsi" w:cstheme="minorBidi"/>
            <w:b w:val="0"/>
            <w:noProof/>
            <w:sz w:val="22"/>
            <w:szCs w:val="22"/>
          </w:rPr>
          <w:tab/>
        </w:r>
        <w:r w:rsidR="00D5120F" w:rsidRPr="00CD44E1">
          <w:rPr>
            <w:rStyle w:val="Hyperlink"/>
            <w:noProof/>
          </w:rPr>
          <w:t>Procesregels</w:t>
        </w:r>
        <w:r w:rsidR="00D5120F">
          <w:rPr>
            <w:noProof/>
            <w:webHidden/>
          </w:rPr>
          <w:tab/>
        </w:r>
        <w:r>
          <w:rPr>
            <w:noProof/>
            <w:webHidden/>
          </w:rPr>
          <w:fldChar w:fldCharType="begin"/>
        </w:r>
        <w:r w:rsidR="00D5120F">
          <w:rPr>
            <w:noProof/>
            <w:webHidden/>
          </w:rPr>
          <w:instrText xml:space="preserve"> PAGEREF _Toc425770044 \h </w:instrText>
        </w:r>
        <w:r>
          <w:rPr>
            <w:noProof/>
            <w:webHidden/>
          </w:rPr>
        </w:r>
        <w:r>
          <w:rPr>
            <w:noProof/>
            <w:webHidden/>
          </w:rPr>
          <w:fldChar w:fldCharType="separate"/>
        </w:r>
        <w:r w:rsidR="00D5120F">
          <w:rPr>
            <w:noProof/>
            <w:webHidden/>
          </w:rPr>
          <w:t>41</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45" w:history="1">
        <w:r w:rsidR="00D5120F" w:rsidRPr="00CD44E1">
          <w:rPr>
            <w:rStyle w:val="Hyperlink"/>
            <w:noProof/>
          </w:rPr>
          <w:t>5</w:t>
        </w:r>
        <w:r w:rsidR="00D5120F">
          <w:rPr>
            <w:rFonts w:asciiTheme="minorHAnsi" w:eastAsiaTheme="minorEastAsia" w:hAnsiTheme="minorHAnsi" w:cstheme="minorBidi"/>
            <w:noProof/>
            <w:sz w:val="22"/>
            <w:szCs w:val="22"/>
          </w:rPr>
          <w:tab/>
        </w:r>
        <w:r w:rsidR="00D5120F" w:rsidRPr="00CD44E1">
          <w:rPr>
            <w:rStyle w:val="Hyperlink"/>
            <w:noProof/>
          </w:rPr>
          <w:t>Ontwerpoverwegingen</w:t>
        </w:r>
        <w:r w:rsidR="00D5120F">
          <w:rPr>
            <w:noProof/>
            <w:webHidden/>
          </w:rPr>
          <w:tab/>
        </w:r>
        <w:r>
          <w:rPr>
            <w:noProof/>
            <w:webHidden/>
          </w:rPr>
          <w:fldChar w:fldCharType="begin"/>
        </w:r>
        <w:r w:rsidR="00D5120F">
          <w:rPr>
            <w:noProof/>
            <w:webHidden/>
          </w:rPr>
          <w:instrText xml:space="preserve"> PAGEREF _Toc425770045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46" w:history="1">
        <w:r w:rsidR="00D5120F" w:rsidRPr="00CD44E1">
          <w:rPr>
            <w:rStyle w:val="Hyperlink"/>
            <w:noProof/>
          </w:rPr>
          <w:t>5.1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_Toc425770046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47" w:history="1">
        <w:r w:rsidR="00D5120F" w:rsidRPr="00CD44E1">
          <w:rPr>
            <w:rStyle w:val="Hyperlink"/>
            <w:noProof/>
          </w:rPr>
          <w:t>5.2</w:t>
        </w:r>
        <w:r w:rsidR="00D5120F">
          <w:rPr>
            <w:rFonts w:asciiTheme="minorHAnsi" w:eastAsiaTheme="minorEastAsia" w:hAnsiTheme="minorHAnsi" w:cstheme="minorBidi"/>
            <w:b w:val="0"/>
            <w:noProof/>
            <w:sz w:val="22"/>
            <w:szCs w:val="22"/>
          </w:rPr>
          <w:tab/>
        </w:r>
        <w:r w:rsidR="00D5120F" w:rsidRPr="00CD44E1">
          <w:rPr>
            <w:rStyle w:val="Hyperlink"/>
            <w:noProof/>
          </w:rPr>
          <w:t>Verwerken van periodeverantwoordingen</w:t>
        </w:r>
        <w:r w:rsidR="00D5120F">
          <w:rPr>
            <w:noProof/>
            <w:webHidden/>
          </w:rPr>
          <w:tab/>
        </w:r>
        <w:r>
          <w:rPr>
            <w:noProof/>
            <w:webHidden/>
          </w:rPr>
          <w:fldChar w:fldCharType="begin"/>
        </w:r>
        <w:r w:rsidR="00D5120F">
          <w:rPr>
            <w:noProof/>
            <w:webHidden/>
          </w:rPr>
          <w:instrText xml:space="preserve"> PAGEREF _Toc425770047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48" w:history="1">
        <w:r w:rsidR="00D5120F" w:rsidRPr="00CD44E1">
          <w:rPr>
            <w:rStyle w:val="Hyperlink"/>
            <w:noProof/>
          </w:rPr>
          <w:t>5.3</w:t>
        </w:r>
        <w:r w:rsidR="00D5120F">
          <w:rPr>
            <w:rFonts w:asciiTheme="minorHAnsi" w:eastAsiaTheme="minorEastAsia" w:hAnsiTheme="minorHAnsi" w:cstheme="minorBidi"/>
            <w:b w:val="0"/>
            <w:noProof/>
            <w:sz w:val="22"/>
            <w:szCs w:val="22"/>
          </w:rPr>
          <w:tab/>
        </w:r>
        <w:r w:rsidR="00D5120F" w:rsidRPr="00CD44E1">
          <w:rPr>
            <w:rStyle w:val="Hyperlink"/>
            <w:noProof/>
          </w:rPr>
          <w:t>Rechten en hun toekenning aan een medewerker</w:t>
        </w:r>
        <w:r w:rsidR="00D5120F">
          <w:rPr>
            <w:noProof/>
            <w:webHidden/>
          </w:rPr>
          <w:tab/>
        </w:r>
        <w:r>
          <w:rPr>
            <w:noProof/>
            <w:webHidden/>
          </w:rPr>
          <w:fldChar w:fldCharType="begin"/>
        </w:r>
        <w:r w:rsidR="00D5120F">
          <w:rPr>
            <w:noProof/>
            <w:webHidden/>
          </w:rPr>
          <w:instrText xml:space="preserve"> PAGEREF _Toc425770048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49" w:history="1">
        <w:r w:rsidR="00D5120F" w:rsidRPr="00CD44E1">
          <w:rPr>
            <w:rStyle w:val="Hyperlink"/>
            <w:noProof/>
          </w:rPr>
          <w:t>5.4</w:t>
        </w:r>
        <w:r w:rsidR="00D5120F">
          <w:rPr>
            <w:rFonts w:asciiTheme="minorHAnsi" w:eastAsiaTheme="minorEastAsia" w:hAnsiTheme="minorHAnsi" w:cstheme="minorBidi"/>
            <w:b w:val="0"/>
            <w:noProof/>
            <w:sz w:val="22"/>
            <w:szCs w:val="22"/>
          </w:rPr>
          <w:tab/>
        </w:r>
        <w:r w:rsidR="00D5120F" w:rsidRPr="00CD44E1">
          <w:rPr>
            <w:rStyle w:val="Hyperlink"/>
            <w:noProof/>
          </w:rPr>
          <w:t>Uitvraag in SPIN (via CGO)</w:t>
        </w:r>
        <w:r w:rsidR="00D5120F">
          <w:rPr>
            <w:noProof/>
            <w:webHidden/>
          </w:rPr>
          <w:tab/>
        </w:r>
        <w:r>
          <w:rPr>
            <w:noProof/>
            <w:webHidden/>
          </w:rPr>
          <w:fldChar w:fldCharType="begin"/>
        </w:r>
        <w:r w:rsidR="00D5120F">
          <w:rPr>
            <w:noProof/>
            <w:webHidden/>
          </w:rPr>
          <w:instrText xml:space="preserve"> PAGEREF _Toc425770049 \h </w:instrText>
        </w:r>
        <w:r>
          <w:rPr>
            <w:noProof/>
            <w:webHidden/>
          </w:rPr>
        </w:r>
        <w:r>
          <w:rPr>
            <w:noProof/>
            <w:webHidden/>
          </w:rPr>
          <w:fldChar w:fldCharType="separate"/>
        </w:r>
        <w:r w:rsidR="00D5120F">
          <w:rPr>
            <w:noProof/>
            <w:webHidden/>
          </w:rPr>
          <w:t>44</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50" w:history="1">
        <w:r w:rsidR="00D5120F" w:rsidRPr="00CD44E1">
          <w:rPr>
            <w:rStyle w:val="Hyperlink"/>
            <w:noProof/>
          </w:rPr>
          <w:t>6</w:t>
        </w:r>
        <w:r w:rsidR="00D5120F">
          <w:rPr>
            <w:rFonts w:asciiTheme="minorHAnsi" w:eastAsiaTheme="minorEastAsia" w:hAnsiTheme="minorHAnsi" w:cstheme="minorBidi"/>
            <w:noProof/>
            <w:sz w:val="22"/>
            <w:szCs w:val="22"/>
          </w:rPr>
          <w:tab/>
        </w:r>
        <w:r w:rsidR="00D5120F" w:rsidRPr="00CD44E1">
          <w:rPr>
            <w:rStyle w:val="Hyperlink"/>
            <w:noProof/>
          </w:rPr>
          <w:t>Functies</w:t>
        </w:r>
        <w:r w:rsidR="00D5120F">
          <w:rPr>
            <w:noProof/>
            <w:webHidden/>
          </w:rPr>
          <w:tab/>
        </w:r>
        <w:r>
          <w:rPr>
            <w:noProof/>
            <w:webHidden/>
          </w:rPr>
          <w:fldChar w:fldCharType="begin"/>
        </w:r>
        <w:r w:rsidR="00D5120F">
          <w:rPr>
            <w:noProof/>
            <w:webHidden/>
          </w:rPr>
          <w:instrText xml:space="preserve"> PAGEREF _Toc425770050 \h </w:instrText>
        </w:r>
        <w:r>
          <w:rPr>
            <w:noProof/>
            <w:webHidden/>
          </w:rPr>
        </w:r>
        <w:r>
          <w:rPr>
            <w:noProof/>
            <w:webHidden/>
          </w:rPr>
          <w:fldChar w:fldCharType="separate"/>
        </w:r>
        <w:r w:rsidR="00D5120F">
          <w:rPr>
            <w:noProof/>
            <w:webHidden/>
          </w:rPr>
          <w:t>45</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51" w:history="1">
        <w:r w:rsidR="00D5120F" w:rsidRPr="00CD44E1">
          <w:rPr>
            <w:rStyle w:val="Hyperlink"/>
            <w:noProof/>
          </w:rPr>
          <w:t>6.1</w:t>
        </w:r>
        <w:r w:rsidR="00D5120F">
          <w:rPr>
            <w:rFonts w:asciiTheme="minorHAnsi" w:eastAsiaTheme="minorEastAsia" w:hAnsiTheme="minorHAnsi" w:cstheme="minorBidi"/>
            <w:b w:val="0"/>
            <w:noProof/>
            <w:sz w:val="22"/>
            <w:szCs w:val="22"/>
          </w:rPr>
          <w:tab/>
        </w:r>
        <w:r w:rsidR="00D5120F" w:rsidRPr="00CD44E1">
          <w:rPr>
            <w:rStyle w:val="Hyperlink"/>
            <w:noProof/>
          </w:rPr>
          <w:t>Ophalen periodebatch</w:t>
        </w:r>
        <w:r w:rsidR="00D5120F">
          <w:rPr>
            <w:noProof/>
            <w:webHidden/>
          </w:rPr>
          <w:tab/>
        </w:r>
        <w:r>
          <w:rPr>
            <w:noProof/>
            <w:webHidden/>
          </w:rPr>
          <w:fldChar w:fldCharType="begin"/>
        </w:r>
        <w:r w:rsidR="00D5120F">
          <w:rPr>
            <w:noProof/>
            <w:webHidden/>
          </w:rPr>
          <w:instrText xml:space="preserve"> PAGEREF _Toc425770051 \h </w:instrText>
        </w:r>
        <w:r>
          <w:rPr>
            <w:noProof/>
            <w:webHidden/>
          </w:rPr>
        </w:r>
        <w:r>
          <w:rPr>
            <w:noProof/>
            <w:webHidden/>
          </w:rPr>
          <w:fldChar w:fldCharType="separate"/>
        </w:r>
        <w:r w:rsidR="00D5120F">
          <w:rPr>
            <w:noProof/>
            <w:webHidden/>
          </w:rPr>
          <w:t>45</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52" w:history="1">
        <w:r w:rsidR="00D5120F" w:rsidRPr="00CD44E1">
          <w:rPr>
            <w:rStyle w:val="Hyperlink"/>
            <w:noProof/>
          </w:rPr>
          <w:t>6.2</w:t>
        </w:r>
        <w:r w:rsidR="00D5120F">
          <w:rPr>
            <w:rFonts w:asciiTheme="minorHAnsi" w:eastAsiaTheme="minorEastAsia" w:hAnsiTheme="minorHAnsi" w:cstheme="minorBidi"/>
            <w:b w:val="0"/>
            <w:noProof/>
            <w:sz w:val="22"/>
            <w:szCs w:val="22"/>
          </w:rPr>
          <w:tab/>
        </w:r>
        <w:r w:rsidR="00D5120F" w:rsidRPr="00CD44E1">
          <w:rPr>
            <w:rStyle w:val="Hyperlink"/>
            <w:noProof/>
          </w:rPr>
          <w:t>Verwerk in kennismotor</w:t>
        </w:r>
        <w:r w:rsidR="00D5120F">
          <w:rPr>
            <w:noProof/>
            <w:webHidden/>
          </w:rPr>
          <w:tab/>
        </w:r>
        <w:r>
          <w:rPr>
            <w:noProof/>
            <w:webHidden/>
          </w:rPr>
          <w:fldChar w:fldCharType="begin"/>
        </w:r>
        <w:r w:rsidR="00D5120F">
          <w:rPr>
            <w:noProof/>
            <w:webHidden/>
          </w:rPr>
          <w:instrText xml:space="preserve"> PAGEREF _Toc425770052 \h </w:instrText>
        </w:r>
        <w:r>
          <w:rPr>
            <w:noProof/>
            <w:webHidden/>
          </w:rPr>
        </w:r>
        <w:r>
          <w:rPr>
            <w:noProof/>
            <w:webHidden/>
          </w:rPr>
          <w:fldChar w:fldCharType="separate"/>
        </w:r>
        <w:r w:rsidR="00D5120F">
          <w:rPr>
            <w:noProof/>
            <w:webHidden/>
          </w:rPr>
          <w:t>46</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53" w:history="1">
        <w:r w:rsidR="00D5120F" w:rsidRPr="00CD44E1">
          <w:rPr>
            <w:rStyle w:val="Hyperlink"/>
            <w:noProof/>
          </w:rPr>
          <w:t>6.3</w:t>
        </w:r>
        <w:r w:rsidR="00D5120F">
          <w:rPr>
            <w:rFonts w:asciiTheme="minorHAnsi" w:eastAsiaTheme="minorEastAsia" w:hAnsiTheme="minorHAnsi" w:cstheme="minorBidi"/>
            <w:b w:val="0"/>
            <w:noProof/>
            <w:sz w:val="22"/>
            <w:szCs w:val="22"/>
          </w:rPr>
          <w:tab/>
        </w:r>
        <w:r w:rsidR="00D5120F" w:rsidRPr="00CD44E1">
          <w:rPr>
            <w:rStyle w:val="Hyperlink"/>
            <w:noProof/>
          </w:rPr>
          <w:t>Vrijgeven voor datawarehouse</w:t>
        </w:r>
        <w:r w:rsidR="00D5120F">
          <w:rPr>
            <w:noProof/>
            <w:webHidden/>
          </w:rPr>
          <w:tab/>
        </w:r>
        <w:r>
          <w:rPr>
            <w:noProof/>
            <w:webHidden/>
          </w:rPr>
          <w:fldChar w:fldCharType="begin"/>
        </w:r>
        <w:r w:rsidR="00D5120F">
          <w:rPr>
            <w:noProof/>
            <w:webHidden/>
          </w:rPr>
          <w:instrText xml:space="preserve"> PAGEREF _Toc425770053 \h </w:instrText>
        </w:r>
        <w:r>
          <w:rPr>
            <w:noProof/>
            <w:webHidden/>
          </w:rPr>
        </w:r>
        <w:r>
          <w:rPr>
            <w:noProof/>
            <w:webHidden/>
          </w:rPr>
          <w:fldChar w:fldCharType="separate"/>
        </w:r>
        <w:r w:rsidR="00D5120F">
          <w:rPr>
            <w:noProof/>
            <w:webHidden/>
          </w:rPr>
          <w:t>47</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54" w:history="1">
        <w:r w:rsidR="00D5120F" w:rsidRPr="00CD44E1">
          <w:rPr>
            <w:rStyle w:val="Hyperlink"/>
            <w:noProof/>
          </w:rPr>
          <w:t>6.4</w:t>
        </w:r>
        <w:r w:rsidR="00D5120F">
          <w:rPr>
            <w:rFonts w:asciiTheme="minorHAnsi" w:eastAsiaTheme="minorEastAsia" w:hAnsiTheme="minorHAnsi" w:cstheme="minorBidi"/>
            <w:b w:val="0"/>
            <w:noProof/>
            <w:sz w:val="22"/>
            <w:szCs w:val="22"/>
          </w:rPr>
          <w:tab/>
        </w:r>
        <w:r w:rsidR="00D5120F" w:rsidRPr="00CD44E1">
          <w:rPr>
            <w:rStyle w:val="Hyperlink"/>
            <w:noProof/>
          </w:rPr>
          <w:t>Verstuur naar P-Direkt</w:t>
        </w:r>
        <w:r w:rsidR="00D5120F">
          <w:rPr>
            <w:noProof/>
            <w:webHidden/>
          </w:rPr>
          <w:tab/>
        </w:r>
        <w:r>
          <w:rPr>
            <w:noProof/>
            <w:webHidden/>
          </w:rPr>
          <w:fldChar w:fldCharType="begin"/>
        </w:r>
        <w:r w:rsidR="00D5120F">
          <w:rPr>
            <w:noProof/>
            <w:webHidden/>
          </w:rPr>
          <w:instrText xml:space="preserve"> PAGEREF _Toc425770054 \h </w:instrText>
        </w:r>
        <w:r>
          <w:rPr>
            <w:noProof/>
            <w:webHidden/>
          </w:rPr>
        </w:r>
        <w:r>
          <w:rPr>
            <w:noProof/>
            <w:webHidden/>
          </w:rPr>
          <w:fldChar w:fldCharType="separate"/>
        </w:r>
        <w:r w:rsidR="00D5120F">
          <w:rPr>
            <w:noProof/>
            <w:webHidden/>
          </w:rPr>
          <w:t>47</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55" w:history="1">
        <w:r w:rsidR="00D5120F" w:rsidRPr="00CD44E1">
          <w:rPr>
            <w:rStyle w:val="Hyperlink"/>
            <w:noProof/>
          </w:rPr>
          <w:t>6.5</w:t>
        </w:r>
        <w:r w:rsidR="00D5120F">
          <w:rPr>
            <w:rFonts w:asciiTheme="minorHAnsi" w:eastAsiaTheme="minorEastAsia" w:hAnsiTheme="minorHAnsi" w:cstheme="minorBidi"/>
            <w:b w:val="0"/>
            <w:noProof/>
            <w:sz w:val="22"/>
            <w:szCs w:val="22"/>
          </w:rPr>
          <w:tab/>
        </w:r>
        <w:r w:rsidR="00D5120F" w:rsidRPr="00CD44E1">
          <w:rPr>
            <w:rStyle w:val="Hyperlink"/>
            <w:noProof/>
          </w:rPr>
          <w:t>Berekening</w:t>
        </w:r>
        <w:r w:rsidR="00D5120F">
          <w:rPr>
            <w:noProof/>
            <w:webHidden/>
          </w:rPr>
          <w:tab/>
        </w:r>
        <w:r>
          <w:rPr>
            <w:noProof/>
            <w:webHidden/>
          </w:rPr>
          <w:fldChar w:fldCharType="begin"/>
        </w:r>
        <w:r w:rsidR="00D5120F">
          <w:rPr>
            <w:noProof/>
            <w:webHidden/>
          </w:rPr>
          <w:instrText xml:space="preserve"> PAGEREF _Toc425770055 \h </w:instrText>
        </w:r>
        <w:r>
          <w:rPr>
            <w:noProof/>
            <w:webHidden/>
          </w:rPr>
        </w:r>
        <w:r>
          <w:rPr>
            <w:noProof/>
            <w:webHidden/>
          </w:rPr>
          <w:fldChar w:fldCharType="separate"/>
        </w:r>
        <w:r w:rsidR="00D5120F">
          <w:rPr>
            <w:noProof/>
            <w:webHidden/>
          </w:rPr>
          <w:t>48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56" w:history="1">
        <w:r w:rsidR="00D5120F" w:rsidRPr="00CD44E1">
          <w:rPr>
            <w:rStyle w:val="Hyperlink"/>
            <w:noProof/>
          </w:rPr>
          <w:t>6.6</w:t>
        </w:r>
        <w:r w:rsidR="00D5120F">
          <w:rPr>
            <w:rFonts w:asciiTheme="minorHAnsi" w:eastAsiaTheme="minorEastAsia" w:hAnsiTheme="minorHAnsi" w:cstheme="minorBidi"/>
            <w:b w:val="0"/>
            <w:noProof/>
            <w:sz w:val="22"/>
            <w:szCs w:val="22"/>
          </w:rPr>
          <w:tab/>
        </w:r>
        <w:r w:rsidR="00D5120F" w:rsidRPr="00CD44E1">
          <w:rPr>
            <w:rStyle w:val="Hyperlink"/>
            <w:noProof/>
          </w:rPr>
          <w:t>Lees medewerkerrechten in</w:t>
        </w:r>
        <w:r w:rsidR="00D5120F">
          <w:rPr>
            <w:noProof/>
            <w:webHidden/>
          </w:rPr>
          <w:tab/>
        </w:r>
        <w:r>
          <w:rPr>
            <w:noProof/>
            <w:webHidden/>
          </w:rPr>
          <w:fldChar w:fldCharType="begin"/>
        </w:r>
        <w:r w:rsidR="00D5120F">
          <w:rPr>
            <w:noProof/>
            <w:webHidden/>
          </w:rPr>
          <w:instrText xml:space="preserve"> PAGEREF _Toc425770056 \h </w:instrText>
        </w:r>
        <w:r>
          <w:rPr>
            <w:noProof/>
            <w:webHidden/>
          </w:rPr>
        </w:r>
        <w:r>
          <w:rPr>
            <w:noProof/>
            <w:webHidden/>
          </w:rPr>
          <w:fldChar w:fldCharType="separate"/>
        </w:r>
        <w:r w:rsidR="00D5120F">
          <w:rPr>
            <w:noProof/>
            <w:webHidden/>
          </w:rPr>
          <w:t>48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57" w:history="1">
        <w:r w:rsidR="00D5120F" w:rsidRPr="00CD44E1">
          <w:rPr>
            <w:rStyle w:val="Hyperlink"/>
            <w:noProof/>
          </w:rPr>
          <w:t>6.7</w:t>
        </w:r>
        <w:r w:rsidR="00D5120F">
          <w:rPr>
            <w:rFonts w:asciiTheme="minorHAnsi" w:eastAsiaTheme="minorEastAsia" w:hAnsiTheme="minorHAnsi" w:cstheme="minorBidi"/>
            <w:b w:val="0"/>
            <w:noProof/>
            <w:sz w:val="22"/>
            <w:szCs w:val="22"/>
          </w:rPr>
          <w:tab/>
        </w:r>
        <w:r w:rsidR="00D5120F" w:rsidRPr="00CD44E1">
          <w:rPr>
            <w:rStyle w:val="Hyperlink"/>
            <w:noProof/>
          </w:rPr>
          <w:t>Lees arbeidsmodaliteiten in</w:t>
        </w:r>
        <w:r w:rsidR="00D5120F">
          <w:rPr>
            <w:noProof/>
            <w:webHidden/>
          </w:rPr>
          <w:tab/>
        </w:r>
        <w:r>
          <w:rPr>
            <w:noProof/>
            <w:webHidden/>
          </w:rPr>
          <w:fldChar w:fldCharType="begin"/>
        </w:r>
        <w:r w:rsidR="00D5120F">
          <w:rPr>
            <w:noProof/>
            <w:webHidden/>
          </w:rPr>
          <w:instrText xml:space="preserve"> PAGEREF _Toc425770057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58" w:history="1">
        <w:r w:rsidR="00D5120F" w:rsidRPr="00CD44E1">
          <w:rPr>
            <w:rStyle w:val="Hyperlink"/>
            <w:noProof/>
          </w:rPr>
          <w:t>6.8</w:t>
        </w:r>
        <w:r w:rsidR="00D5120F">
          <w:rPr>
            <w:rFonts w:asciiTheme="minorHAnsi" w:eastAsiaTheme="minorEastAsia" w:hAnsiTheme="minorHAnsi" w:cstheme="minorBidi"/>
            <w:b w:val="0"/>
            <w:noProof/>
            <w:sz w:val="22"/>
            <w:szCs w:val="22"/>
          </w:rPr>
          <w:tab/>
        </w:r>
        <w:r w:rsidR="00D5120F" w:rsidRPr="00CD44E1">
          <w:rPr>
            <w:rStyle w:val="Hyperlink"/>
            <w:noProof/>
          </w:rPr>
          <w:t>Beheren arbeidsmodaliteiten</w:t>
        </w:r>
        <w:r w:rsidR="00D5120F">
          <w:rPr>
            <w:noProof/>
            <w:webHidden/>
          </w:rPr>
          <w:tab/>
        </w:r>
        <w:r>
          <w:rPr>
            <w:noProof/>
            <w:webHidden/>
          </w:rPr>
          <w:fldChar w:fldCharType="begin"/>
        </w:r>
        <w:r w:rsidR="00D5120F">
          <w:rPr>
            <w:noProof/>
            <w:webHidden/>
          </w:rPr>
          <w:instrText xml:space="preserve"> PAGEREF _Toc425770058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59" w:history="1">
        <w:r w:rsidR="00D5120F" w:rsidRPr="00CD44E1">
          <w:rPr>
            <w:rStyle w:val="Hyperlink"/>
            <w:noProof/>
          </w:rPr>
          <w:t>6.9</w:t>
        </w:r>
        <w:r w:rsidR="00D5120F">
          <w:rPr>
            <w:rFonts w:asciiTheme="minorHAnsi" w:eastAsiaTheme="minorEastAsia" w:hAnsiTheme="minorHAnsi" w:cstheme="minorBidi"/>
            <w:b w:val="0"/>
            <w:noProof/>
            <w:sz w:val="22"/>
            <w:szCs w:val="22"/>
          </w:rPr>
          <w:tab/>
        </w:r>
        <w:r w:rsidR="00D5120F" w:rsidRPr="00CD44E1">
          <w:rPr>
            <w:rStyle w:val="Hyperlink"/>
            <w:noProof/>
          </w:rPr>
          <w:t>wijzig urentegoed</w:t>
        </w:r>
        <w:r w:rsidR="00D5120F">
          <w:rPr>
            <w:noProof/>
            <w:webHidden/>
          </w:rPr>
          <w:tab/>
        </w:r>
        <w:r>
          <w:rPr>
            <w:noProof/>
            <w:webHidden/>
          </w:rPr>
          <w:fldChar w:fldCharType="begin"/>
        </w:r>
        <w:r w:rsidR="00D5120F">
          <w:rPr>
            <w:noProof/>
            <w:webHidden/>
          </w:rPr>
          <w:instrText xml:space="preserve"> PAGEREF _Toc425770059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60" w:history="1">
        <w:r w:rsidR="00D5120F" w:rsidRPr="00CD44E1">
          <w:rPr>
            <w:rStyle w:val="Hyperlink"/>
            <w:noProof/>
          </w:rPr>
          <w:t>6.10</w:t>
        </w:r>
        <w:r w:rsidR="00D5120F">
          <w:rPr>
            <w:rFonts w:asciiTheme="minorHAnsi" w:eastAsiaTheme="minorEastAsia" w:hAnsiTheme="minorHAnsi" w:cstheme="minorBidi"/>
            <w:b w:val="0"/>
            <w:noProof/>
            <w:sz w:val="22"/>
            <w:szCs w:val="22"/>
          </w:rPr>
          <w:tab/>
        </w:r>
        <w:r w:rsidR="00D5120F" w:rsidRPr="00CD44E1">
          <w:rPr>
            <w:rStyle w:val="Hyperlink"/>
            <w:noProof/>
          </w:rPr>
          <w:t>nieuwe medewerker</w:t>
        </w:r>
        <w:r w:rsidR="00D5120F">
          <w:rPr>
            <w:noProof/>
            <w:webHidden/>
          </w:rPr>
          <w:tab/>
        </w:r>
        <w:r>
          <w:rPr>
            <w:noProof/>
            <w:webHidden/>
          </w:rPr>
          <w:fldChar w:fldCharType="begin"/>
        </w:r>
        <w:r w:rsidR="00D5120F">
          <w:rPr>
            <w:noProof/>
            <w:webHidden/>
          </w:rPr>
          <w:instrText xml:space="preserve"> PAGEREF _Toc425770060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61" w:history="1">
        <w:r w:rsidR="00D5120F" w:rsidRPr="00CD44E1">
          <w:rPr>
            <w:rStyle w:val="Hyperlink"/>
            <w:noProof/>
          </w:rPr>
          <w:t>6.11</w:t>
        </w:r>
        <w:r w:rsidR="00D5120F">
          <w:rPr>
            <w:rFonts w:asciiTheme="minorHAnsi" w:eastAsiaTheme="minorEastAsia" w:hAnsiTheme="minorHAnsi" w:cstheme="minorBidi"/>
            <w:b w:val="0"/>
            <w:noProof/>
            <w:sz w:val="22"/>
            <w:szCs w:val="22"/>
          </w:rPr>
          <w:tab/>
        </w:r>
        <w:r w:rsidR="00D5120F" w:rsidRPr="00CD44E1">
          <w:rPr>
            <w:rStyle w:val="Hyperlink"/>
            <w:noProof/>
          </w:rPr>
          <w:t>Beheer medewerkerrechten</w:t>
        </w:r>
        <w:r w:rsidR="00D5120F">
          <w:rPr>
            <w:noProof/>
            <w:webHidden/>
          </w:rPr>
          <w:tab/>
        </w:r>
        <w:r>
          <w:rPr>
            <w:noProof/>
            <w:webHidden/>
          </w:rPr>
          <w:fldChar w:fldCharType="begin"/>
        </w:r>
        <w:r w:rsidR="00D5120F">
          <w:rPr>
            <w:noProof/>
            <w:webHidden/>
          </w:rPr>
          <w:instrText xml:space="preserve"> PAGEREF _Toc425770061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62" w:history="1">
        <w:r w:rsidR="00D5120F" w:rsidRPr="00CD44E1">
          <w:rPr>
            <w:rStyle w:val="Hyperlink"/>
            <w:noProof/>
          </w:rPr>
          <w:t>6.12</w:t>
        </w:r>
        <w:r w:rsidR="00D5120F">
          <w:rPr>
            <w:rFonts w:asciiTheme="minorHAnsi" w:eastAsiaTheme="minorEastAsia" w:hAnsiTheme="minorHAnsi" w:cstheme="minorBidi"/>
            <w:b w:val="0"/>
            <w:noProof/>
            <w:sz w:val="22"/>
            <w:szCs w:val="22"/>
          </w:rPr>
          <w:tab/>
        </w:r>
        <w:r w:rsidR="00D5120F" w:rsidRPr="00CD44E1">
          <w:rPr>
            <w:rStyle w:val="Hyperlink"/>
            <w:noProof/>
          </w:rPr>
          <w:t>corrigeer TWK urentegoed</w:t>
        </w:r>
        <w:r w:rsidR="00D5120F">
          <w:rPr>
            <w:noProof/>
            <w:webHidden/>
          </w:rPr>
          <w:tab/>
        </w:r>
        <w:r>
          <w:rPr>
            <w:noProof/>
            <w:webHidden/>
          </w:rPr>
          <w:fldChar w:fldCharType="begin"/>
        </w:r>
        <w:r w:rsidR="00D5120F">
          <w:rPr>
            <w:noProof/>
            <w:webHidden/>
          </w:rPr>
          <w:instrText xml:space="preserve"> PAGEREF _Toc425770062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63" w:history="1">
        <w:r w:rsidR="00D5120F" w:rsidRPr="00CD44E1">
          <w:rPr>
            <w:rStyle w:val="Hyperlink"/>
            <w:noProof/>
          </w:rPr>
          <w:t>6.13</w:t>
        </w:r>
        <w:r w:rsidR="00D5120F">
          <w:rPr>
            <w:rFonts w:asciiTheme="minorHAnsi" w:eastAsiaTheme="minorEastAsia" w:hAnsiTheme="minorHAnsi" w:cstheme="minorBidi"/>
            <w:b w:val="0"/>
            <w:noProof/>
            <w:sz w:val="22"/>
            <w:szCs w:val="22"/>
          </w:rPr>
          <w:tab/>
        </w:r>
        <w:r w:rsidR="00D5120F" w:rsidRPr="00CD44E1">
          <w:rPr>
            <w:rStyle w:val="Hyperlink"/>
            <w:noProof/>
          </w:rPr>
          <w:t>upload urentegoeden</w:t>
        </w:r>
        <w:r w:rsidR="00D5120F">
          <w:rPr>
            <w:noProof/>
            <w:webHidden/>
          </w:rPr>
          <w:tab/>
        </w:r>
        <w:r>
          <w:rPr>
            <w:noProof/>
            <w:webHidden/>
          </w:rPr>
          <w:fldChar w:fldCharType="begin"/>
        </w:r>
        <w:r w:rsidR="00D5120F">
          <w:rPr>
            <w:noProof/>
            <w:webHidden/>
          </w:rPr>
          <w:instrText xml:space="preserve"> PAGEREF _Toc425770063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64" w:history="1">
        <w:r w:rsidR="00D5120F" w:rsidRPr="00CD44E1">
          <w:rPr>
            <w:rStyle w:val="Hyperlink"/>
            <w:noProof/>
          </w:rPr>
          <w:t>6.14</w:t>
        </w:r>
        <w:r w:rsidR="00D5120F">
          <w:rPr>
            <w:rFonts w:asciiTheme="minorHAnsi" w:eastAsiaTheme="minorEastAsia" w:hAnsiTheme="minorHAnsi" w:cstheme="minorBidi"/>
            <w:b w:val="0"/>
            <w:noProof/>
            <w:sz w:val="22"/>
            <w:szCs w:val="22"/>
          </w:rPr>
          <w:tab/>
        </w:r>
        <w:r w:rsidR="00D5120F" w:rsidRPr="00CD44E1">
          <w:rPr>
            <w:rStyle w:val="Hyperlink"/>
            <w:noProof/>
          </w:rPr>
          <w:t>upload medewerkerrechten</w:t>
        </w:r>
        <w:r w:rsidR="00D5120F">
          <w:rPr>
            <w:noProof/>
            <w:webHidden/>
          </w:rPr>
          <w:tab/>
        </w:r>
        <w:r>
          <w:rPr>
            <w:noProof/>
            <w:webHidden/>
          </w:rPr>
          <w:fldChar w:fldCharType="begin"/>
        </w:r>
        <w:r w:rsidR="00D5120F">
          <w:rPr>
            <w:noProof/>
            <w:webHidden/>
          </w:rPr>
          <w:instrText xml:space="preserve"> PAGEREF _Toc425770064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65" w:history="1">
        <w:r w:rsidR="00D5120F" w:rsidRPr="00CD44E1">
          <w:rPr>
            <w:rStyle w:val="Hyperlink"/>
            <w:noProof/>
          </w:rPr>
          <w:t>6.15</w:t>
        </w:r>
        <w:r w:rsidR="00D5120F">
          <w:rPr>
            <w:rFonts w:asciiTheme="minorHAnsi" w:eastAsiaTheme="minorEastAsia" w:hAnsiTheme="minorHAnsi" w:cstheme="minorBidi"/>
            <w:b w:val="0"/>
            <w:noProof/>
            <w:sz w:val="22"/>
            <w:szCs w:val="22"/>
          </w:rPr>
          <w:tab/>
        </w:r>
        <w:r w:rsidR="00D5120F" w:rsidRPr="00CD44E1">
          <w:rPr>
            <w:rStyle w:val="Hyperlink"/>
            <w:noProof/>
          </w:rPr>
          <w:t>muteer stamgegevens</w:t>
        </w:r>
        <w:r w:rsidR="00D5120F">
          <w:rPr>
            <w:noProof/>
            <w:webHidden/>
          </w:rPr>
          <w:tab/>
        </w:r>
        <w:r>
          <w:rPr>
            <w:noProof/>
            <w:webHidden/>
          </w:rPr>
          <w:fldChar w:fldCharType="begin"/>
        </w:r>
        <w:r w:rsidR="00D5120F">
          <w:rPr>
            <w:noProof/>
            <w:webHidden/>
          </w:rPr>
          <w:instrText xml:space="preserve"> PAGEREF _Toc425770065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66" w:history="1">
        <w:r w:rsidR="00D5120F" w:rsidRPr="00CD44E1">
          <w:rPr>
            <w:rStyle w:val="Hyperlink"/>
            <w:noProof/>
          </w:rPr>
          <w:t>7</w:t>
        </w:r>
        <w:r w:rsidR="00D5120F">
          <w:rPr>
            <w:rFonts w:asciiTheme="minorHAnsi" w:eastAsiaTheme="minorEastAsia" w:hAnsiTheme="minorHAnsi" w:cstheme="minorBidi"/>
            <w:noProof/>
            <w:sz w:val="22"/>
            <w:szCs w:val="22"/>
          </w:rPr>
          <w:tab/>
        </w:r>
        <w:r w:rsidR="00D5120F" w:rsidRPr="00CD44E1">
          <w:rPr>
            <w:rStyle w:val="Hyperlink"/>
            <w:noProof/>
          </w:rPr>
          <w:t>Conversie</w:t>
        </w:r>
        <w:r w:rsidR="00D5120F">
          <w:rPr>
            <w:noProof/>
            <w:webHidden/>
          </w:rPr>
          <w:tab/>
        </w:r>
        <w:r>
          <w:rPr>
            <w:noProof/>
            <w:webHidden/>
          </w:rPr>
          <w:fldChar w:fldCharType="begin"/>
        </w:r>
        <w:r w:rsidR="00D5120F">
          <w:rPr>
            <w:noProof/>
            <w:webHidden/>
          </w:rPr>
          <w:instrText xml:space="preserve"> PAGEREF _Toc425770066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67" w:history="1">
        <w:r w:rsidR="00D5120F" w:rsidRPr="00CD44E1">
          <w:rPr>
            <w:rStyle w:val="Hyperlink"/>
            <w:noProof/>
          </w:rPr>
          <w:t>7.1</w:t>
        </w:r>
        <w:r w:rsidR="00D5120F">
          <w:rPr>
            <w:rFonts w:asciiTheme="minorHAnsi" w:eastAsiaTheme="minorEastAsia" w:hAnsiTheme="minorHAnsi" w:cstheme="minorBidi"/>
            <w:b w:val="0"/>
            <w:noProof/>
            <w:sz w:val="22"/>
            <w:szCs w:val="22"/>
          </w:rPr>
          <w:tab/>
        </w:r>
        <w:r w:rsidR="00D5120F" w:rsidRPr="00CD44E1">
          <w:rPr>
            <w:rStyle w:val="Hyperlink"/>
            <w:noProof/>
          </w:rPr>
          <w:t>Medewerkerrechten</w:t>
        </w:r>
        <w:r w:rsidR="00D5120F">
          <w:rPr>
            <w:noProof/>
            <w:webHidden/>
          </w:rPr>
          <w:tab/>
        </w:r>
        <w:r>
          <w:rPr>
            <w:noProof/>
            <w:webHidden/>
          </w:rPr>
          <w:fldChar w:fldCharType="begin"/>
        </w:r>
        <w:r w:rsidR="00D5120F">
          <w:rPr>
            <w:noProof/>
            <w:webHidden/>
          </w:rPr>
          <w:instrText xml:space="preserve"> PAGEREF _Toc425770067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68" w:history="1">
        <w:r w:rsidR="00D5120F" w:rsidRPr="00CD44E1">
          <w:rPr>
            <w:rStyle w:val="Hyperlink"/>
            <w:noProof/>
          </w:rPr>
          <w:t>7.2</w:t>
        </w:r>
        <w:r w:rsidR="00D5120F">
          <w:rPr>
            <w:rFonts w:asciiTheme="minorHAnsi" w:eastAsiaTheme="minorEastAsia" w:hAnsiTheme="minorHAnsi" w:cstheme="minorBidi"/>
            <w:b w:val="0"/>
            <w:noProof/>
            <w:sz w:val="22"/>
            <w:szCs w:val="22"/>
          </w:rPr>
          <w:tab/>
        </w:r>
        <w:r w:rsidR="00D5120F" w:rsidRPr="00CD44E1">
          <w:rPr>
            <w:rStyle w:val="Hyperlink"/>
            <w:noProof/>
          </w:rPr>
          <w:t>Urentegoeden</w:t>
        </w:r>
        <w:r w:rsidR="00D5120F">
          <w:rPr>
            <w:noProof/>
            <w:webHidden/>
          </w:rPr>
          <w:tab/>
        </w:r>
        <w:r>
          <w:rPr>
            <w:noProof/>
            <w:webHidden/>
          </w:rPr>
          <w:fldChar w:fldCharType="begin"/>
        </w:r>
        <w:r w:rsidR="00D5120F">
          <w:rPr>
            <w:noProof/>
            <w:webHidden/>
          </w:rPr>
          <w:instrText xml:space="preserve"> PAGEREF _Toc425770068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69" w:history="1">
        <w:r w:rsidR="00D5120F" w:rsidRPr="00CD44E1">
          <w:rPr>
            <w:rStyle w:val="Hyperlink"/>
            <w:noProof/>
          </w:rPr>
          <w:t>7.3</w:t>
        </w:r>
        <w:r w:rsidR="00D5120F">
          <w:rPr>
            <w:rFonts w:asciiTheme="minorHAnsi" w:eastAsiaTheme="minorEastAsia" w:hAnsiTheme="minorHAnsi" w:cstheme="minorBidi"/>
            <w:b w:val="0"/>
            <w:noProof/>
            <w:sz w:val="22"/>
            <w:szCs w:val="22"/>
          </w:rPr>
          <w:tab/>
        </w:r>
        <w:r w:rsidR="00D5120F" w:rsidRPr="00CD44E1">
          <w:rPr>
            <w:rStyle w:val="Hyperlink"/>
            <w:noProof/>
          </w:rPr>
          <w:t>Stamgegevens</w:t>
        </w:r>
        <w:r w:rsidR="00D5120F">
          <w:rPr>
            <w:noProof/>
            <w:webHidden/>
          </w:rPr>
          <w:tab/>
        </w:r>
        <w:r>
          <w:rPr>
            <w:noProof/>
            <w:webHidden/>
          </w:rPr>
          <w:fldChar w:fldCharType="begin"/>
        </w:r>
        <w:r w:rsidR="00D5120F">
          <w:rPr>
            <w:noProof/>
            <w:webHidden/>
          </w:rPr>
          <w:instrText xml:space="preserve"> PAGEREF _Toc425770069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70" w:history="1">
        <w:r w:rsidR="00D5120F" w:rsidRPr="00CD44E1">
          <w:rPr>
            <w:rStyle w:val="Hyperlink"/>
            <w:noProof/>
          </w:rPr>
          <w:t>8</w:t>
        </w:r>
        <w:r w:rsidR="00D5120F">
          <w:rPr>
            <w:rFonts w:asciiTheme="minorHAnsi" w:eastAsiaTheme="minorEastAsia" w:hAnsiTheme="minorHAnsi" w:cstheme="minorBidi"/>
            <w:noProof/>
            <w:sz w:val="22"/>
            <w:szCs w:val="22"/>
          </w:rPr>
          <w:tab/>
        </w:r>
        <w:r w:rsidR="00D5120F" w:rsidRPr="00CD44E1">
          <w:rPr>
            <w:rStyle w:val="Hyperlink"/>
            <w:noProof/>
          </w:rPr>
          <w:t>Gebruikers interfaces</w:t>
        </w:r>
        <w:r w:rsidR="00D5120F">
          <w:rPr>
            <w:noProof/>
            <w:webHidden/>
          </w:rPr>
          <w:tab/>
        </w:r>
        <w:r>
          <w:rPr>
            <w:noProof/>
            <w:webHidden/>
          </w:rPr>
          <w:fldChar w:fldCharType="begin"/>
        </w:r>
        <w:r w:rsidR="00D5120F">
          <w:rPr>
            <w:noProof/>
            <w:webHidden/>
          </w:rPr>
          <w:instrText xml:space="preserve"> PAGEREF _Toc425770070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71" w:history="1">
        <w:r w:rsidR="00D5120F" w:rsidRPr="00CD44E1">
          <w:rPr>
            <w:rStyle w:val="Hyperlink"/>
            <w:noProof/>
          </w:rPr>
          <w:t>8.1</w:t>
        </w:r>
        <w:r w:rsidR="00D5120F">
          <w:rPr>
            <w:rFonts w:asciiTheme="minorHAnsi" w:eastAsiaTheme="minorEastAsia" w:hAnsiTheme="minorHAnsi" w:cstheme="minorBidi"/>
            <w:b w:val="0"/>
            <w:noProof/>
            <w:sz w:val="22"/>
            <w:szCs w:val="22"/>
          </w:rPr>
          <w:tab/>
        </w:r>
        <w:r w:rsidR="00D5120F" w:rsidRPr="00CD44E1">
          <w:rPr>
            <w:rStyle w:val="Hyperlink"/>
            <w:noProof/>
          </w:rPr>
          <w:t>Algemeen</w:t>
        </w:r>
        <w:r w:rsidR="00D5120F">
          <w:rPr>
            <w:noProof/>
            <w:webHidden/>
          </w:rPr>
          <w:tab/>
        </w:r>
        <w:r>
          <w:rPr>
            <w:noProof/>
            <w:webHidden/>
          </w:rPr>
          <w:fldChar w:fldCharType="begin"/>
        </w:r>
        <w:r w:rsidR="00D5120F">
          <w:rPr>
            <w:noProof/>
            <w:webHidden/>
          </w:rPr>
          <w:instrText xml:space="preserve"> PAGEREF _Toc425770071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72" w:history="1">
        <w:r w:rsidR="00D5120F" w:rsidRPr="00CD44E1">
          <w:rPr>
            <w:rStyle w:val="Hyperlink"/>
            <w:noProof/>
          </w:rPr>
          <w:t>8.2</w:t>
        </w:r>
        <w:r w:rsidR="00D5120F">
          <w:rPr>
            <w:rFonts w:asciiTheme="minorHAnsi" w:eastAsiaTheme="minorEastAsia" w:hAnsiTheme="minorHAnsi" w:cstheme="minorBidi"/>
            <w:b w:val="0"/>
            <w:noProof/>
            <w:sz w:val="22"/>
            <w:szCs w:val="22"/>
          </w:rPr>
          <w:tab/>
        </w:r>
        <w:r w:rsidR="00D5120F" w:rsidRPr="00CD44E1">
          <w:rPr>
            <w:rStyle w:val="Hyperlink"/>
            <w:noProof/>
          </w:rPr>
          <w:t>Hoofdmenu</w:t>
        </w:r>
        <w:r w:rsidR="00D5120F">
          <w:rPr>
            <w:noProof/>
            <w:webHidden/>
          </w:rPr>
          <w:tab/>
        </w:r>
        <w:r>
          <w:rPr>
            <w:noProof/>
            <w:webHidden/>
          </w:rPr>
          <w:fldChar w:fldCharType="begin"/>
        </w:r>
        <w:r w:rsidR="00D5120F">
          <w:rPr>
            <w:noProof/>
            <w:webHidden/>
          </w:rPr>
          <w:instrText xml:space="preserve"> PAGEREF _Toc425770072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73" w:history="1">
        <w:r w:rsidR="00D5120F" w:rsidRPr="00CD44E1">
          <w:rPr>
            <w:rStyle w:val="Hyperlink"/>
            <w:noProof/>
          </w:rPr>
          <w:t>8.3</w:t>
        </w:r>
        <w:r w:rsidR="00D5120F">
          <w:rPr>
            <w:rFonts w:asciiTheme="minorHAnsi" w:eastAsiaTheme="minorEastAsia" w:hAnsiTheme="minorHAnsi" w:cstheme="minorBidi"/>
            <w:b w:val="0"/>
            <w:noProof/>
            <w:sz w:val="22"/>
            <w:szCs w:val="22"/>
          </w:rPr>
          <w:tab/>
        </w:r>
        <w:r w:rsidR="00D5120F" w:rsidRPr="00CD44E1">
          <w:rPr>
            <w:rStyle w:val="Hyperlink"/>
            <w:noProof/>
          </w:rPr>
          <w:t>Startpagina</w:t>
        </w:r>
        <w:r w:rsidR="00D5120F">
          <w:rPr>
            <w:noProof/>
            <w:webHidden/>
          </w:rPr>
          <w:tab/>
        </w:r>
        <w:r>
          <w:rPr>
            <w:noProof/>
            <w:webHidden/>
          </w:rPr>
          <w:fldChar w:fldCharType="begin"/>
        </w:r>
        <w:r w:rsidR="00D5120F">
          <w:rPr>
            <w:noProof/>
            <w:webHidden/>
          </w:rPr>
          <w:instrText xml:space="preserve"> PAGEREF _Toc425770073 \h </w:instrText>
        </w:r>
        <w:r>
          <w:rPr>
            <w:noProof/>
            <w:webHidden/>
          </w:rPr>
        </w:r>
        <w:r>
          <w:rPr>
            <w:noProof/>
            <w:webHidden/>
          </w:rPr>
          <w:fldChar w:fldCharType="separate"/>
        </w:r>
        <w:r w:rsidR="00D5120F">
          <w:rPr>
            <w:noProof/>
            <w:webHidden/>
          </w:rPr>
          <w:t>55</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74" w:history="1">
        <w:r w:rsidR="00D5120F" w:rsidRPr="00CD44E1">
          <w:rPr>
            <w:rStyle w:val="Hyperlink"/>
            <w:noProof/>
          </w:rPr>
          <w:t>8.4</w:t>
        </w:r>
        <w:r w:rsidR="00D5120F">
          <w:rPr>
            <w:rFonts w:asciiTheme="minorHAnsi" w:eastAsiaTheme="minorEastAsia" w:hAnsiTheme="minorHAnsi" w:cstheme="minorBidi"/>
            <w:b w:val="0"/>
            <w:noProof/>
            <w:sz w:val="22"/>
            <w:szCs w:val="22"/>
          </w:rPr>
          <w:tab/>
        </w:r>
        <w:r w:rsidR="00D5120F" w:rsidRPr="00CD44E1">
          <w:rPr>
            <w:rStyle w:val="Hyperlink"/>
            <w:noProof/>
          </w:rPr>
          <w:t>Beheren medewerkers</w:t>
        </w:r>
        <w:r w:rsidR="00D5120F">
          <w:rPr>
            <w:noProof/>
            <w:webHidden/>
          </w:rPr>
          <w:tab/>
        </w:r>
        <w:r>
          <w:rPr>
            <w:noProof/>
            <w:webHidden/>
          </w:rPr>
          <w:fldChar w:fldCharType="begin"/>
        </w:r>
        <w:r w:rsidR="00D5120F">
          <w:rPr>
            <w:noProof/>
            <w:webHidden/>
          </w:rPr>
          <w:instrText xml:space="preserve"> PAGEREF _Toc425770074 \h </w:instrText>
        </w:r>
        <w:r>
          <w:rPr>
            <w:noProof/>
            <w:webHidden/>
          </w:rPr>
        </w:r>
        <w:r>
          <w:rPr>
            <w:noProof/>
            <w:webHidden/>
          </w:rPr>
          <w:fldChar w:fldCharType="separate"/>
        </w:r>
        <w:r w:rsidR="00D5120F">
          <w:rPr>
            <w:noProof/>
            <w:webHidden/>
          </w:rPr>
          <w:t>59</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75" w:history="1">
        <w:r w:rsidR="00D5120F" w:rsidRPr="00CD44E1">
          <w:rPr>
            <w:rStyle w:val="Hyperlink"/>
            <w:noProof/>
          </w:rPr>
          <w:t>8.5</w:t>
        </w:r>
        <w:r w:rsidR="00D5120F">
          <w:rPr>
            <w:rFonts w:asciiTheme="minorHAnsi" w:eastAsiaTheme="minorEastAsia" w:hAnsiTheme="minorHAnsi" w:cstheme="minorBidi"/>
            <w:b w:val="0"/>
            <w:noProof/>
            <w:sz w:val="22"/>
            <w:szCs w:val="22"/>
          </w:rPr>
          <w:tab/>
        </w:r>
        <w:r w:rsidR="00D5120F" w:rsidRPr="00CD44E1">
          <w:rPr>
            <w:rStyle w:val="Hyperlink"/>
            <w:noProof/>
          </w:rPr>
          <w:t>Beheren urentegoeden</w:t>
        </w:r>
        <w:r w:rsidR="00D5120F">
          <w:rPr>
            <w:noProof/>
            <w:webHidden/>
          </w:rPr>
          <w:tab/>
        </w:r>
        <w:r>
          <w:rPr>
            <w:noProof/>
            <w:webHidden/>
          </w:rPr>
          <w:fldChar w:fldCharType="begin"/>
        </w:r>
        <w:r w:rsidR="00D5120F">
          <w:rPr>
            <w:noProof/>
            <w:webHidden/>
          </w:rPr>
          <w:instrText xml:space="preserve"> PAGEREF _Toc425770075 \h </w:instrText>
        </w:r>
        <w:r>
          <w:rPr>
            <w:noProof/>
            <w:webHidden/>
          </w:rPr>
        </w:r>
        <w:r>
          <w:rPr>
            <w:noProof/>
            <w:webHidden/>
          </w:rPr>
          <w:fldChar w:fldCharType="separate"/>
        </w:r>
        <w:r w:rsidR="00D5120F">
          <w:rPr>
            <w:noProof/>
            <w:webHidden/>
          </w:rPr>
          <w:t>63</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76" w:history="1">
        <w:r w:rsidR="00D5120F" w:rsidRPr="00CD44E1">
          <w:rPr>
            <w:rStyle w:val="Hyperlink"/>
            <w:noProof/>
          </w:rPr>
          <w:t>8.6</w:t>
        </w:r>
        <w:r w:rsidR="00D5120F">
          <w:rPr>
            <w:rFonts w:asciiTheme="minorHAnsi" w:eastAsiaTheme="minorEastAsia" w:hAnsiTheme="minorHAnsi" w:cstheme="minorBidi"/>
            <w:b w:val="0"/>
            <w:noProof/>
            <w:sz w:val="22"/>
            <w:szCs w:val="22"/>
          </w:rPr>
          <w:tab/>
        </w:r>
        <w:r w:rsidR="00D5120F" w:rsidRPr="00CD44E1">
          <w:rPr>
            <w:rStyle w:val="Hyperlink"/>
            <w:noProof/>
          </w:rPr>
          <w:t>Beheren Toelagen</w:t>
        </w:r>
        <w:r w:rsidR="00D5120F">
          <w:rPr>
            <w:noProof/>
            <w:webHidden/>
          </w:rPr>
          <w:tab/>
        </w:r>
        <w:r>
          <w:rPr>
            <w:noProof/>
            <w:webHidden/>
          </w:rPr>
          <w:fldChar w:fldCharType="begin"/>
        </w:r>
        <w:r w:rsidR="00D5120F">
          <w:rPr>
            <w:noProof/>
            <w:webHidden/>
          </w:rPr>
          <w:instrText xml:space="preserve"> PAGEREF _Toc425770076 \h </w:instrText>
        </w:r>
        <w:r>
          <w:rPr>
            <w:noProof/>
            <w:webHidden/>
          </w:rPr>
        </w:r>
        <w:r>
          <w:rPr>
            <w:noProof/>
            <w:webHidden/>
          </w:rPr>
          <w:fldChar w:fldCharType="separate"/>
        </w:r>
        <w:r w:rsidR="00D5120F">
          <w:rPr>
            <w:noProof/>
            <w:webHidden/>
          </w:rPr>
          <w:t>65</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77" w:history="1">
        <w:r w:rsidR="00D5120F" w:rsidRPr="00CD44E1">
          <w:rPr>
            <w:rStyle w:val="Hyperlink"/>
            <w:noProof/>
          </w:rPr>
          <w:t>8.7</w:t>
        </w:r>
        <w:r w:rsidR="00D5120F">
          <w:rPr>
            <w:rFonts w:asciiTheme="minorHAnsi" w:eastAsiaTheme="minorEastAsia" w:hAnsiTheme="minorHAnsi" w:cstheme="minorBidi"/>
            <w:b w:val="0"/>
            <w:noProof/>
            <w:sz w:val="22"/>
            <w:szCs w:val="22"/>
          </w:rPr>
          <w:tab/>
        </w:r>
        <w:r w:rsidR="00D5120F" w:rsidRPr="00CD44E1">
          <w:rPr>
            <w:rStyle w:val="Hyperlink"/>
            <w:noProof/>
          </w:rPr>
          <w:t>Beheren Urenpools</w:t>
        </w:r>
        <w:r w:rsidR="00D5120F">
          <w:rPr>
            <w:noProof/>
            <w:webHidden/>
          </w:rPr>
          <w:tab/>
        </w:r>
        <w:r>
          <w:rPr>
            <w:noProof/>
            <w:webHidden/>
          </w:rPr>
          <w:fldChar w:fldCharType="begin"/>
        </w:r>
        <w:r w:rsidR="00D5120F">
          <w:rPr>
            <w:noProof/>
            <w:webHidden/>
          </w:rPr>
          <w:instrText xml:space="preserve"> PAGEREF _Toc425770077 \h </w:instrText>
        </w:r>
        <w:r>
          <w:rPr>
            <w:noProof/>
            <w:webHidden/>
          </w:rPr>
        </w:r>
        <w:r>
          <w:rPr>
            <w:noProof/>
            <w:webHidden/>
          </w:rPr>
          <w:fldChar w:fldCharType="separate"/>
        </w:r>
        <w:r w:rsidR="00D5120F">
          <w:rPr>
            <w:noProof/>
            <w:webHidden/>
          </w:rPr>
          <w:t>66</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78" w:history="1">
        <w:r w:rsidR="00D5120F" w:rsidRPr="00CD44E1">
          <w:rPr>
            <w:rStyle w:val="Hyperlink"/>
            <w:noProof/>
          </w:rPr>
          <w:t>8.8</w:t>
        </w:r>
        <w:r w:rsidR="00D5120F">
          <w:rPr>
            <w:rFonts w:asciiTheme="minorHAnsi" w:eastAsiaTheme="minorEastAsia" w:hAnsiTheme="minorHAnsi" w:cstheme="minorBidi"/>
            <w:b w:val="0"/>
            <w:noProof/>
            <w:sz w:val="22"/>
            <w:szCs w:val="22"/>
          </w:rPr>
          <w:tab/>
        </w:r>
        <w:r w:rsidR="00D5120F" w:rsidRPr="00CD44E1">
          <w:rPr>
            <w:rStyle w:val="Hyperlink"/>
            <w:noProof/>
          </w:rPr>
          <w:t>Overzicht medewerker rechten</w:t>
        </w:r>
        <w:r w:rsidR="00D5120F">
          <w:rPr>
            <w:noProof/>
            <w:webHidden/>
          </w:rPr>
          <w:tab/>
        </w:r>
        <w:r>
          <w:rPr>
            <w:noProof/>
            <w:webHidden/>
          </w:rPr>
          <w:fldChar w:fldCharType="begin"/>
        </w:r>
        <w:r w:rsidR="00D5120F">
          <w:rPr>
            <w:noProof/>
            <w:webHidden/>
          </w:rPr>
          <w:instrText xml:space="preserve"> PAGEREF _Toc425770078 \h </w:instrText>
        </w:r>
        <w:r>
          <w:rPr>
            <w:noProof/>
            <w:webHidden/>
          </w:rPr>
        </w:r>
        <w:r>
          <w:rPr>
            <w:noProof/>
            <w:webHidden/>
          </w:rPr>
          <w:fldChar w:fldCharType="separate"/>
        </w:r>
        <w:r w:rsidR="00D5120F">
          <w:rPr>
            <w:noProof/>
            <w:webHidden/>
          </w:rPr>
          <w:t>67</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79" w:history="1">
        <w:r w:rsidR="00D5120F" w:rsidRPr="00CD44E1">
          <w:rPr>
            <w:rStyle w:val="Hyperlink"/>
            <w:noProof/>
          </w:rPr>
          <w:t>8.9</w:t>
        </w:r>
        <w:r w:rsidR="00D5120F">
          <w:rPr>
            <w:rFonts w:asciiTheme="minorHAnsi" w:eastAsiaTheme="minorEastAsia" w:hAnsiTheme="minorHAnsi" w:cstheme="minorBidi"/>
            <w:b w:val="0"/>
            <w:noProof/>
            <w:sz w:val="22"/>
            <w:szCs w:val="22"/>
          </w:rPr>
          <w:tab/>
        </w:r>
        <w:r w:rsidR="00D5120F" w:rsidRPr="00CD44E1">
          <w:rPr>
            <w:rStyle w:val="Hyperlink"/>
            <w:noProof/>
          </w:rPr>
          <w:t>Overzicht perioderesultaten</w:t>
        </w:r>
        <w:r w:rsidR="00D5120F">
          <w:rPr>
            <w:noProof/>
            <w:webHidden/>
          </w:rPr>
          <w:tab/>
        </w:r>
        <w:r>
          <w:rPr>
            <w:noProof/>
            <w:webHidden/>
          </w:rPr>
          <w:fldChar w:fldCharType="begin"/>
        </w:r>
        <w:r w:rsidR="00D5120F">
          <w:rPr>
            <w:noProof/>
            <w:webHidden/>
          </w:rPr>
          <w:instrText xml:space="preserve"> PAGEREF _Toc425770079 \h </w:instrText>
        </w:r>
        <w:r>
          <w:rPr>
            <w:noProof/>
            <w:webHidden/>
          </w:rPr>
        </w:r>
        <w:r>
          <w:rPr>
            <w:noProof/>
            <w:webHidden/>
          </w:rPr>
          <w:fldChar w:fldCharType="separate"/>
        </w:r>
        <w:r w:rsidR="00D5120F">
          <w:rPr>
            <w:noProof/>
            <w:webHidden/>
          </w:rPr>
          <w:t>68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80" w:history="1">
        <w:r w:rsidR="00D5120F" w:rsidRPr="00CD44E1">
          <w:rPr>
            <w:rStyle w:val="Hyperlink"/>
            <w:noProof/>
          </w:rPr>
          <w:t>8.10</w:t>
        </w:r>
        <w:r w:rsidR="00D5120F">
          <w:rPr>
            <w:rFonts w:asciiTheme="minorHAnsi" w:eastAsiaTheme="minorEastAsia" w:hAnsiTheme="minorHAnsi" w:cstheme="minorBidi"/>
            <w:b w:val="0"/>
            <w:noProof/>
            <w:sz w:val="22"/>
            <w:szCs w:val="22"/>
          </w:rPr>
          <w:tab/>
        </w:r>
        <w:r w:rsidR="00D5120F" w:rsidRPr="00CD44E1">
          <w:rPr>
            <w:rStyle w:val="Hyperlink"/>
            <w:noProof/>
          </w:rPr>
          <w:t>Overzicht perioderesultaat</w:t>
        </w:r>
        <w:r w:rsidR="00D5120F">
          <w:rPr>
            <w:noProof/>
            <w:webHidden/>
          </w:rPr>
          <w:tab/>
        </w:r>
        <w:r>
          <w:rPr>
            <w:noProof/>
            <w:webHidden/>
          </w:rPr>
          <w:fldChar w:fldCharType="begin"/>
        </w:r>
        <w:r w:rsidR="00D5120F">
          <w:rPr>
            <w:noProof/>
            <w:webHidden/>
          </w:rPr>
          <w:instrText xml:space="preserve"> PAGEREF _Toc425770080 \h </w:instrText>
        </w:r>
        <w:r>
          <w:rPr>
            <w:noProof/>
            <w:webHidden/>
          </w:rPr>
        </w:r>
        <w:r>
          <w:rPr>
            <w:noProof/>
            <w:webHidden/>
          </w:rPr>
          <w:fldChar w:fldCharType="separate"/>
        </w:r>
        <w:r w:rsidR="00D5120F">
          <w:rPr>
            <w:noProof/>
            <w:webHidden/>
          </w:rPr>
          <w:t>69</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81" w:history="1">
        <w:r w:rsidR="00D5120F" w:rsidRPr="00CD44E1">
          <w:rPr>
            <w:rStyle w:val="Hyperlink"/>
            <w:noProof/>
          </w:rPr>
          <w:t>8.11</w:t>
        </w:r>
        <w:r w:rsidR="00D5120F">
          <w:rPr>
            <w:rFonts w:asciiTheme="minorHAnsi" w:eastAsiaTheme="minorEastAsia" w:hAnsiTheme="minorHAnsi" w:cstheme="minorBidi"/>
            <w:b w:val="0"/>
            <w:noProof/>
            <w:sz w:val="22"/>
            <w:szCs w:val="22"/>
          </w:rPr>
          <w:tab/>
        </w:r>
        <w:r w:rsidR="00D5120F" w:rsidRPr="00CD44E1">
          <w:rPr>
            <w:rStyle w:val="Hyperlink"/>
            <w:noProof/>
          </w:rPr>
          <w:t>Overzicht medewerkerresultaat</w:t>
        </w:r>
        <w:r w:rsidR="00D5120F">
          <w:rPr>
            <w:noProof/>
            <w:webHidden/>
          </w:rPr>
          <w:tab/>
        </w:r>
        <w:r>
          <w:rPr>
            <w:noProof/>
            <w:webHidden/>
          </w:rPr>
          <w:fldChar w:fldCharType="begin"/>
        </w:r>
        <w:r w:rsidR="00D5120F">
          <w:rPr>
            <w:noProof/>
            <w:webHidden/>
          </w:rPr>
          <w:instrText xml:space="preserve"> PAGEREF _Toc425770081 \h </w:instrText>
        </w:r>
        <w:r>
          <w:rPr>
            <w:noProof/>
            <w:webHidden/>
          </w:rPr>
        </w:r>
        <w:r>
          <w:rPr>
            <w:noProof/>
            <w:webHidden/>
          </w:rPr>
          <w:fldChar w:fldCharType="separate"/>
        </w:r>
        <w:r w:rsidR="00D5120F">
          <w:rPr>
            <w:noProof/>
            <w:webHidden/>
          </w:rPr>
          <w:t>70</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82" w:history="1">
        <w:r w:rsidR="00D5120F" w:rsidRPr="00CD44E1">
          <w:rPr>
            <w:rStyle w:val="Hyperlink"/>
            <w:noProof/>
          </w:rPr>
          <w:t>8.12</w:t>
        </w:r>
        <w:r w:rsidR="00D5120F">
          <w:rPr>
            <w:rFonts w:asciiTheme="minorHAnsi" w:eastAsiaTheme="minorEastAsia" w:hAnsiTheme="minorHAnsi" w:cstheme="minorBidi"/>
            <w:b w:val="0"/>
            <w:noProof/>
            <w:sz w:val="22"/>
            <w:szCs w:val="22"/>
          </w:rPr>
          <w:tab/>
        </w:r>
        <w:r w:rsidR="00D5120F" w:rsidRPr="00CD44E1">
          <w:rPr>
            <w:rStyle w:val="Hyperlink"/>
            <w:noProof/>
          </w:rPr>
          <w:t>Inlogscherm</w:t>
        </w:r>
        <w:r w:rsidR="00D5120F">
          <w:rPr>
            <w:noProof/>
            <w:webHidden/>
          </w:rPr>
          <w:tab/>
        </w:r>
        <w:r>
          <w:rPr>
            <w:noProof/>
            <w:webHidden/>
          </w:rPr>
          <w:fldChar w:fldCharType="begin"/>
        </w:r>
        <w:r w:rsidR="00D5120F">
          <w:rPr>
            <w:noProof/>
            <w:webHidden/>
          </w:rPr>
          <w:instrText xml:space="preserve"> PAGEREF _Toc425770082 \h </w:instrText>
        </w:r>
        <w:r>
          <w:rPr>
            <w:noProof/>
            <w:webHidden/>
          </w:rPr>
        </w:r>
        <w:r>
          <w:rPr>
            <w:noProof/>
            <w:webHidden/>
          </w:rPr>
          <w:fldChar w:fldCharType="separate"/>
        </w:r>
        <w:r w:rsidR="00D5120F">
          <w:rPr>
            <w:noProof/>
            <w:webHidden/>
          </w:rPr>
          <w:t>70</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83" w:history="1">
        <w:r w:rsidR="00D5120F" w:rsidRPr="00CD44E1">
          <w:rPr>
            <w:rStyle w:val="Hyperlink"/>
            <w:noProof/>
          </w:rPr>
          <w:t>9</w:t>
        </w:r>
        <w:r w:rsidR="00D5120F">
          <w:rPr>
            <w:rFonts w:asciiTheme="minorHAnsi" w:eastAsiaTheme="minorEastAsia" w:hAnsiTheme="minorHAnsi" w:cstheme="minorBidi"/>
            <w:noProof/>
            <w:sz w:val="22"/>
            <w:szCs w:val="22"/>
          </w:rPr>
          <w:tab/>
        </w:r>
        <w:r w:rsidR="00D5120F" w:rsidRPr="00CD44E1">
          <w:rPr>
            <w:rStyle w:val="Hyperlink"/>
            <w:noProof/>
          </w:rPr>
          <w:t>Koppelingen</w:t>
        </w:r>
        <w:r w:rsidR="00D5120F">
          <w:rPr>
            <w:noProof/>
            <w:webHidden/>
          </w:rPr>
          <w:tab/>
        </w:r>
        <w:r>
          <w:rPr>
            <w:noProof/>
            <w:webHidden/>
          </w:rPr>
          <w:fldChar w:fldCharType="begin"/>
        </w:r>
        <w:r w:rsidR="00D5120F">
          <w:rPr>
            <w:noProof/>
            <w:webHidden/>
          </w:rPr>
          <w:instrText xml:space="preserve"> PAGEREF _Toc425770083 \h </w:instrText>
        </w:r>
        <w:r>
          <w:rPr>
            <w:noProof/>
            <w:webHidden/>
          </w:rPr>
        </w:r>
        <w:r>
          <w:rPr>
            <w:noProof/>
            <w:webHidden/>
          </w:rPr>
          <w:fldChar w:fldCharType="separate"/>
        </w:r>
        <w:r w:rsidR="00D5120F">
          <w:rPr>
            <w:noProof/>
            <w:webHidden/>
          </w:rPr>
          <w:t>71</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84" w:history="1">
        <w:r w:rsidR="00D5120F" w:rsidRPr="00CD44E1">
          <w:rPr>
            <w:rStyle w:val="Hyperlink"/>
            <w:noProof/>
          </w:rPr>
          <w:t>9.1</w:t>
        </w:r>
        <w:r w:rsidR="00D5120F">
          <w:rPr>
            <w:rFonts w:asciiTheme="minorHAnsi" w:eastAsiaTheme="minorEastAsia" w:hAnsiTheme="minorHAnsi" w:cstheme="minorBidi"/>
            <w:b w:val="0"/>
            <w:noProof/>
            <w:sz w:val="22"/>
            <w:szCs w:val="22"/>
          </w:rPr>
          <w:tab/>
        </w:r>
        <w:r w:rsidR="00D5120F" w:rsidRPr="00CD44E1">
          <w:rPr>
            <w:rStyle w:val="Hyperlink"/>
            <w:noProof/>
          </w:rPr>
          <w:t>Periodebatch</w:t>
        </w:r>
        <w:r w:rsidR="00D5120F">
          <w:rPr>
            <w:noProof/>
            <w:webHidden/>
          </w:rPr>
          <w:tab/>
        </w:r>
        <w:r>
          <w:rPr>
            <w:noProof/>
            <w:webHidden/>
          </w:rPr>
          <w:fldChar w:fldCharType="begin"/>
        </w:r>
        <w:r w:rsidR="00D5120F">
          <w:rPr>
            <w:noProof/>
            <w:webHidden/>
          </w:rPr>
          <w:instrText xml:space="preserve"> PAGEREF _Toc425770084 \h </w:instrText>
        </w:r>
        <w:r>
          <w:rPr>
            <w:noProof/>
            <w:webHidden/>
          </w:rPr>
        </w:r>
        <w:r>
          <w:rPr>
            <w:noProof/>
            <w:webHidden/>
          </w:rPr>
          <w:fldChar w:fldCharType="separate"/>
        </w:r>
        <w:r w:rsidR="00D5120F">
          <w:rPr>
            <w:noProof/>
            <w:webHidden/>
          </w:rPr>
          <w:t>71</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85" w:history="1">
        <w:r w:rsidR="00D5120F" w:rsidRPr="00CD44E1">
          <w:rPr>
            <w:rStyle w:val="Hyperlink"/>
            <w:noProof/>
          </w:rPr>
          <w:t>9.2</w:t>
        </w:r>
        <w:r w:rsidR="00D5120F">
          <w:rPr>
            <w:rFonts w:asciiTheme="minorHAnsi" w:eastAsiaTheme="minorEastAsia" w:hAnsiTheme="minorHAnsi" w:cstheme="minorBidi"/>
            <w:b w:val="0"/>
            <w:noProof/>
            <w:sz w:val="22"/>
            <w:szCs w:val="22"/>
          </w:rPr>
          <w:tab/>
        </w:r>
        <w:r w:rsidR="00D5120F" w:rsidRPr="00CD44E1">
          <w:rPr>
            <w:rStyle w:val="Hyperlink"/>
            <w:noProof/>
          </w:rPr>
          <w:t>Rechten en Urentegoeden</w:t>
        </w:r>
        <w:r w:rsidR="00D5120F">
          <w:rPr>
            <w:noProof/>
            <w:webHidden/>
          </w:rPr>
          <w:tab/>
        </w:r>
        <w:r>
          <w:rPr>
            <w:noProof/>
            <w:webHidden/>
          </w:rPr>
          <w:fldChar w:fldCharType="begin"/>
        </w:r>
        <w:r w:rsidR="00D5120F">
          <w:rPr>
            <w:noProof/>
            <w:webHidden/>
          </w:rPr>
          <w:instrText xml:space="preserve"> PAGEREF _Toc425770085 \h </w:instrText>
        </w:r>
        <w:r>
          <w:rPr>
            <w:noProof/>
            <w:webHidden/>
          </w:rPr>
        </w:r>
        <w:r>
          <w:rPr>
            <w:noProof/>
            <w:webHidden/>
          </w:rPr>
          <w:fldChar w:fldCharType="separate"/>
        </w:r>
        <w:r w:rsidR="00D5120F">
          <w:rPr>
            <w:noProof/>
            <w:webHidden/>
          </w:rPr>
          <w:t>72</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86" w:history="1">
        <w:r w:rsidR="00D5120F" w:rsidRPr="00CD44E1">
          <w:rPr>
            <w:rStyle w:val="Hyperlink"/>
            <w:noProof/>
          </w:rPr>
          <w:t>9.3</w:t>
        </w:r>
        <w:r w:rsidR="00D5120F">
          <w:rPr>
            <w:rFonts w:asciiTheme="minorHAnsi" w:eastAsiaTheme="minorEastAsia" w:hAnsiTheme="minorHAnsi" w:cstheme="minorBidi"/>
            <w:b w:val="0"/>
            <w:noProof/>
            <w:sz w:val="22"/>
            <w:szCs w:val="22"/>
          </w:rPr>
          <w:tab/>
        </w:r>
        <w:r w:rsidR="00D5120F" w:rsidRPr="00CD44E1">
          <w:rPr>
            <w:rStyle w:val="Hyperlink"/>
            <w:noProof/>
          </w:rPr>
          <w:t>Arbeidsmodaliteiten (DTV-110)</w:t>
        </w:r>
        <w:r w:rsidR="00D5120F">
          <w:rPr>
            <w:noProof/>
            <w:webHidden/>
          </w:rPr>
          <w:tab/>
        </w:r>
        <w:r>
          <w:rPr>
            <w:noProof/>
            <w:webHidden/>
          </w:rPr>
          <w:fldChar w:fldCharType="begin"/>
        </w:r>
        <w:r w:rsidR="00D5120F">
          <w:rPr>
            <w:noProof/>
            <w:webHidden/>
          </w:rPr>
          <w:instrText xml:space="preserve"> PAGEREF _Toc425770086 \h </w:instrText>
        </w:r>
        <w:r>
          <w:rPr>
            <w:noProof/>
            <w:webHidden/>
          </w:rPr>
        </w:r>
        <w:r>
          <w:rPr>
            <w:noProof/>
            <w:webHidden/>
          </w:rPr>
          <w:fldChar w:fldCharType="separate"/>
        </w:r>
        <w:r w:rsidR="00D5120F">
          <w:rPr>
            <w:noProof/>
            <w:webHidden/>
          </w:rPr>
          <w:t>74</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87" w:history="1">
        <w:r w:rsidR="00D5120F" w:rsidRPr="00CD44E1">
          <w:rPr>
            <w:rStyle w:val="Hyperlink"/>
            <w:noProof/>
          </w:rPr>
          <w:t>9.4</w:t>
        </w:r>
        <w:r w:rsidR="00D5120F">
          <w:rPr>
            <w:rFonts w:asciiTheme="minorHAnsi" w:eastAsiaTheme="minorEastAsia" w:hAnsiTheme="minorHAnsi" w:cstheme="minorBidi"/>
            <w:b w:val="0"/>
            <w:noProof/>
            <w:sz w:val="22"/>
            <w:szCs w:val="22"/>
          </w:rPr>
          <w:tab/>
        </w:r>
        <w:r w:rsidR="00D5120F" w:rsidRPr="00CD44E1">
          <w:rPr>
            <w:rStyle w:val="Hyperlink"/>
            <w:noProof/>
          </w:rPr>
          <w:t>Bericht: Periodeverantwoordingen</w:t>
        </w:r>
        <w:r w:rsidR="00D5120F">
          <w:rPr>
            <w:noProof/>
            <w:webHidden/>
          </w:rPr>
          <w:tab/>
        </w:r>
        <w:r>
          <w:rPr>
            <w:noProof/>
            <w:webHidden/>
          </w:rPr>
          <w:fldChar w:fldCharType="begin"/>
        </w:r>
        <w:r w:rsidR="00D5120F">
          <w:rPr>
            <w:noProof/>
            <w:webHidden/>
          </w:rPr>
          <w:instrText xml:space="preserve"> PAGEREF _Toc425770087 \h </w:instrText>
        </w:r>
        <w:r>
          <w:rPr>
            <w:noProof/>
            <w:webHidden/>
          </w:rPr>
        </w:r>
        <w:r>
          <w:rPr>
            <w:noProof/>
            <w:webHidden/>
          </w:rPr>
          <w:fldChar w:fldCharType="separate"/>
        </w:r>
        <w:r w:rsidR="00D5120F">
          <w:rPr>
            <w:noProof/>
            <w:webHidden/>
          </w:rPr>
          <w:t>74</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88" w:history="1">
        <w:r w:rsidR="00D5120F" w:rsidRPr="00CD44E1">
          <w:rPr>
            <w:rStyle w:val="Hyperlink"/>
            <w:noProof/>
          </w:rPr>
          <w:t>9.5</w:t>
        </w:r>
        <w:r w:rsidR="00D5120F">
          <w:rPr>
            <w:rFonts w:asciiTheme="minorHAnsi" w:eastAsiaTheme="minorEastAsia" w:hAnsiTheme="minorHAnsi" w:cstheme="minorBidi"/>
            <w:b w:val="0"/>
            <w:noProof/>
            <w:sz w:val="22"/>
            <w:szCs w:val="22"/>
          </w:rPr>
          <w:tab/>
        </w:r>
        <w:r w:rsidR="00D5120F" w:rsidRPr="00CD44E1">
          <w:rPr>
            <w:rStyle w:val="Hyperlink"/>
            <w:noProof/>
          </w:rPr>
          <w:t>Bericht: Perioderesultaten</w:t>
        </w:r>
        <w:r w:rsidR="00D5120F">
          <w:rPr>
            <w:noProof/>
            <w:webHidden/>
          </w:rPr>
          <w:tab/>
        </w:r>
        <w:r>
          <w:rPr>
            <w:noProof/>
            <w:webHidden/>
          </w:rPr>
          <w:fldChar w:fldCharType="begin"/>
        </w:r>
        <w:r w:rsidR="00D5120F">
          <w:rPr>
            <w:noProof/>
            <w:webHidden/>
          </w:rPr>
          <w:instrText xml:space="preserve"> PAGEREF _Toc425770088 \h </w:instrText>
        </w:r>
        <w:r>
          <w:rPr>
            <w:noProof/>
            <w:webHidden/>
          </w:rPr>
        </w:r>
        <w:r>
          <w:rPr>
            <w:noProof/>
            <w:webHidden/>
          </w:rPr>
          <w:fldChar w:fldCharType="separate"/>
        </w:r>
        <w:r w:rsidR="00D5120F">
          <w:rPr>
            <w:noProof/>
            <w:webHidden/>
          </w:rPr>
          <w:t>75</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89" w:history="1">
        <w:r w:rsidR="00D5120F" w:rsidRPr="00CD44E1">
          <w:rPr>
            <w:rStyle w:val="Hyperlink"/>
            <w:noProof/>
          </w:rPr>
          <w:t>9.6</w:t>
        </w:r>
        <w:r w:rsidR="00D5120F">
          <w:rPr>
            <w:rFonts w:asciiTheme="minorHAnsi" w:eastAsiaTheme="minorEastAsia" w:hAnsiTheme="minorHAnsi" w:cstheme="minorBidi"/>
            <w:b w:val="0"/>
            <w:noProof/>
            <w:sz w:val="22"/>
            <w:szCs w:val="22"/>
          </w:rPr>
          <w:tab/>
        </w:r>
        <w:r w:rsidR="00D5120F" w:rsidRPr="00CD44E1">
          <w:rPr>
            <w:rStyle w:val="Hyperlink"/>
            <w:noProof/>
          </w:rPr>
          <w:t>Bericht: P-Direktbestand</w:t>
        </w:r>
        <w:r w:rsidR="00D5120F">
          <w:rPr>
            <w:noProof/>
            <w:webHidden/>
          </w:rPr>
          <w:tab/>
        </w:r>
        <w:r>
          <w:rPr>
            <w:noProof/>
            <w:webHidden/>
          </w:rPr>
          <w:fldChar w:fldCharType="begin"/>
        </w:r>
        <w:r w:rsidR="00D5120F">
          <w:rPr>
            <w:noProof/>
            <w:webHidden/>
          </w:rPr>
          <w:instrText xml:space="preserve"> PAGEREF _Toc425770089 \h </w:instrText>
        </w:r>
        <w:r>
          <w:rPr>
            <w:noProof/>
            <w:webHidden/>
          </w:rPr>
        </w:r>
        <w:r>
          <w:rPr>
            <w:noProof/>
            <w:webHidden/>
          </w:rPr>
          <w:fldChar w:fldCharType="separate"/>
        </w:r>
        <w:r w:rsidR="00D5120F">
          <w:rPr>
            <w:noProof/>
            <w:webHidden/>
          </w:rPr>
          <w:t>76</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90" w:history="1">
        <w:r w:rsidR="00D5120F" w:rsidRPr="00CD44E1">
          <w:rPr>
            <w:rStyle w:val="Hyperlink"/>
            <w:noProof/>
          </w:rPr>
          <w:t>10</w:t>
        </w:r>
        <w:r w:rsidR="00D5120F">
          <w:rPr>
            <w:rFonts w:asciiTheme="minorHAnsi" w:eastAsiaTheme="minorEastAsia" w:hAnsiTheme="minorHAnsi" w:cstheme="minorBidi"/>
            <w:noProof/>
            <w:sz w:val="22"/>
            <w:szCs w:val="22"/>
          </w:rPr>
          <w:tab/>
        </w:r>
        <w:r w:rsidR="00D5120F" w:rsidRPr="00CD44E1">
          <w:rPr>
            <w:rStyle w:val="Hyperlink"/>
            <w:noProof/>
          </w:rPr>
          <w:t>Periodeverwerking</w:t>
        </w:r>
        <w:r w:rsidR="00D5120F">
          <w:rPr>
            <w:noProof/>
            <w:webHidden/>
          </w:rPr>
          <w:tab/>
        </w:r>
        <w:r>
          <w:rPr>
            <w:noProof/>
            <w:webHidden/>
          </w:rPr>
          <w:fldChar w:fldCharType="begin"/>
        </w:r>
        <w:r w:rsidR="00D5120F">
          <w:rPr>
            <w:noProof/>
            <w:webHidden/>
          </w:rPr>
          <w:instrText xml:space="preserve"> PAGEREF _Toc425770090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91" w:history="1">
        <w:r w:rsidR="00D5120F" w:rsidRPr="00CD44E1">
          <w:rPr>
            <w:rStyle w:val="Hyperlink"/>
            <w:noProof/>
          </w:rPr>
          <w:t>10.1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_Toc425770091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92" w:history="1">
        <w:r w:rsidR="00D5120F" w:rsidRPr="00CD44E1">
          <w:rPr>
            <w:rStyle w:val="Hyperlink"/>
            <w:noProof/>
          </w:rPr>
          <w:t>10.2</w:t>
        </w:r>
        <w:r w:rsidR="00D5120F">
          <w:rPr>
            <w:rFonts w:asciiTheme="minorHAnsi" w:eastAsiaTheme="minorEastAsia" w:hAnsiTheme="minorHAnsi" w:cstheme="minorBidi"/>
            <w:b w:val="0"/>
            <w:noProof/>
            <w:sz w:val="22"/>
            <w:szCs w:val="22"/>
          </w:rPr>
          <w:tab/>
        </w:r>
        <w:r w:rsidR="00D5120F" w:rsidRPr="00CD44E1">
          <w:rPr>
            <w:rStyle w:val="Hyperlink"/>
            <w:noProof/>
          </w:rPr>
          <w:t>Uitgangspunten van de verwerking</w:t>
        </w:r>
        <w:r w:rsidR="00D5120F">
          <w:rPr>
            <w:noProof/>
            <w:webHidden/>
          </w:rPr>
          <w:tab/>
        </w:r>
        <w:r>
          <w:rPr>
            <w:noProof/>
            <w:webHidden/>
          </w:rPr>
          <w:fldChar w:fldCharType="begin"/>
        </w:r>
        <w:r w:rsidR="00D5120F">
          <w:rPr>
            <w:noProof/>
            <w:webHidden/>
          </w:rPr>
          <w:instrText xml:space="preserve"> PAGEREF _Toc425770092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93" w:history="1">
        <w:r w:rsidR="00D5120F" w:rsidRPr="00CD44E1">
          <w:rPr>
            <w:rStyle w:val="Hyperlink"/>
            <w:noProof/>
          </w:rPr>
          <w:t>10.3</w:t>
        </w:r>
        <w:r w:rsidR="00D5120F">
          <w:rPr>
            <w:rFonts w:asciiTheme="minorHAnsi" w:eastAsiaTheme="minorEastAsia" w:hAnsiTheme="minorHAnsi" w:cstheme="minorBidi"/>
            <w:b w:val="0"/>
            <w:noProof/>
            <w:sz w:val="22"/>
            <w:szCs w:val="22"/>
          </w:rPr>
          <w:tab/>
        </w:r>
        <w:r w:rsidR="00D5120F" w:rsidRPr="00CD44E1">
          <w:rPr>
            <w:rStyle w:val="Hyperlink"/>
            <w:noProof/>
          </w:rPr>
          <w:t>Verwerking</w:t>
        </w:r>
        <w:r w:rsidR="00D5120F">
          <w:rPr>
            <w:noProof/>
            <w:webHidden/>
          </w:rPr>
          <w:tab/>
        </w:r>
        <w:r>
          <w:rPr>
            <w:noProof/>
            <w:webHidden/>
          </w:rPr>
          <w:fldChar w:fldCharType="begin"/>
        </w:r>
        <w:r w:rsidR="00D5120F">
          <w:rPr>
            <w:noProof/>
            <w:webHidden/>
          </w:rPr>
          <w:instrText xml:space="preserve"> PAGEREF _Toc425770093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94" w:history="1">
        <w:r w:rsidR="00D5120F" w:rsidRPr="00CD44E1">
          <w:rPr>
            <w:rStyle w:val="Hyperlink"/>
            <w:noProof/>
          </w:rPr>
          <w:t>11</w:t>
        </w:r>
        <w:r w:rsidR="00D5120F">
          <w:rPr>
            <w:rFonts w:asciiTheme="minorHAnsi" w:eastAsiaTheme="minorEastAsia" w:hAnsiTheme="minorHAnsi" w:cstheme="minorBidi"/>
            <w:noProof/>
            <w:sz w:val="22"/>
            <w:szCs w:val="22"/>
          </w:rPr>
          <w:tab/>
        </w:r>
        <w:r w:rsidR="00D5120F" w:rsidRPr="00CD44E1">
          <w:rPr>
            <w:rStyle w:val="Hyperlink"/>
            <w:noProof/>
          </w:rPr>
          <w:t>Appendix A: Functiepuntentelling</w:t>
        </w:r>
        <w:r w:rsidR="00D5120F">
          <w:rPr>
            <w:noProof/>
            <w:webHidden/>
          </w:rPr>
          <w:tab/>
        </w:r>
        <w:r>
          <w:rPr>
            <w:noProof/>
            <w:webHidden/>
          </w:rPr>
          <w:fldChar w:fldCharType="begin"/>
        </w:r>
        <w:r w:rsidR="00D5120F">
          <w:rPr>
            <w:noProof/>
            <w:webHidden/>
          </w:rPr>
          <w:instrText xml:space="preserve"> PAGEREF _Toc425770094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95" w:history="1">
        <w:r w:rsidR="00D5120F" w:rsidRPr="00CD44E1">
          <w:rPr>
            <w:rStyle w:val="Hyperlink"/>
            <w:noProof/>
          </w:rPr>
          <w:t>11.1</w:t>
        </w:r>
        <w:r w:rsidR="00D5120F">
          <w:rPr>
            <w:rFonts w:asciiTheme="minorHAnsi" w:eastAsiaTheme="minorEastAsia" w:hAnsiTheme="minorHAnsi" w:cstheme="minorBidi"/>
            <w:b w:val="0"/>
            <w:noProof/>
            <w:sz w:val="22"/>
            <w:szCs w:val="22"/>
          </w:rPr>
          <w:tab/>
        </w:r>
        <w:r w:rsidR="00D5120F" w:rsidRPr="00CD44E1">
          <w:rPr>
            <w:rStyle w:val="Hyperlink"/>
            <w:noProof/>
          </w:rPr>
          <w:t>Gegevensverzamelingen</w:t>
        </w:r>
        <w:r w:rsidR="00D5120F">
          <w:rPr>
            <w:noProof/>
            <w:webHidden/>
          </w:rPr>
          <w:tab/>
        </w:r>
        <w:r>
          <w:rPr>
            <w:noProof/>
            <w:webHidden/>
          </w:rPr>
          <w:fldChar w:fldCharType="begin"/>
        </w:r>
        <w:r w:rsidR="00D5120F">
          <w:rPr>
            <w:noProof/>
            <w:webHidden/>
          </w:rPr>
          <w:instrText xml:space="preserve"> PAGEREF _Toc425770095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96" w:history="1">
        <w:r w:rsidR="00D5120F" w:rsidRPr="00CD44E1">
          <w:rPr>
            <w:rStyle w:val="Hyperlink"/>
            <w:noProof/>
          </w:rPr>
          <w:t>11.2</w:t>
        </w:r>
        <w:r w:rsidR="00D5120F">
          <w:rPr>
            <w:rFonts w:asciiTheme="minorHAnsi" w:eastAsiaTheme="minorEastAsia" w:hAnsiTheme="minorHAnsi" w:cstheme="minorBidi"/>
            <w:b w:val="0"/>
            <w:noProof/>
            <w:sz w:val="22"/>
            <w:szCs w:val="22"/>
          </w:rPr>
          <w:tab/>
        </w:r>
        <w:r w:rsidR="00D5120F" w:rsidRPr="00CD44E1">
          <w:rPr>
            <w:rStyle w:val="Hyperlink"/>
            <w:noProof/>
          </w:rPr>
          <w:t>Interfaces</w:t>
        </w:r>
        <w:r w:rsidR="00D5120F">
          <w:rPr>
            <w:noProof/>
            <w:webHidden/>
          </w:rPr>
          <w:tab/>
        </w:r>
        <w:r>
          <w:rPr>
            <w:noProof/>
            <w:webHidden/>
          </w:rPr>
          <w:fldChar w:fldCharType="begin"/>
        </w:r>
        <w:r w:rsidR="00D5120F">
          <w:rPr>
            <w:noProof/>
            <w:webHidden/>
          </w:rPr>
          <w:instrText xml:space="preserve"> PAGEREF _Toc425770096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097" w:history="1">
        <w:r w:rsidR="00D5120F" w:rsidRPr="00CD44E1">
          <w:rPr>
            <w:rStyle w:val="Hyperlink"/>
            <w:noProof/>
          </w:rPr>
          <w:t>12</w:t>
        </w:r>
        <w:r w:rsidR="00D5120F">
          <w:rPr>
            <w:rFonts w:asciiTheme="minorHAnsi" w:eastAsiaTheme="minorEastAsia" w:hAnsiTheme="minorHAnsi" w:cstheme="minorBidi"/>
            <w:noProof/>
            <w:sz w:val="22"/>
            <w:szCs w:val="22"/>
          </w:rPr>
          <w:tab/>
        </w:r>
        <w:r w:rsidR="00D5120F" w:rsidRPr="00CD44E1">
          <w:rPr>
            <w:rStyle w:val="Hyperlink"/>
            <w:noProof/>
          </w:rPr>
          <w:t>Appendix C: Tabellen</w:t>
        </w:r>
        <w:r w:rsidR="00D5120F">
          <w:rPr>
            <w:noProof/>
            <w:webHidden/>
          </w:rPr>
          <w:tab/>
        </w:r>
        <w:r>
          <w:rPr>
            <w:noProof/>
            <w:webHidden/>
          </w:rPr>
          <w:fldChar w:fldCharType="begin"/>
        </w:r>
        <w:r w:rsidR="00D5120F">
          <w:rPr>
            <w:noProof/>
            <w:webHidden/>
          </w:rPr>
          <w:instrText xml:space="preserve"> PAGEREF _Toc425770097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98" w:history="1">
        <w:r w:rsidR="00D5120F" w:rsidRPr="00CD44E1">
          <w:rPr>
            <w:rStyle w:val="Hyperlink"/>
            <w:noProof/>
          </w:rPr>
          <w:t>12.1</w:t>
        </w:r>
        <w:r w:rsidR="00D5120F">
          <w:rPr>
            <w:rFonts w:asciiTheme="minorHAnsi" w:eastAsiaTheme="minorEastAsia" w:hAnsiTheme="minorHAnsi" w:cstheme="minorBidi"/>
            <w:b w:val="0"/>
            <w:noProof/>
            <w:sz w:val="22"/>
            <w:szCs w:val="22"/>
          </w:rPr>
          <w:tab/>
        </w:r>
        <w:r w:rsidR="00D5120F" w:rsidRPr="00CD44E1">
          <w:rPr>
            <w:rStyle w:val="Hyperlink"/>
            <w:noProof/>
          </w:rPr>
          <w:t>Urenpools</w:t>
        </w:r>
        <w:r w:rsidR="00D5120F">
          <w:rPr>
            <w:noProof/>
            <w:webHidden/>
          </w:rPr>
          <w:tab/>
        </w:r>
        <w:r>
          <w:rPr>
            <w:noProof/>
            <w:webHidden/>
          </w:rPr>
          <w:fldChar w:fldCharType="begin"/>
        </w:r>
        <w:r w:rsidR="00D5120F">
          <w:rPr>
            <w:noProof/>
            <w:webHidden/>
          </w:rPr>
          <w:instrText xml:space="preserve"> PAGEREF _Toc425770098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099" w:history="1">
        <w:r w:rsidR="00D5120F" w:rsidRPr="00CD44E1">
          <w:rPr>
            <w:rStyle w:val="Hyperlink"/>
            <w:noProof/>
          </w:rPr>
          <w:t>12.2</w:t>
        </w:r>
        <w:r w:rsidR="00D5120F">
          <w:rPr>
            <w:rFonts w:asciiTheme="minorHAnsi" w:eastAsiaTheme="minorEastAsia" w:hAnsiTheme="minorHAnsi" w:cstheme="minorBidi"/>
            <w:b w:val="0"/>
            <w:noProof/>
            <w:sz w:val="22"/>
            <w:szCs w:val="22"/>
          </w:rPr>
          <w:tab/>
        </w:r>
        <w:r w:rsidR="00D5120F" w:rsidRPr="00CD44E1">
          <w:rPr>
            <w:rStyle w:val="Hyperlink"/>
            <w:noProof/>
          </w:rPr>
          <w:t>Verantwoordingsperiodes</w:t>
        </w:r>
        <w:r w:rsidR="00D5120F">
          <w:rPr>
            <w:noProof/>
            <w:webHidden/>
          </w:rPr>
          <w:tab/>
        </w:r>
        <w:r>
          <w:rPr>
            <w:noProof/>
            <w:webHidden/>
          </w:rPr>
          <w:fldChar w:fldCharType="begin"/>
        </w:r>
        <w:r w:rsidR="00D5120F">
          <w:rPr>
            <w:noProof/>
            <w:webHidden/>
          </w:rPr>
          <w:instrText xml:space="preserve"> PAGEREF _Toc425770099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361444">
      <w:pPr>
        <w:pStyle w:val="Inhopg2"/>
        <w:rPr>
          <w:rFonts w:asciiTheme="minorHAnsi" w:eastAsiaTheme="minorEastAsia" w:hAnsiTheme="minorHAnsi" w:cstheme="minorBidi"/>
          <w:b w:val="0"/>
          <w:noProof/>
          <w:sz w:val="22"/>
          <w:szCs w:val="22"/>
        </w:rPr>
      </w:pPr>
      <w:hyperlink w:anchor="_Toc425770100" w:history="1">
        <w:r w:rsidR="00D5120F" w:rsidRPr="00CD44E1">
          <w:rPr>
            <w:rStyle w:val="Hyperlink"/>
            <w:noProof/>
          </w:rPr>
          <w:t>12.3</w:t>
        </w:r>
        <w:r w:rsidR="00D5120F">
          <w:rPr>
            <w:rFonts w:asciiTheme="minorHAnsi" w:eastAsiaTheme="minorEastAsia" w:hAnsiTheme="minorHAnsi" w:cstheme="minorBidi"/>
            <w:b w:val="0"/>
            <w:noProof/>
            <w:sz w:val="22"/>
            <w:szCs w:val="22"/>
          </w:rPr>
          <w:tab/>
        </w:r>
        <w:r w:rsidR="00D5120F" w:rsidRPr="00CD44E1">
          <w:rPr>
            <w:rStyle w:val="Hyperlink"/>
            <w:noProof/>
          </w:rPr>
          <w:t>Rechtentabel</w:t>
        </w:r>
        <w:r w:rsidR="00D5120F">
          <w:rPr>
            <w:noProof/>
            <w:webHidden/>
          </w:rPr>
          <w:tab/>
        </w:r>
        <w:r>
          <w:rPr>
            <w:noProof/>
            <w:webHidden/>
          </w:rPr>
          <w:fldChar w:fldCharType="begin"/>
        </w:r>
        <w:r w:rsidR="00D5120F">
          <w:rPr>
            <w:noProof/>
            <w:webHidden/>
          </w:rPr>
          <w:instrText xml:space="preserve"> PAGEREF _Toc425770100 \h </w:instrText>
        </w:r>
        <w:r>
          <w:rPr>
            <w:noProof/>
            <w:webHidden/>
          </w:rPr>
        </w:r>
        <w:r>
          <w:rPr>
            <w:noProof/>
            <w:webHidden/>
          </w:rPr>
          <w:fldChar w:fldCharType="separate"/>
        </w:r>
        <w:r w:rsidR="00D5120F">
          <w:rPr>
            <w:noProof/>
            <w:webHidden/>
          </w:rPr>
          <w:t>85</w:t>
        </w:r>
        <w:r>
          <w:rPr>
            <w:noProof/>
            <w:webHidden/>
          </w:rPr>
          <w:fldChar w:fldCharType="end"/>
        </w:r>
      </w:hyperlink>
    </w:p>
    <w:p w:rsidR="00D5120F" w:rsidRDefault="00361444">
      <w:pPr>
        <w:pStyle w:val="Inhopg1"/>
        <w:tabs>
          <w:tab w:val="left" w:pos="720"/>
          <w:tab w:val="right" w:leader="dot" w:pos="7717"/>
        </w:tabs>
        <w:rPr>
          <w:rFonts w:asciiTheme="minorHAnsi" w:eastAsiaTheme="minorEastAsia" w:hAnsiTheme="minorHAnsi" w:cstheme="minorBidi"/>
          <w:noProof/>
          <w:sz w:val="22"/>
          <w:szCs w:val="22"/>
        </w:rPr>
      </w:pPr>
      <w:hyperlink w:anchor="_Toc425770101" w:history="1">
        <w:r w:rsidR="00D5120F" w:rsidRPr="00CD44E1">
          <w:rPr>
            <w:rStyle w:val="Hyperlink"/>
            <w:noProof/>
          </w:rPr>
          <w:t>13</w:t>
        </w:r>
        <w:r w:rsidR="00D5120F">
          <w:rPr>
            <w:rFonts w:asciiTheme="minorHAnsi" w:eastAsiaTheme="minorEastAsia" w:hAnsiTheme="minorHAnsi" w:cstheme="minorBidi"/>
            <w:noProof/>
            <w:sz w:val="22"/>
            <w:szCs w:val="22"/>
          </w:rPr>
          <w:tab/>
        </w:r>
        <w:r w:rsidR="00D5120F" w:rsidRPr="00CD44E1">
          <w:rPr>
            <w:rStyle w:val="Hyperlink"/>
            <w:noProof/>
          </w:rPr>
          <w:t>Appendix F: Voorbeeldbericht naar Kode</w:t>
        </w:r>
        <w:r w:rsidR="00D5120F">
          <w:rPr>
            <w:noProof/>
            <w:webHidden/>
          </w:rPr>
          <w:tab/>
        </w:r>
        <w:r>
          <w:rPr>
            <w:noProof/>
            <w:webHidden/>
          </w:rPr>
          <w:fldChar w:fldCharType="begin"/>
        </w:r>
        <w:r w:rsidR="00D5120F">
          <w:rPr>
            <w:noProof/>
            <w:webHidden/>
          </w:rPr>
          <w:instrText xml:space="preserve"> PAGEREF _Toc425770101 \h </w:instrText>
        </w:r>
        <w:r>
          <w:rPr>
            <w:noProof/>
            <w:webHidden/>
          </w:rPr>
        </w:r>
        <w:r>
          <w:rPr>
            <w:noProof/>
            <w:webHidden/>
          </w:rPr>
          <w:fldChar w:fldCharType="separate"/>
        </w:r>
        <w:r w:rsidR="00D5120F">
          <w:rPr>
            <w:noProof/>
            <w:webHidden/>
          </w:rPr>
          <w:t>87</w:t>
        </w:r>
        <w:r>
          <w:rPr>
            <w:noProof/>
            <w:webHidden/>
          </w:rPr>
          <w:fldChar w:fldCharType="end"/>
        </w:r>
      </w:hyperlink>
    </w:p>
    <w:p w:rsidR="00197293" w:rsidRDefault="00361444" w:rsidP="00FA238D">
      <w:pPr>
        <w:pStyle w:val="Kop-Inhoudsopgave"/>
      </w:pPr>
      <w:r>
        <w:fldChar w:fldCharType="end"/>
      </w:r>
    </w:p>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5770026"/>
      <w:r w:rsidRPr="00D92A85">
        <w:lastRenderedPageBreak/>
        <w:t>Korte beschrijving van de gewenste functionaliteit</w:t>
      </w:r>
      <w:bookmarkEnd w:id="17"/>
    </w:p>
    <w:p w:rsidR="00197293" w:rsidRDefault="00197293" w:rsidP="00582CFD">
      <w:pPr>
        <w:pStyle w:val="Kop2"/>
      </w:pPr>
      <w:bookmarkStart w:id="18" w:name="_Toc425770027"/>
      <w:bookmarkStart w:id="19" w:name="_Toc245813165"/>
      <w:r>
        <w:t>Inleiding</w:t>
      </w:r>
      <w:bookmarkEnd w:id="18"/>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0" w:name="_Toc425770028"/>
      <w:bookmarkEnd w:id="19"/>
      <w:proofErr w:type="gramStart"/>
      <w:r>
        <w:t>Scope</w:t>
      </w:r>
      <w:bookmarkEnd w:id="20"/>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8"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1" w:name="_Toc425770029"/>
      <w:r>
        <w:t>Informatiebeveiliging</w:t>
      </w:r>
      <w:bookmarkEnd w:id="21"/>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2" w:name="_Toc425770030"/>
      <w:r>
        <w:t>Persoonsgegevens</w:t>
      </w:r>
      <w:bookmarkEnd w:id="22"/>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3" w:name="_Toc425770031"/>
      <w:r>
        <w:t>Begrippen</w:t>
      </w:r>
      <w:bookmarkEnd w:id="23"/>
    </w:p>
    <w:p w:rsidR="00821A76" w:rsidRPr="00821A76" w:rsidRDefault="00821A76" w:rsidP="00FA238D"/>
    <w:tbl>
      <w:tblPr>
        <w:tblW w:w="5000" w:type="pct"/>
        <w:tblLook w:val="0020"/>
      </w:tblPr>
      <w:tblGrid>
        <w:gridCol w:w="2415"/>
        <w:gridCol w:w="3569"/>
        <w:gridCol w:w="1959"/>
      </w:tblGrid>
      <w:tr w:rsidR="00821A76" w:rsidRPr="00191790" w:rsidTr="002178A0">
        <w:tc>
          <w:tcPr>
            <w:tcW w:w="1252"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515"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2178A0">
        <w:tc>
          <w:tcPr>
            <w:tcW w:w="1252" w:type="pct"/>
            <w:shd w:val="solid" w:color="C0C0C0" w:fill="FFFFFF"/>
          </w:tcPr>
          <w:p w:rsidR="004B6564" w:rsidRPr="00EE1E00" w:rsidRDefault="004B6564" w:rsidP="009F0F88">
            <w:r>
              <w:t>Account</w:t>
            </w:r>
          </w:p>
        </w:tc>
        <w:tc>
          <w:tcPr>
            <w:tcW w:w="2515"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2178A0">
        <w:tc>
          <w:tcPr>
            <w:tcW w:w="1252" w:type="pct"/>
            <w:shd w:val="solid" w:color="C0C0C0" w:fill="FFFFFF"/>
          </w:tcPr>
          <w:p w:rsidR="009F0F88" w:rsidRDefault="009F0F88" w:rsidP="009F0F88">
            <w:r>
              <w:t>Code</w:t>
            </w:r>
          </w:p>
        </w:tc>
        <w:tc>
          <w:tcPr>
            <w:tcW w:w="2515" w:type="pct"/>
            <w:shd w:val="pct50" w:color="C0C0C0" w:fill="FFFFFF"/>
          </w:tcPr>
          <w:p w:rsidR="009F0F88" w:rsidRDefault="009F0F88" w:rsidP="009F0F88">
            <w:r>
              <w:t>De code, die P-Direkt voorschrijft om in het P-Direktbestand aan te geven om wlke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2178A0">
        <w:tc>
          <w:tcPr>
            <w:tcW w:w="1252" w:type="pct"/>
            <w:shd w:val="solid" w:color="C0C0C0" w:fill="FFFFFF"/>
          </w:tcPr>
          <w:p w:rsidR="004B6564" w:rsidRPr="00191790" w:rsidRDefault="004B6564" w:rsidP="002E5C77">
            <w:r>
              <w:t>Loginnaam</w:t>
            </w:r>
          </w:p>
        </w:tc>
        <w:tc>
          <w:tcPr>
            <w:tcW w:w="2515" w:type="pct"/>
            <w:shd w:val="pct50" w:color="C0C0C0" w:fill="FFFFFF"/>
          </w:tcPr>
          <w:p w:rsidR="004B6564" w:rsidRDefault="004B6564" w:rsidP="00EE7FBF">
            <w:r>
              <w:t>De loginnaam, die bij een VKA-account behoort conform de single signon-systematiek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2178A0">
        <w:tc>
          <w:tcPr>
            <w:tcW w:w="1252"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515"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FA238D">
            <w:r>
              <w:t>Password</w:t>
            </w:r>
          </w:p>
        </w:tc>
        <w:tc>
          <w:tcPr>
            <w:tcW w:w="2515" w:type="pct"/>
            <w:tcBorders>
              <w:top w:val="single" w:sz="6" w:space="0" w:color="808080"/>
              <w:bottom w:val="single" w:sz="6" w:space="0" w:color="FFFFFF"/>
            </w:tcBorders>
            <w:shd w:val="pct50" w:color="C0C0C0" w:fill="FFFFFF"/>
          </w:tcPr>
          <w:p w:rsidR="004B6564" w:rsidRDefault="004B6564" w:rsidP="004B6564">
            <w:r>
              <w:t>Het wachtwoord, dat bij een VKA-account behoort conform de single signon-systematiek van EZ.</w:t>
            </w:r>
          </w:p>
          <w:p w:rsidR="00374042" w:rsidRPr="0021378E" w:rsidRDefault="00374042" w:rsidP="004B6564"/>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2178A0">
        <w:tc>
          <w:tcPr>
            <w:tcW w:w="1252" w:type="pct"/>
            <w:shd w:val="solid" w:color="C0C0C0" w:fill="FFFFFF"/>
          </w:tcPr>
          <w:p w:rsidR="007C3A3C" w:rsidRPr="00191790" w:rsidRDefault="007C3A3C" w:rsidP="00EE7FBF">
            <w:r>
              <w:t>Perioderesultaat</w:t>
            </w:r>
          </w:p>
        </w:tc>
        <w:tc>
          <w:tcPr>
            <w:tcW w:w="2515"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2178A0">
        <w:tc>
          <w:tcPr>
            <w:tcW w:w="1252" w:type="pct"/>
            <w:shd w:val="solid" w:color="C0C0C0" w:fill="FFFFFF"/>
          </w:tcPr>
          <w:p w:rsidR="004B6564" w:rsidRPr="00191790" w:rsidRDefault="004B6564" w:rsidP="00EE7FBF">
            <w:r>
              <w:t>Personeelsnummer</w:t>
            </w:r>
          </w:p>
        </w:tc>
        <w:tc>
          <w:tcPr>
            <w:tcW w:w="2515"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2178A0">
        <w:tc>
          <w:tcPr>
            <w:tcW w:w="1252" w:type="pct"/>
            <w:shd w:val="solid" w:color="C0C0C0" w:fill="FFFFFF"/>
          </w:tcPr>
          <w:p w:rsidR="000F577A" w:rsidRDefault="000F577A" w:rsidP="00EE7FBF">
            <w:r>
              <w:t>Resultaatsoort</w:t>
            </w:r>
          </w:p>
        </w:tc>
        <w:tc>
          <w:tcPr>
            <w:tcW w:w="2515"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2178A0">
        <w:tc>
          <w:tcPr>
            <w:tcW w:w="1252" w:type="pct"/>
            <w:shd w:val="solid" w:color="C0C0C0" w:fill="FFFFFF"/>
          </w:tcPr>
          <w:p w:rsidR="00374042" w:rsidRDefault="00374042" w:rsidP="00EE7FBF">
            <w:r>
              <w:t>Referentielijst</w:t>
            </w:r>
          </w:p>
        </w:tc>
        <w:tc>
          <w:tcPr>
            <w:tcW w:w="2515"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2178A0">
        <w:tc>
          <w:tcPr>
            <w:tcW w:w="1252" w:type="pct"/>
            <w:shd w:val="solid" w:color="C0C0C0" w:fill="FFFFFF"/>
          </w:tcPr>
          <w:p w:rsidR="004B6564" w:rsidRPr="00191790" w:rsidRDefault="004B6564" w:rsidP="00EE7FBF">
            <w:r>
              <w:t>Roostersoort</w:t>
            </w:r>
          </w:p>
        </w:tc>
        <w:tc>
          <w:tcPr>
            <w:tcW w:w="2515" w:type="pct"/>
            <w:shd w:val="pct50" w:color="C0C0C0" w:fill="FFFFFF"/>
          </w:tcPr>
          <w:p w:rsidR="004B6564" w:rsidRDefault="004B6564" w:rsidP="00EE7FBF">
            <w:r>
              <w:t>De string, die door SPIN als roostersoort wordt aangeleverd.</w:t>
            </w:r>
          </w:p>
          <w:p w:rsidR="00374042" w:rsidRPr="002E5C77" w:rsidRDefault="00374042" w:rsidP="00EE7FBF"/>
        </w:tc>
        <w:tc>
          <w:tcPr>
            <w:tcW w:w="1233" w:type="pct"/>
            <w:shd w:val="solid" w:color="C0C0C0" w:fill="FFFFFF"/>
          </w:tcPr>
          <w:p w:rsidR="004B6564" w:rsidRPr="00191790" w:rsidRDefault="004B6564"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515"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4B6564">
        <w:tc>
          <w:tcPr>
            <w:tcW w:w="1252"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515"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4B6564">
        <w:tc>
          <w:tcPr>
            <w:tcW w:w="1252"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515" w:type="pct"/>
            <w:tcBorders>
              <w:top w:val="single" w:sz="6" w:space="0" w:color="808080"/>
              <w:bottom w:val="single" w:sz="6" w:space="0" w:color="808080"/>
            </w:tcBorders>
            <w:shd w:val="pct50" w:color="C0C0C0" w:fill="FFFFFF"/>
          </w:tcPr>
          <w:p w:rsidR="004B6564" w:rsidRDefault="004B6564" w:rsidP="00FA238D">
            <w:r>
              <w:t>Een verantwoordingsperiode is een tijdvak van 28 dagen, te rekenen vanaf de door de NVWA vast</w:t>
            </w:r>
            <w:r w:rsidR="00C2719C">
              <w:t>g</w:t>
            </w:r>
            <w:r>
              <w:t>estelde begindata.</w:t>
            </w:r>
          </w:p>
          <w:p w:rsidR="000B5F64" w:rsidRPr="00191790" w:rsidRDefault="000B5F64" w:rsidP="00FA238D"/>
        </w:tc>
        <w:tc>
          <w:tcPr>
            <w:tcW w:w="1233" w:type="pct"/>
            <w:tcBorders>
              <w:top w:val="single" w:sz="6" w:space="0" w:color="808080"/>
              <w:bottom w:val="single" w:sz="6" w:space="0" w:color="808080"/>
            </w:tcBorders>
            <w:shd w:val="solid" w:color="C0C0C0" w:fill="FFFFFF"/>
          </w:tcPr>
          <w:p w:rsidR="004B6564" w:rsidRPr="00191790" w:rsidRDefault="004B6564"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Default="004B6564" w:rsidP="00FA238D">
            <w:r>
              <w:t>Wetsartikel</w:t>
            </w:r>
          </w:p>
        </w:tc>
        <w:tc>
          <w:tcPr>
            <w:tcW w:w="2515"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24" w:name="_Toc303338850"/>
      <w:bookmarkStart w:id="25" w:name="_Toc425770032"/>
      <w:r>
        <w:t>Uitgangspunten en randvoorwaarden</w:t>
      </w:r>
      <w:bookmarkEnd w:id="24"/>
      <w:bookmarkEnd w:id="25"/>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6" w:name="_Ref406911455"/>
            <w:r>
              <w:t xml:space="preserve"> </w:t>
            </w:r>
            <w:bookmarkEnd w:id="26"/>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7" w:name="_Ref406912559"/>
          </w:p>
        </w:tc>
        <w:bookmarkEnd w:id="27"/>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8" w:name="_Ref406912062"/>
          </w:p>
        </w:tc>
        <w:bookmarkEnd w:id="28"/>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29" w:name="_Toc425770033"/>
      <w:r w:rsidRPr="00D92A85">
        <w:lastRenderedPageBreak/>
        <w:t>Processen</w:t>
      </w:r>
      <w:bookmarkEnd w:id="29"/>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19"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P&amp;O medewerker. Deze ervaart het verwerken van periodeverantwoordingen als geschetst in </w:t>
      </w:r>
      <w:r w:rsidR="00361444">
        <w:fldChar w:fldCharType="begin"/>
      </w:r>
      <w:r>
        <w:instrText xml:space="preserve"> REF _Ref425761757 \h </w:instrText>
      </w:r>
      <w:r w:rsidR="00361444">
        <w:fldChar w:fldCharType="separate"/>
      </w:r>
      <w:r w:rsidR="00D5120F">
        <w:t xml:space="preserve">Figuur </w:t>
      </w:r>
      <w:r w:rsidR="00D5120F">
        <w:rPr>
          <w:noProof/>
        </w:rPr>
        <w:t>2</w:t>
      </w:r>
      <w:r w:rsidR="00361444">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0"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0" w:name="_Ref425761757"/>
      <w:r>
        <w:t xml:space="preserve">Figuur </w:t>
      </w:r>
      <w:fldSimple w:instr=" SEQ Figuur \* ARABIC ">
        <w:r w:rsidR="00D5120F">
          <w:rPr>
            <w:noProof/>
          </w:rPr>
          <w:t>2</w:t>
        </w:r>
      </w:fldSimple>
      <w:bookmarkEnd w:id="30"/>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 en het muteren van urentegoeden in de DTV-administratie</w:t>
      </w:r>
      <w:r w:rsidR="00D43DA3">
        <w:t xml:space="preserve"> (DTV-107)</w:t>
      </w:r>
      <w:r>
        <w:t>.</w:t>
      </w:r>
    </w:p>
    <w:p w:rsidR="00DC4BD0" w:rsidRDefault="00261E5F" w:rsidP="00E0066A">
      <w:pPr>
        <w:pStyle w:val="Lijstalinea"/>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r w:rsidR="00644182">
        <w:t xml:space="preserve"> Het koppelen van de rol (FAB of P&amp;O)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en Control (DTV-108)</w:t>
      </w:r>
    </w:p>
    <w:p w:rsidR="00786D64" w:rsidRDefault="00786D64" w:rsidP="00E0066A">
      <w:pPr>
        <w:pStyle w:val="Lijstalinea"/>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Kop2"/>
      </w:pPr>
      <w:bookmarkStart w:id="31" w:name="_Toc425770034"/>
      <w:r>
        <w:t>Tijdverwerking</w:t>
      </w:r>
      <w:bookmarkEnd w:id="31"/>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1"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lastRenderedPageBreak/>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32" w:name="_Toc425770035"/>
      <w:r w:rsidRPr="00B41316">
        <w:t xml:space="preserve">Ophalen van </w:t>
      </w:r>
      <w:r w:rsidR="00B21C3F">
        <w:t>Arbeidsmodaliteiten</w:t>
      </w:r>
      <w:r w:rsidRPr="00B41316">
        <w:t xml:space="preserve"> uit P-Direkt</w:t>
      </w:r>
      <w:bookmarkEnd w:id="3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uit P-Direkt in de DTV-applicatie te uploaden</w:t>
      </w:r>
      <w:r w:rsidR="002C32AA">
        <w:t xml:space="preserve">. </w:t>
      </w:r>
      <w:r w:rsidR="0028573D">
        <w:t xml:space="preserve">Een P&amp;O-medewerker bepaalt zelf wanneer hij dat doet. </w:t>
      </w:r>
      <w:r w:rsidR="002C32AA">
        <w:t>Daarmee is de P&amp;O-medewerker zelf verantwoordelijk om de kennismotor te laten draaien met de zo actueel mogelijke gegevens uit P-Direkt.</w:t>
      </w:r>
    </w:p>
    <w:p w:rsidR="0028573D" w:rsidRDefault="0028573D" w:rsidP="006B7CF4"/>
    <w:p w:rsidR="006B7CF4" w:rsidRP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6B7CF4" w:rsidRDefault="00EC0D23" w:rsidP="00582CFD">
      <w:pPr>
        <w:pStyle w:val="Kop2"/>
      </w:pPr>
      <w:bookmarkStart w:id="33" w:name="_Toc425770036"/>
      <w:r w:rsidRPr="00EC0D23">
        <w:t>Beheren van Urentegoeden en Medewerkerrechten</w:t>
      </w:r>
      <w:bookmarkEnd w:id="3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34" w:name="_Toc424111317"/>
      <w:r w:rsidRPr="00FA1C24">
        <w:lastRenderedPageBreak/>
        <w:t>muteren van urentegoeden</w:t>
      </w:r>
      <w:bookmarkEnd w:id="3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35" w:name="_Toc424111318"/>
      <w:r w:rsidRPr="00FA1C24">
        <w:t>muteren van medewerkerrechten</w:t>
      </w:r>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36" w:name="_Toc424111319"/>
      <w:r w:rsidRPr="00D43DA3">
        <w:t xml:space="preserve">opvoeren </w:t>
      </w:r>
      <w:r w:rsidR="0000177F">
        <w:t>nieuwe medewerker</w:t>
      </w:r>
      <w:bookmarkEnd w:id="3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37" w:name="_Toc424111320"/>
      <w:r>
        <w:t xml:space="preserve">historie </w:t>
      </w:r>
      <w:r w:rsidR="0000177F">
        <w:t>corrigeren</w:t>
      </w:r>
      <w:bookmarkEnd w:id="37"/>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38" w:name="_Toc424111321"/>
      <w:r>
        <w:t>inlezen van gegevens</w:t>
      </w:r>
      <w:bookmarkEnd w:id="38"/>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39" w:name="_Toc425770037"/>
      <w:r w:rsidRPr="00EC0D23">
        <w:t>Referentielijsten</w:t>
      </w:r>
      <w:bookmarkEnd w:id="39"/>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40" w:name="_Toc425770038"/>
      <w:r w:rsidRPr="00EC0D23">
        <w:t>Toegang tot DTV</w:t>
      </w:r>
      <w:bookmarkEnd w:id="40"/>
    </w:p>
    <w:p w:rsidR="00644182" w:rsidRPr="00644182" w:rsidRDefault="00644182" w:rsidP="00644182">
      <w:r>
        <w:t xml:space="preserve">De </w:t>
      </w:r>
      <w:proofErr w:type="gramStart"/>
      <w:r>
        <w:t>functioneel</w:t>
      </w:r>
      <w:proofErr w:type="gramEnd"/>
      <w:r>
        <w:t xml:space="preserve"> beheerder is in staat om mensen toegang te verlenen tot de DTV-applicatie en aan deze mensen een rol toe te kennen.</w:t>
      </w:r>
    </w:p>
    <w:p w:rsidR="0020077B" w:rsidRDefault="0020077B" w:rsidP="00582CFD">
      <w:pPr>
        <w:pStyle w:val="Kop2"/>
      </w:pPr>
      <w:bookmarkStart w:id="41" w:name="_Toc425770039"/>
      <w:r>
        <w:t>Verantwoording</w:t>
      </w:r>
      <w:bookmarkEnd w:id="41"/>
    </w:p>
    <w:p w:rsidR="00786D64" w:rsidRDefault="00786D64" w:rsidP="00786D64">
      <w:pPr>
        <w:pStyle w:val="Kop3"/>
      </w:pPr>
      <w:bookmarkStart w:id="42" w:name="_Toc424111322"/>
      <w:r w:rsidRPr="0020077B">
        <w:t>Verantwoorden van de berekeningen door de kennismotor</w:t>
      </w:r>
      <w:bookmarkEnd w:id="42"/>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43" w:name="_Toc424111323"/>
      <w:r>
        <w:lastRenderedPageBreak/>
        <w:t>Verantwoorden ten behoeve van Leidinggevenden en Control</w:t>
      </w:r>
      <w:bookmarkEnd w:id="43"/>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w:t>
      </w:r>
      <w:proofErr w:type="gramStart"/>
      <w:r w:rsidRPr="00B41316">
        <w:t xml:space="preserve">gespecificeerd.  </w:t>
      </w:r>
      <w:proofErr w:type="gramEnd"/>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44" w:name="_Toc424111324"/>
      <w:r w:rsidRPr="00786D64">
        <w:t>Geïnformeerd Accorderen door Teamleiders</w:t>
      </w:r>
      <w:bookmarkEnd w:id="44"/>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r w:rsidR="0020077B" w:rsidRPr="00786D64">
        <w:br/>
      </w:r>
    </w:p>
    <w:p w:rsidR="00197293" w:rsidRPr="00D92A85" w:rsidRDefault="00197293" w:rsidP="00D92A85">
      <w:pPr>
        <w:pStyle w:val="Kop1"/>
      </w:pPr>
      <w:bookmarkStart w:id="45" w:name="_Toc425770040"/>
      <w:r w:rsidRPr="00D92A85">
        <w:lastRenderedPageBreak/>
        <w:t xml:space="preserve">Gegevensmodel </w:t>
      </w:r>
      <w:r w:rsidR="006D01C9" w:rsidRPr="00D92A85">
        <w:t>DTV</w:t>
      </w:r>
      <w:bookmarkEnd w:id="45"/>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jstnummering"/>
        <w:keepNext/>
      </w:pPr>
      <w:r>
        <w:t>(nog inplakken)</w:t>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p>
    <w:p w:rsidR="00EE0CB7" w:rsidRDefault="00EE0CB7" w:rsidP="00FA238D"/>
    <w:p w:rsidR="002A6582" w:rsidRDefault="002A6582" w:rsidP="004A38E8">
      <w:pPr>
        <w:pStyle w:val="Kop2"/>
      </w:pPr>
      <w:bookmarkStart w:id="46" w:name="_Toc425770041"/>
      <w:r>
        <w:t>Mapping naar database</w:t>
      </w:r>
      <w:bookmarkEnd w:id="46"/>
    </w:p>
    <w:p w:rsidR="0099432E" w:rsidRDefault="002A6582" w:rsidP="002A6582">
      <w:r>
        <w:t xml:space="preserve">Ten behoeve van de afbeelding naar het technische gegevensmodel, worden de types uit het Logische gegevensmodel als volgt afgebeeld op het technische </w:t>
      </w:r>
      <w:proofErr w:type="gramStart"/>
      <w:r>
        <w:t>gegevensmodel :</w:t>
      </w:r>
      <w:proofErr w:type="gramEnd"/>
    </w:p>
    <w:p w:rsidR="004A38E8" w:rsidRDefault="004A38E8" w:rsidP="002A6582"/>
    <w:tbl>
      <w:tblPr>
        <w:tblStyle w:val="Tabellijst6"/>
        <w:tblW w:w="5000" w:type="pct"/>
        <w:tblLook w:val="0020"/>
      </w:tblPr>
      <w:tblGrid>
        <w:gridCol w:w="1619"/>
        <w:gridCol w:w="3161"/>
        <w:gridCol w:w="3163"/>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bookmarkStart w:id="47" w:name="_Ref407429619"/>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Account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Account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persoonsnr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wachtwoord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Account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ingelogd</w:t>
      </w:r>
      <w:proofErr w:type="gramEnd"/>
      <w:r w:rsidRPr="00F94214">
        <w:rPr>
          <w:rFonts w:ascii="Helvetica" w:hAnsi="Helvetica" w:cs="Helvetica"/>
        </w:rPr>
        <w:t xml:space="preserve"> (vanaf SESSION naar Account).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Arbeidsmodaliteit</w:t>
      </w:r>
    </w:p>
    <w:p w:rsidR="00F94214" w:rsidRPr="00F94214" w:rsidRDefault="00F94214" w:rsidP="00F94214">
      <w:pPr>
        <w:autoSpaceDE w:val="0"/>
        <w:autoSpaceDN w:val="0"/>
        <w:adjustRightInd w:val="0"/>
        <w:spacing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arbeidsmodaliteitIngangsdatum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Arbeidsmodaliteit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arbeidsmod (vanaf Arbeidsmodaliteit naar Modaliteit).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lastRenderedPageBreak/>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Dagresultaat naar Dagverantwoording).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Wanneer een medewerker tijd registreert, resulteert dat in een aantal tijdverantwoordingen</w:t>
      </w:r>
      <w:proofErr w:type="gramStart"/>
      <w:r w:rsidRPr="00F94214">
        <w:rPr>
          <w:rFonts w:ascii="Helvetica" w:hAnsi="Helvetica" w:cs="Helvetica"/>
        </w:rPr>
        <w:t>, die</w:t>
      </w:r>
      <w:proofErr w:type="gramEnd"/>
      <w:r w:rsidRPr="00F94214">
        <w:rPr>
          <w:rFonts w:ascii="Helvetica" w:hAnsi="Helvetica" w:cs="Helvetica"/>
        </w:rPr>
        <w:t xml:space="preserve"> samen in één Dagverantwoording zijn georganiseerd. Dat gaat bijvoorbeeld om werk-/pauze- en rusttijden. Voor “Dagverantwoording” hanteert FaTijDec het begrip “werkbon”.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Periodebatch</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3.</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res (vanaf Dagresultaat naar Dagverantwoording).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Dienst</w:t>
      </w:r>
    </w:p>
    <w:p w:rsidR="00F94214" w:rsidRPr="00F94214" w:rsidRDefault="00F94214" w:rsidP="00F94214">
      <w:pPr>
        <w:autoSpaceDE w:val="0"/>
        <w:autoSpaceDN w:val="0"/>
        <w:adjustRightInd w:val="0"/>
        <w:spacing w:line="240" w:lineRule="auto"/>
        <w:rPr>
          <w:rFonts w:ascii="Helvetica" w:hAnsi="Helvetica" w:cs="Helvetica"/>
        </w:rPr>
      </w:pPr>
      <w:proofErr w:type="gramStart"/>
      <w:r w:rsidRPr="00F94214">
        <w:rPr>
          <w:rFonts w:ascii="Helvetica" w:hAnsi="Helvetica" w:cs="Helvetica"/>
        </w:rPr>
        <w:t>Het</w:t>
      </w:r>
      <w:proofErr w:type="gramEnd"/>
      <w:r w:rsidRPr="00F94214">
        <w:rPr>
          <w:rFonts w:ascii="Helvetica" w:hAnsi="Helvetica" w:cs="Helvetica"/>
        </w:rPr>
        <w:t xml:space="preserve"> werkrooster bepaalt welke regels worden toegepast tijdens de verwerking van tijdverantwoordingen. </w:t>
      </w:r>
      <w:proofErr w:type="gramStart"/>
      <w:r w:rsidRPr="00F94214">
        <w:rPr>
          <w:rFonts w:ascii="Helvetica" w:hAnsi="Helvetica" w:cs="Helvetica"/>
        </w:rPr>
        <w:t>Het</w:t>
      </w:r>
      <w:proofErr w:type="gramEnd"/>
      <w:r w:rsidRPr="00F94214">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Dienst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Dienst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MedewerkerRecht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lastRenderedPageBreak/>
        <w:t xml:space="preserve">MedewerkerRecht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geldigOp (vanaf MedewerkerRecht naar Datum).</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geldt op een gegeven datum,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MedewerkerRecht naar MedewerkerRecht).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met een verantwoordingsperiode in de tijd overlapt,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recht</w:t>
      </w:r>
      <w:proofErr w:type="gramEnd"/>
      <w:r w:rsidRPr="00F94214">
        <w:rPr>
          <w:rFonts w:ascii="Helvetica" w:hAnsi="Helvetica" w:cs="Helvetica"/>
        </w:rPr>
        <w:t xml:space="preserve"> (vanaf MedewerkerRecht naar 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toelage(s) waar een medewerker recht op heeft worden in de DTV-applicatie gekoppeld aan het medewerkerrecht van de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Modaliteit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Om overuren te kunnen berekenen, is het nodig te weten hoeveel uren een bepaalde persoon op een bepaalde dag geacht wordt te werken. Dat getal heet “modaliteit”. We spreken van DE modaliteit van persoon P op dag D, </w:t>
      </w:r>
      <w:proofErr w:type="gramStart"/>
      <w:r w:rsidRPr="00F94214">
        <w:rPr>
          <w:rFonts w:ascii="Helvetica" w:hAnsi="Helvetica" w:cs="Helvetica"/>
        </w:rPr>
        <w:t>zoals bijvoorbeeld</w:t>
      </w:r>
      <w:proofErr w:type="gramEnd"/>
      <w:r w:rsidRPr="00F94214">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F94214">
        <w:rPr>
          <w:rFonts w:ascii="Helvetica" w:hAnsi="Helvetica" w:cs="Helvetica"/>
        </w:rPr>
        <w:t>.</w:t>
      </w:r>
      <w:proofErr w:type="gramEnd"/>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Aantaldagen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Mutation</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pred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Mutation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Periodeverantwoording</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periodebestand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PDirektBestand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Periodeverantwoording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batch</w:t>
      </w:r>
      <w:proofErr w:type="gramEnd"/>
      <w:r w:rsidRPr="00F94214">
        <w:rPr>
          <w:rFonts w:ascii="Helvetica" w:hAnsi="Helvetica" w:cs="Helvetica"/>
        </w:rPr>
        <w:t xml:space="preserve"> (vanaf Periodeverantwoording naar Periodebatch).</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periodeverantwoordingen door de DTV-applicatie worden gemaakt, houdt het systeem bij in welke batch welke periodeverantwoording gemaakt is. Na verzending naar P-Direkt wordt de periodeverantwoording “ingevroren”, en de batch vernietigd. De relatie met de batch wordt dan verbroken, want de periodeverantwoording blijft bestaan. Echter, wanneer de periodeverantwoording niet verstuurd is, en de batch wordt vernietigd, dan wordt de periodeverantwoording ook vernietigd.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wordt gekoppeld aan de periodebatch, waarin deze periodeverantwoording gemaakt is.</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Personeelsnummer</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volledigenaam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Personeelsnummer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7.</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SESSION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lastRenderedPageBreak/>
        <w:t xml:space="preserve">Gegevensverzameling: </w:t>
      </w:r>
      <w:r w:rsidRPr="00F94214">
        <w:rPr>
          <w:rFonts w:ascii="Helvetica" w:hAnsi="Helvetica" w:cs="Helvetica"/>
          <w:b/>
          <w:bCs/>
          <w:i/>
          <w:iCs/>
          <w:sz w:val="22"/>
          <w:szCs w:val="28"/>
        </w:rPr>
        <w:t>SPINquery</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SPINquery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Tijdresultaat naar Tijdverantwoording).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Tijdvak</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 wordt geregistreerd in periodes. Dat geldt voor tijdverantwoordingen, maar ook voor diensten en ander aaneengesloten tijdspannes die tussen twee tijdstippen zijn bepaald.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Tijdvak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eind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Tijdvak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binnenTijdvak</w:t>
      </w:r>
      <w:proofErr w:type="gramEnd"/>
      <w:r w:rsidRPr="00F94214">
        <w:rPr>
          <w:rFonts w:ascii="Helvetica" w:hAnsi="Helvetica" w:cs="Helvetica"/>
        </w:rPr>
        <w:t xml:space="preserve"> (vanaf DateTime naar Tijdvak).</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Tijdvak naar Tijdvak).</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te voorkomen dat uren dubbel worden goedgekeurd (en dus dubbel uitgekeerd), dient het systeem overlap in tijd te kunnen signaleren. Om die reden maakt het begrip “overlap” deel uit van het vocabulaire.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overlap in tijd tussen twee periodes wordt in deze relatie gesignaleerd. Dit wordt berekend door het systeem.</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res (vanaf Tijdresultaat naar Tijdverantwoording).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002B32BF">
        <w:rPr>
          <w:rFonts w:ascii="Helvetica" w:hAnsi="Helvetica" w:cs="Helvetica"/>
          <w:b/>
          <w:bCs/>
          <w:i/>
          <w:iCs/>
          <w:sz w:val="22"/>
          <w:szCs w:val="28"/>
        </w:rPr>
        <w:t>Resultaat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Elk toelagerecord in een P-Direkt bestand komt overeen met één </w:t>
      </w:r>
      <w:r w:rsidR="002B32BF">
        <w:rPr>
          <w:rFonts w:ascii="Helvetica" w:hAnsi="Helvetica" w:cs="Helvetica"/>
        </w:rPr>
        <w:t>Resultaat</w:t>
      </w:r>
      <w:r w:rsidRPr="00F94214">
        <w:rPr>
          <w:rFonts w:ascii="Helvetica" w:hAnsi="Helvetica" w:cs="Helvetica"/>
        </w:rPr>
        <w:t xml:space="preserve"> van de kennismotor.</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2B32BF" w:rsidP="00F94214">
            <w:pPr>
              <w:autoSpaceDE w:val="0"/>
              <w:autoSpaceDN w:val="0"/>
              <w:adjustRightInd w:val="0"/>
              <w:spacing w:line="240" w:lineRule="auto"/>
              <w:rPr>
                <w:rFonts w:ascii="Helvetica" w:hAnsi="Helvetica" w:cs="Helvetica"/>
              </w:rPr>
            </w:pPr>
            <w:r>
              <w:rPr>
                <w:rFonts w:ascii="Helvetica" w:hAnsi="Helvetica" w:cs="Helvetica"/>
              </w:rPr>
              <w:t>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resultaatWaarde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opmerking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Melding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2B32BF" w:rsidP="00F94214">
      <w:pPr>
        <w:autoSpaceDE w:val="0"/>
        <w:autoSpaceDN w:val="0"/>
        <w:adjustRightInd w:val="0"/>
        <w:spacing w:after="180" w:line="240" w:lineRule="auto"/>
        <w:rPr>
          <w:rFonts w:ascii="Helvetica" w:hAnsi="Helvetica" w:cs="Helvetica"/>
        </w:rPr>
      </w:pPr>
      <w:r>
        <w:rPr>
          <w:rFonts w:ascii="Helvetica" w:hAnsi="Helvetica" w:cs="Helvetica"/>
        </w:rPr>
        <w:t>Resultaat</w:t>
      </w:r>
      <w:r w:rsidR="00F94214" w:rsidRPr="00F94214">
        <w:rPr>
          <w:rFonts w:ascii="Helvetica" w:hAnsi="Helvetica" w:cs="Helvetica"/>
        </w:rPr>
        <w:t xml:space="preserve"> heeft geen associaties.</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Urentegoed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urenpool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vanaf</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Urentegoed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Variable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Laten we het woord Variable gebruiken voor een ding </w:t>
      </w:r>
      <w:proofErr w:type="gramStart"/>
      <w:r w:rsidRPr="00F94214">
        <w:rPr>
          <w:rFonts w:ascii="Helvetica" w:hAnsi="Helvetica" w:cs="Helvetica"/>
        </w:rPr>
        <w:t>waarin</w:t>
      </w:r>
      <w:proofErr w:type="gramEnd"/>
      <w:r w:rsidRPr="00F94214">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Referentielijst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deleted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trace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Variable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Verantwoordingsperiode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De NVWA berekent overwerk, toelagen en persoonlijke meeruren in tijdvakken van 28 dagen. </w:t>
      </w:r>
      <w:proofErr w:type="gramStart"/>
      <w:r w:rsidRPr="00F94214">
        <w:rPr>
          <w:rFonts w:ascii="Helvetica" w:hAnsi="Helvetica" w:cs="Helvetica"/>
        </w:rPr>
        <w:t xml:space="preserve">Deze periodes worden Verantwoordingsperiode genoemd. </w:t>
      </w:r>
      <w:proofErr w:type="gramEnd"/>
      <w:r w:rsidRPr="00F94214">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wordt deze werkperiode gesteld op de verantwoordingsperiode.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Verantwoordingsperiode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9734B0" w:rsidRDefault="009734B0" w:rsidP="009734B0">
      <w:pPr>
        <w:autoSpaceDE w:val="0"/>
        <w:autoSpaceDN w:val="0"/>
        <w:adjustRightInd w:val="0"/>
        <w:spacing w:line="240" w:lineRule="auto"/>
        <w:ind w:left="360"/>
        <w:rPr>
          <w:rFonts w:ascii="Helvetica" w:hAnsi="Helvetica" w:cs="Helvetica"/>
          <w:sz w:val="24"/>
        </w:rPr>
      </w:pPr>
    </w:p>
    <w:p w:rsidR="009734B0" w:rsidRPr="009734B0" w:rsidRDefault="009734B0" w:rsidP="009734B0">
      <w:pPr>
        <w:rPr>
          <w:rFonts w:cs="Arial"/>
          <w:szCs w:val="18"/>
        </w:rPr>
      </w:pPr>
      <w:r>
        <w:t>Voor elke periodeverantwoording registreert het systeem de verantwoordingsperiode.</w:t>
      </w:r>
    </w:p>
    <w:p w:rsidR="00197293" w:rsidRPr="00D92A85" w:rsidRDefault="00197293" w:rsidP="009734B0">
      <w:pPr>
        <w:pStyle w:val="Kop1"/>
      </w:pPr>
      <w:bookmarkStart w:id="48" w:name="_Toc425770042"/>
      <w:r w:rsidRPr="00D92A85">
        <w:lastRenderedPageBreak/>
        <w:t>Bedrijfsregels</w:t>
      </w:r>
      <w:bookmarkEnd w:id="47"/>
      <w:bookmarkEnd w:id="48"/>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49" w:name="_Ref407429685"/>
      <w:bookmarkStart w:id="50" w:name="_Toc425770043"/>
      <w:r w:rsidRPr="002D78E3">
        <w:t>Invarianten</w:t>
      </w:r>
      <w:bookmarkEnd w:id="49"/>
      <w:bookmarkEnd w:id="50"/>
    </w:p>
    <w:p w:rsidR="0073364F" w:rsidRDefault="0073364F" w:rsidP="00FA238D">
      <w:r w:rsidRPr="00C778F0">
        <w:t>In deze sectie staan regels, die te allen tijde waar moeten blijven</w:t>
      </w:r>
      <w:r w:rsidR="00A2142D" w:rsidRPr="00A2142D">
        <w:rPr>
          <w:rStyle w:val="Voetnootmarkering"/>
          <w:vertAlign w:val="superscript"/>
        </w:rPr>
        <w:footnoteReference w:id="2"/>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username password combination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Om in te loggen dient een gebruiker een loginnaam/wachtwoord combinatie aan te bieden, die gekoppeld is aan een Account. Elke combinatie, die niet naar een persoon herleidbaar is, wordt als fout gerapporteerd aan de gebruiker.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Elke loginnaam/wachtwoord combinatie dient een persoon te identificeren, van wie een loginnaam/wachtwoord combinatie in het systeem is geregistreerd.</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proofErr w:type="gramStart"/>
      <w:r w:rsidRPr="00815064">
        <w:rPr>
          <w:rFonts w:ascii="Courier" w:hAnsi="Courier" w:cs="Courier"/>
        </w:rPr>
        <w:t>sessionLoginnaam</w:t>
      </w:r>
      <w:proofErr w:type="gramEnd"/>
      <w:r w:rsidRPr="00815064">
        <w:rPr>
          <w:rFonts w:ascii="Courier" w:hAnsi="Courier" w:cs="Courier"/>
        </w:rPr>
        <w:t>~;sessionPassword |- loginnaam~;wachtwoord</w:t>
      </w:r>
    </w:p>
    <w:p w:rsidR="005F1DCA" w:rsidRPr="00815064" w:rsidRDefault="005F1DCA" w:rsidP="005F1DCA">
      <w:pPr>
        <w:autoSpaceDE w:val="0"/>
        <w:autoSpaceDN w:val="0"/>
        <w:adjustRightInd w:val="0"/>
        <w:spacing w:line="240" w:lineRule="auto"/>
        <w:rPr>
          <w:rFonts w:ascii="Helvetica" w:hAnsi="Helvetica" w:cs="Helvetica"/>
        </w:rPr>
      </w:pPr>
    </w:p>
    <w:p w:rsidR="00F26AA9" w:rsidRPr="00F26AA9" w:rsidRDefault="009477C4" w:rsidP="00F26AA9">
      <w:r>
        <w:t xml:space="preserve">Deze regel valt buiten de </w:t>
      </w:r>
      <w:proofErr w:type="gramStart"/>
      <w:r>
        <w:t>scope</w:t>
      </w:r>
      <w:proofErr w:type="gramEnd"/>
      <w:r>
        <w:t xml:space="preserve"> van </w:t>
      </w:r>
      <w:r w:rsidR="005F1DCA">
        <w:t>dit FO</w:t>
      </w:r>
      <w:r>
        <w:t xml:space="preserve">, </w:t>
      </w:r>
      <w:r w:rsidR="00503716">
        <w:t>omdat</w:t>
      </w:r>
      <w:r>
        <w:t xml:space="preserve"> het </w:t>
      </w:r>
      <w:r w:rsidR="005F1DCA">
        <w:t>single-signon (</w:t>
      </w:r>
      <w:r>
        <w:t>SSO</w:t>
      </w:r>
      <w:r w:rsidR="005F1DCA">
        <w:t>) mechanisme</w:t>
      </w:r>
      <w:r>
        <w:t xml:space="preserve"> van </w:t>
      </w:r>
      <w:r w:rsidR="005F1DCA">
        <w:t>EZ (</w:t>
      </w:r>
      <w:r>
        <w:t>Dictu</w:t>
      </w:r>
      <w:r w:rsidR="005F1DCA">
        <w:t>)</w:t>
      </w:r>
      <w:r>
        <w:t xml:space="preserve"> wordt gebruikt.</w:t>
      </w:r>
    </w:p>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Kop3"/>
      </w:pPr>
      <w:r>
        <w:t>Invariant: bevriezenArbeidsmodaliteiten</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arbeidsmodaliteiten met een ingangsdatum vóór de laatste keer dat de gegevens zijn ingelezen (via de bulk import), niet worden aangemaakt, verwijderd of gewijzigd. Dat geldt daarmee ook voor alle modaliteiten van die arbeidsmodaliteit.</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Pr>
          <w:rFonts w:ascii="Helvetica" w:hAnsi="Helvetica" w:cs="Helvetica"/>
        </w:rPr>
        <w:t>medewerk</w:t>
      </w:r>
      <w:r w:rsidRPr="00815064">
        <w:rPr>
          <w:rFonts w:ascii="Helvetica" w:hAnsi="Helvetica" w:cs="Helvetica"/>
        </w:rPr>
        <w:t>er worden overruled,</w:t>
      </w:r>
      <w:r>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lastRenderedPageBreak/>
        <w:t>Ampersand expressie:</w:t>
      </w:r>
    </w:p>
    <w:p w:rsidR="003574C2" w:rsidRDefault="005F1DCA" w:rsidP="005F1DCA">
      <w:pPr>
        <w:autoSpaceDE w:val="0"/>
        <w:autoSpaceDN w:val="0"/>
        <w:adjustRightInd w:val="0"/>
        <w:spacing w:line="240" w:lineRule="auto"/>
      </w:pPr>
      <w:r w:rsidRPr="00815064">
        <w:rPr>
          <w:rFonts w:ascii="Courier" w:hAnsi="Courier" w:cs="Courier"/>
        </w:rPr>
        <w:t>I[Arbeidsmodaliteit];arbeidsmodaliteitIngangsdatum;gtDatum;'datumVorigekeerInlezen'[Datum]</w:t>
      </w:r>
      <w:proofErr w:type="gramStart"/>
      <w:r w:rsidRPr="00815064">
        <w:rPr>
          <w:rFonts w:ascii="Courier" w:hAnsi="Courier" w:cs="Courier"/>
        </w:rPr>
        <w:t>;V[Datum*Arbeidsmodaliteit</w:t>
      </w:r>
      <w:proofErr w:type="gramEnd"/>
      <w:r w:rsidRPr="00815064">
        <w:rPr>
          <w:rFonts w:ascii="Courier" w:hAnsi="Courier" w:cs="Courier"/>
        </w:rPr>
        <w:t>] = -wijzigbaar</w:t>
      </w:r>
    </w:p>
    <w:p w:rsidR="003574C2" w:rsidRPr="003574C2" w:rsidRDefault="003574C2" w:rsidP="003574C2">
      <w:pPr>
        <w:autoSpaceDE w:val="0"/>
        <w:autoSpaceDN w:val="0"/>
        <w:adjustRightInd w:val="0"/>
        <w:spacing w:line="240" w:lineRule="auto"/>
      </w:pPr>
    </w:p>
    <w:p w:rsidR="00975856" w:rsidRPr="00F26AA9" w:rsidRDefault="00975856" w:rsidP="00975856">
      <w:r w:rsidRPr="00F26AA9">
        <w:t>Overtredingen van deze regel leiden tot een fou</w:t>
      </w:r>
      <w:r>
        <w:t xml:space="preserve">tmelding aan de gebruiker: "Arbeidsmodaliteiten </w:t>
      </w:r>
      <w:r w:rsidR="003574C2">
        <w:t>in het verleden mogen normalit</w:t>
      </w:r>
      <w:r w:rsidR="005E7516">
        <w:t>e</w:t>
      </w:r>
      <w:r w:rsidR="003574C2">
        <w:t>r niet worden</w:t>
      </w:r>
      <w:r>
        <w:t xml:space="preserve"> aangemaakt, gewijzigd of verwijderd.”</w:t>
      </w:r>
      <w:r w:rsidR="005E7516" w:rsidRPr="005E7516">
        <w:t xml:space="preserve"> </w:t>
      </w:r>
      <w:r w:rsidR="005E7516">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166ED" w:rsidP="006166ED">
      <w:r>
        <w:rPr>
          <w:rFonts w:ascii="Courier" w:hAnsi="Courier" w:cs="Courier"/>
        </w:rPr>
        <w:t>afkomstigVan;afkomstigVan~</w:t>
      </w:r>
      <w:r w:rsidRPr="00815064">
        <w:rPr>
          <w:rFonts w:ascii="Courier" w:hAnsi="Courier" w:cs="Courier"/>
        </w:rPr>
        <w:t xml:space="preserve"> /\ verantwoordingsperiode</w:t>
      </w:r>
      <w:proofErr w:type="gramStart"/>
      <w:r w:rsidRPr="00815064">
        <w:rPr>
          <w:rFonts w:ascii="Courier" w:hAnsi="Courier" w:cs="Courier"/>
        </w:rPr>
        <w:t>;verantwoordingsperiode~</w:t>
      </w:r>
      <w:proofErr w:type="gramEnd"/>
      <w:r w:rsidRPr="00815064">
        <w:rPr>
          <w:rFonts w:ascii="Courier" w:hAnsi="Courier" w:cs="Courier"/>
        </w:rPr>
        <w:t xml:space="preserv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en is dus niet overtreedbaar</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en is dus niet overtreedbaar</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lastRenderedPageBreak/>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824949" w:rsidRDefault="00824949" w:rsidP="00824949">
      <w:pPr>
        <w:pStyle w:val="Kop3"/>
      </w:pPr>
      <w:r>
        <w:t>Invariant: bevriezenMedewerkersrechten</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medewerkersrechten met een ingangsdatum vóór de laatste keer dat de gegevens zijn ingelezen (via de bulk import), niet worden aangemaakt, verwijderd of gewijzigd.</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sidRPr="00484177">
        <w:rPr>
          <w:rFonts w:ascii="Helvetica" w:hAnsi="Helvetica" w:cs="Helvetica"/>
        </w:rPr>
        <w:t>medewerk</w:t>
      </w:r>
      <w:r w:rsidRPr="00815064">
        <w:rPr>
          <w:rFonts w:ascii="Helvetica" w:hAnsi="Helvetica" w:cs="Helvetica"/>
        </w:rPr>
        <w:t>er worden overruled,</w:t>
      </w:r>
      <w:r w:rsidRPr="00484177">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824949" w:rsidRDefault="005E7516" w:rsidP="005E7516">
      <w:r w:rsidRPr="00815064">
        <w:rPr>
          <w:rFonts w:ascii="Courier" w:hAnsi="Courier" w:cs="Courier"/>
        </w:rPr>
        <w:t>I[MedewerkerRecht];begindatum;gtDatum;'datumVorigekeerInlezen'[Datum]</w:t>
      </w:r>
      <w:proofErr w:type="gramStart"/>
      <w:r w:rsidRPr="00815064">
        <w:rPr>
          <w:rFonts w:ascii="Courier" w:hAnsi="Courier" w:cs="Courier"/>
        </w:rPr>
        <w:t>;V[Datum*MedewerkerRecht</w:t>
      </w:r>
      <w:proofErr w:type="gramEnd"/>
      <w:r w:rsidRPr="00815064">
        <w:rPr>
          <w:rFonts w:ascii="Courier" w:hAnsi="Courier" w:cs="Courier"/>
        </w:rPr>
        <w:t>] = -wijzigbaar</w:t>
      </w:r>
    </w:p>
    <w:p w:rsidR="004F278C" w:rsidRDefault="004F278C" w:rsidP="00824949"/>
    <w:p w:rsidR="004F278C" w:rsidRDefault="004F278C" w:rsidP="00824949">
      <w:r>
        <w:t>Overtredingen van deze regel leiden tot een foutmelding aan de gebruiker: “Medewerkerrechten in het verleden mogen niet worden aangepast.”</w:t>
      </w:r>
    </w:p>
    <w:p w:rsidR="005E7516" w:rsidRPr="00824949" w:rsidRDefault="005E7516" w:rsidP="00824949">
      <w:r>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dient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lastRenderedPageBreak/>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Bij oplevering zal de DTV-applicatie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pPr>
      <w:r w:rsidRPr="00F26AA9">
        <w:t xml:space="preserve">Invariant: </w:t>
      </w:r>
      <w:r w:rsidRPr="00F26AA9">
        <w:rPr>
          <w:iCs/>
        </w:rPr>
        <w:t>foutvrij P-Direkt bestand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Fouten, die door de kennismotor worden gedetecteerd, moeten verholpen worden voordat een periodeverantwoording aan P-Direkt mag worden aangeboden.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Alleen foutvrije periodeverantwoordingen mogen in P-Direkt worden verwerkt.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r w:rsidRPr="00B9132C">
        <w:rPr>
          <w:rFonts w:ascii="Courier" w:hAnsi="Courier" w:cs="Courier"/>
        </w:rPr>
        <w:t>'Fout'[Resultaatsoort];resultaatSoort~;perioderesultaat;res |- -(V[Resultaatsoort*PDirektBestand]</w:t>
      </w:r>
      <w:proofErr w:type="gramStart"/>
      <w:r w:rsidRPr="00B9132C">
        <w:rPr>
          <w:rFonts w:ascii="Courier" w:hAnsi="Courier" w:cs="Courier"/>
        </w:rPr>
        <w:t>;periodebestand~</w:t>
      </w:r>
      <w:proofErr w:type="gramEnd"/>
      <w:r w:rsidRPr="00B9132C">
        <w:rPr>
          <w:rFonts w:ascii="Courier" w:hAnsi="Courier" w:cs="Courier"/>
        </w:rPr>
        <w:t>)</w:t>
      </w:r>
    </w:p>
    <w:p w:rsidR="00F94214" w:rsidRPr="00F26AA9" w:rsidRDefault="00F94214" w:rsidP="00F94214"/>
    <w:p w:rsidR="00F26AA9" w:rsidRPr="00F26AA9" w:rsidRDefault="00E21AC0" w:rsidP="00F26AA9">
      <w:r>
        <w:t xml:space="preserve">Deze regel dient door de applicatie te worden gegarandeerd. Een periodeverantwoording met </w:t>
      </w:r>
      <w:proofErr w:type="gramStart"/>
      <w:r>
        <w:t>een</w:t>
      </w:r>
      <w:proofErr w:type="gramEnd"/>
      <w:r>
        <w:t xml:space="preserve"> tijdverantwoordingen die niet succesvol door de kennismotor komt, moet de status ‘te corrigeren’ krijgen.  </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“bungelende” Mutaties te detecteren wordt vereist dat Mutaties zonder opvolger aan een Variable worden gekoppeld.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precedence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F94214" w:rsidRPr="00F94214" w:rsidRDefault="00F94214" w:rsidP="00F94214">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Kop3"/>
      </w:pPr>
      <w:bookmarkStart w:id="51" w:name="_Ref407259213"/>
      <w:bookmarkStart w:id="52" w:name="_Toc424111328"/>
      <w:r w:rsidRPr="00BE40D9">
        <w:t>Invariant: verantwoording per medewerker</w:t>
      </w:r>
      <w:bookmarkEnd w:id="51"/>
      <w:bookmarkEnd w:id="52"/>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D0661" w:rsidRPr="008D0661" w:rsidRDefault="008D0661" w:rsidP="008D0661">
      <w:pPr>
        <w:pStyle w:val="Kop3"/>
      </w:pPr>
      <w:bookmarkStart w:id="53" w:name="_Ref407598697"/>
      <w:bookmarkStart w:id="54" w:name="_Toc424111339"/>
      <w:bookmarkStart w:id="55" w:name="_Toc424207761"/>
      <w:r w:rsidRPr="008D0661">
        <w:t xml:space="preserve">Invariant: </w:t>
      </w:r>
      <w:r w:rsidRPr="008D0661">
        <w:rPr>
          <w:iCs/>
        </w:rPr>
        <w:t>arbeidsrelatie</w:t>
      </w:r>
      <w:bookmarkEnd w:id="53"/>
      <w:bookmarkEnd w:id="54"/>
      <w:bookmarkEnd w:id="55"/>
    </w:p>
    <w:p w:rsidR="008D0661" w:rsidRPr="008D0661" w:rsidRDefault="008D0661" w:rsidP="008D0661">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3"/>
      </w:r>
      <w:r w:rsidRPr="008D0661">
        <w:t>.</w:t>
      </w:r>
      <w:r>
        <w:t xml:space="preserve"> (deze invariant is eigenlijk een combinatie van de invarianten </w:t>
      </w:r>
      <w:r w:rsidRPr="008D0661">
        <w:t>salarisGedurendeContractduur</w:t>
      </w:r>
      <w:r>
        <w:t xml:space="preserve"> en </w:t>
      </w:r>
      <w:r w:rsidRPr="008D0661">
        <w:t>categorieGedurendeContractduur</w:t>
      </w:r>
      <w:r w:rsidR="00503716">
        <w:t xml:space="preserve">, en dient vooral ter toelichting). </w:t>
      </w:r>
    </w:p>
    <w:p w:rsidR="008D0661" w:rsidRPr="008D0661" w:rsidRDefault="008D0661" w:rsidP="008D0661">
      <w:pPr>
        <w:rPr>
          <w:rFonts w:ascii="Helvetica" w:hAnsi="Helvetica" w:cs="Helvetica"/>
        </w:rPr>
      </w:pPr>
    </w:p>
    <w:p w:rsidR="008D0661" w:rsidRPr="008D0661" w:rsidRDefault="008D0661" w:rsidP="008D0661">
      <w:pPr>
        <w:pStyle w:val="Kop3"/>
      </w:pPr>
      <w:bookmarkStart w:id="56" w:name="_Toc424111341"/>
      <w:bookmarkStart w:id="57" w:name="_Toc424207763"/>
      <w:bookmarkStart w:id="58" w:name="_Ref424806027"/>
      <w:r w:rsidRPr="008D0661">
        <w:t>Invariant: eigen beheer</w:t>
      </w:r>
      <w:bookmarkEnd w:id="56"/>
      <w:bookmarkEnd w:id="57"/>
      <w:bookmarkEnd w:id="58"/>
    </w:p>
    <w:p w:rsidR="008D0661" w:rsidRPr="00941DE7" w:rsidRDefault="008D0661" w:rsidP="008D0661">
      <w:r w:rsidRPr="008D0661">
        <w:t>Een medewerker mag n</w:t>
      </w:r>
      <w:r>
        <w:t>iet zijn eigen rechten beheren.</w:t>
      </w:r>
    </w:p>
    <w:p w:rsidR="008D0661" w:rsidRDefault="008D0661" w:rsidP="008D0661">
      <w:pPr>
        <w:pStyle w:val="Kop3"/>
      </w:pPr>
      <w:bookmarkStart w:id="59" w:name="_Toc424111342"/>
      <w:bookmarkStart w:id="60" w:name="_Toc424207764"/>
      <w:r w:rsidRPr="00A76A4F">
        <w:t xml:space="preserve">Invariant: </w:t>
      </w:r>
      <w:r>
        <w:t>Inclusiviteit</w:t>
      </w:r>
      <w:bookmarkEnd w:id="59"/>
      <w:bookmarkEnd w:id="60"/>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61" w:name="_Toc425770044"/>
      <w:r w:rsidRPr="002D78E3">
        <w:lastRenderedPageBreak/>
        <w:t>Procesregels</w:t>
      </w:r>
      <w:bookmarkEnd w:id="61"/>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62" w:name="_Ref407429009"/>
      <w:bookmarkStart w:id="63" w:name="_Toc424111343"/>
      <w:r w:rsidRPr="002D78E3">
        <w:t xml:space="preserve">Procesregel: Salarisschaal </w:t>
      </w:r>
      <w:r w:rsidR="00FC6EA5">
        <w:t>verplicht voor medewerker</w:t>
      </w:r>
      <w:bookmarkEnd w:id="62"/>
      <w:bookmarkEnd w:id="63"/>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P&amp;O.</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Deze persoonsnummers worden gesignaleerd aan de P&amp;O medewerker, die hierop actie kan ondernemen.</w:t>
      </w:r>
    </w:p>
    <w:p w:rsidR="0073364F" w:rsidRPr="002D78E3" w:rsidRDefault="0073364F" w:rsidP="00FA238D">
      <w:pPr>
        <w:pStyle w:val="Kop3"/>
      </w:pPr>
      <w:bookmarkStart w:id="64" w:name="_Ref407429018"/>
      <w:bookmarkStart w:id="65" w:name="_Toc424111344"/>
      <w:r w:rsidRPr="002D78E3">
        <w:t xml:space="preserve">Procesregel: Categorie </w:t>
      </w:r>
      <w:r w:rsidR="00FC6EA5">
        <w:t>verplicht voor medewerker</w:t>
      </w:r>
      <w:bookmarkEnd w:id="64"/>
      <w:bookmarkEnd w:id="65"/>
    </w:p>
    <w:p w:rsidR="004E7B05" w:rsidRPr="004E7B05" w:rsidRDefault="004E7B05" w:rsidP="004E7B05">
      <w:pPr>
        <w:autoSpaceDE w:val="0"/>
        <w:autoSpaceDN w:val="0"/>
        <w:adjustRightInd w:val="0"/>
        <w:spacing w:line="240" w:lineRule="auto"/>
      </w:pPr>
      <w:bookmarkStart w:id="66" w:name="_Ref407598439"/>
      <w:bookmarkStart w:id="67"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P&amp;O.</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Er zijn situaties mogelijk, waarbij niet aan deze regel wordt voldaan. Bijvoorbeeld, doordat er een dagverantwoording wordt ontvangen van SPIN voor een persoonsnummer die onbekend is in DTV. Deze persoonsnummers worden gesignaleerd aan de P&amp;O medewerker, die hierop actie kan ondernemen.</w:t>
      </w:r>
    </w:p>
    <w:p w:rsidR="001205AC" w:rsidRPr="00F26AA9" w:rsidRDefault="001205AC" w:rsidP="00F26AA9">
      <w:pPr>
        <w:pStyle w:val="Kop3"/>
      </w:pPr>
      <w:r w:rsidRPr="00F26AA9">
        <w:t>Procesregel: onbekend personeelsnummer</w:t>
      </w:r>
      <w:bookmarkEnd w:id="66"/>
      <w:bookmarkEnd w:id="67"/>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P&amp;O medewerker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8643D2" w:rsidRPr="008643D2" w:rsidRDefault="008643D2" w:rsidP="001205AC"/>
    <w:p w:rsidR="00FC5E0B" w:rsidRPr="00D92A85" w:rsidRDefault="003F4376" w:rsidP="00D92A85">
      <w:pPr>
        <w:pStyle w:val="Kop1"/>
      </w:pPr>
      <w:bookmarkStart w:id="68" w:name="_Toc425770045"/>
      <w:r w:rsidRPr="00D92A85">
        <w:lastRenderedPageBreak/>
        <w:t>Ontwerpoverwegingen</w:t>
      </w:r>
      <w:bookmarkEnd w:id="68"/>
    </w:p>
    <w:p w:rsidR="00FC5E0B" w:rsidRDefault="00FC5E0B" w:rsidP="00582CFD">
      <w:pPr>
        <w:pStyle w:val="Kop2"/>
      </w:pPr>
      <w:bookmarkStart w:id="69" w:name="_Toc425770046"/>
      <w:r>
        <w:t>Inleiding</w:t>
      </w:r>
      <w:bookmarkEnd w:id="6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70" w:name="_Toc425770047"/>
      <w:r>
        <w:t>Verwerken van periodeverantwoordingen</w:t>
      </w:r>
      <w:bookmarkEnd w:id="70"/>
    </w:p>
    <w:p w:rsidR="00AF2DB3" w:rsidRP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AF2DB3" w:rsidRPr="00F152A2" w:rsidRDefault="00AF2DB3" w:rsidP="00AF2DB3">
      <w:pPr>
        <w:pStyle w:val="Kop2"/>
      </w:pPr>
      <w:bookmarkStart w:id="71" w:name="_Toc425770048"/>
      <w:r>
        <w:t>Rechten en hun toekenning aan een medewerker</w:t>
      </w:r>
      <w:bookmarkEnd w:id="71"/>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w:t>
      </w:r>
      <w:r w:rsidR="008413C2" w:rsidRPr="008413C2">
        <w:rPr>
          <w:rStyle w:val="Voetnootmarkering"/>
          <w:vertAlign w:val="superscript"/>
        </w:rPr>
        <w:footnoteReference w:id="4"/>
      </w:r>
      <w:r>
        <w:t>.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lastRenderedPageBreak/>
        <w:t>Deze informatie wordt beheerd</w:t>
      </w:r>
      <w:r w:rsidR="00DE7EEB" w:rsidRPr="00DE7EEB">
        <w:rPr>
          <w:rStyle w:val="Voetnootmarkering"/>
          <w:vertAlign w:val="superscript"/>
        </w:rPr>
        <w:footnoteReference w:id="5"/>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C91AEC" w:rsidRDefault="00C91AEC" w:rsidP="00C91AEC">
      <w:pPr>
        <w:pStyle w:val="Kop2"/>
      </w:pPr>
      <w:r>
        <w:t>Arbeidsmodaliteiten</w:t>
      </w:r>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FC5E0B" w:rsidRDefault="00DB3D52" w:rsidP="00DB3D52">
      <w:pPr>
        <w:pStyle w:val="Kop2"/>
      </w:pPr>
      <w:bookmarkStart w:id="72" w:name="_Toc425770049"/>
      <w:r>
        <w:t>Uitvraag in SPIN (via CGO)</w:t>
      </w:r>
      <w:bookmarkEnd w:id="72"/>
    </w:p>
    <w:p w:rsidR="00DB3D52" w:rsidRPr="00DB3D52" w:rsidRDefault="00DB3D52" w:rsidP="00DB3D52"/>
    <w:p w:rsidR="006002E0" w:rsidRDefault="006002E0" w:rsidP="00D92A85">
      <w:pPr>
        <w:pStyle w:val="Kop1"/>
      </w:pPr>
      <w:bookmarkStart w:id="73" w:name="_Toc425770050"/>
      <w:r w:rsidRPr="00D92A85">
        <w:lastRenderedPageBreak/>
        <w:t>Functies</w:t>
      </w:r>
      <w:bookmarkEnd w:id="73"/>
    </w:p>
    <w:p w:rsidR="0045638B" w:rsidRPr="0045638B" w:rsidRDefault="0045638B" w:rsidP="0045638B">
      <w:r>
        <w:t xml:space="preserve">Dit hoofdstuk bevat een opsomming van de functies van DTV. Elke functie wordt aan de hand van eigenschappen beschreven en toegelicht. In hoofdstuk </w:t>
      </w:r>
      <w:r w:rsidR="00361444">
        <w:fldChar w:fldCharType="begin"/>
      </w:r>
      <w:r>
        <w:instrText xml:space="preserve"> REF _Ref424796880 \r \h </w:instrText>
      </w:r>
      <w:r w:rsidR="00361444">
        <w:fldChar w:fldCharType="separate"/>
      </w:r>
      <w:r w:rsidR="00D5120F">
        <w:t>8</w:t>
      </w:r>
      <w:r w:rsidR="00361444">
        <w:fldChar w:fldCharType="end"/>
      </w:r>
      <w:r>
        <w:t xml:space="preserve"> </w:t>
      </w:r>
      <w:r w:rsidR="00361444">
        <w:fldChar w:fldCharType="begin"/>
      </w:r>
      <w:r>
        <w:instrText xml:space="preserve"> REF _Ref424796891 \h </w:instrText>
      </w:r>
      <w:r w:rsidR="00361444">
        <w:fldChar w:fldCharType="separate"/>
      </w:r>
      <w:r w:rsidR="00D5120F" w:rsidRPr="00D92A85">
        <w:t>Gebruikers interfaces</w:t>
      </w:r>
      <w:r w:rsidR="00361444">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74" w:name="_Toc425770051"/>
      <w:proofErr w:type="gramStart"/>
      <w:r>
        <w:t>Ophalen</w:t>
      </w:r>
      <w:proofErr w:type="gramEnd"/>
      <w:r>
        <w:t xml:space="preserve"> periodebatch</w:t>
      </w:r>
      <w:bookmarkEnd w:id="74"/>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153E65" w:rsidRDefault="00153E65" w:rsidP="00C91AEC">
            <w:r>
              <w:t>Daarna worden arbeidsmodaliteiten toegev</w:t>
            </w:r>
            <w:r w:rsidR="00C91AEC">
              <w:t>oegd aan de dagverantwoordingen</w:t>
            </w:r>
            <w:r>
              <w:t xml:space="preserve"> </w:t>
            </w:r>
            <w:r w:rsidR="00C91AEC">
              <w:t xml:space="preserve">en </w:t>
            </w:r>
            <w:r w:rsidR="007E4D74">
              <w:t xml:space="preserve">worden 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7E4D74" w:rsidRDefault="007E4D74" w:rsidP="00AD0C25">
            <w:r>
              <w:t xml:space="preserve">Nu worden de periodeverantwoordingen gecheckt. Als er voor een dag d met modaliteit&gt;0 en personeelsnummer p geen dagverantwoording aanwezig is in een periodeverantwoording, dan krijgt deze periodeverantwoording de status “te corrigeren” gezet </w:t>
            </w:r>
            <w:r w:rsidR="00C91AEC">
              <w:t>(</w:t>
            </w:r>
            <w:r>
              <w:t xml:space="preserve">en gaat </w:t>
            </w:r>
            <w:r w:rsidR="00C91AEC">
              <w:t xml:space="preserve">dus </w:t>
            </w:r>
            <w:r>
              <w:t>niet naar de kennismotor</w:t>
            </w:r>
            <w:r w:rsidR="00C91AEC">
              <w:t>)</w:t>
            </w:r>
            <w:r>
              <w:t>.</w:t>
            </w:r>
            <w:r w:rsidR="00C91AEC">
              <w:t xml:space="preserve"> De overige periodeverantwoordingen krijgen de status “te verwerken”.</w:t>
            </w:r>
          </w:p>
          <w:p w:rsidR="00C91AEC" w:rsidRDefault="00C91AEC" w:rsidP="00AD0C25"/>
          <w:p w:rsidR="00503716" w:rsidRPr="001E7773" w:rsidRDefault="00294DD3" w:rsidP="00294DD3">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lastRenderedPageBreak/>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AD0C25">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genereerSPINqueries</w:t>
            </w:r>
            <w:r>
              <w:rPr>
                <w:color w:val="000000"/>
                <w:szCs w:val="18"/>
              </w:rPr>
              <w:br/>
              <w:t>Invariant: SPINresWat</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C91AEC"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75" w:name="_Ref423616110"/>
      <w:bookmarkStart w:id="76" w:name="_Toc425770052"/>
      <w:r>
        <w:t>Verwerk in kennismotor</w:t>
      </w:r>
      <w:bookmarkEnd w:id="75"/>
      <w:bookmarkEnd w:id="76"/>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 xml:space="preserve">Indien tijdens het verwerken op vernieuwen vanuit Spin wordt gedrukt, dan mag de kennismotor worden gestopt. Immers, </w:t>
            </w:r>
            <w:r>
              <w:rPr>
                <w:rFonts w:ascii="Calibri" w:hAnsi="Calibri"/>
                <w:color w:val="000000"/>
                <w:sz w:val="22"/>
                <w:szCs w:val="22"/>
              </w:rPr>
              <w:lastRenderedPageBreak/>
              <w:t>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77" w:name="_Ref423616264"/>
      <w:bookmarkStart w:id="78" w:name="_Toc425770053"/>
      <w:r>
        <w:t>Vrijgeven voor datawarehouse</w:t>
      </w:r>
      <w:bookmarkEnd w:id="77"/>
      <w:bookmarkEnd w:id="7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79" w:name="_Ref423616352"/>
      <w:bookmarkStart w:id="80" w:name="_Toc425770054"/>
      <w:r>
        <w:t>Verstuur naar P-Dire</w:t>
      </w:r>
      <w:r w:rsidR="00E9613B">
        <w:t>k</w:t>
      </w:r>
      <w:r>
        <w:t>t</w:t>
      </w:r>
      <w:bookmarkEnd w:id="79"/>
      <w:bookmarkEnd w:id="8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361444">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361444">
              <w:rPr>
                <w:rFonts w:ascii="Calibri" w:hAnsi="Calibri"/>
                <w:color w:val="000000"/>
                <w:sz w:val="22"/>
                <w:szCs w:val="22"/>
              </w:rPr>
            </w:r>
            <w:r w:rsidR="00361444">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361444">
              <w:rPr>
                <w:rFonts w:ascii="Calibri" w:hAnsi="Calibri"/>
                <w:color w:val="000000"/>
                <w:sz w:val="22"/>
                <w:szCs w:val="22"/>
              </w:rPr>
              <w:fldChar w:fldCharType="end"/>
            </w:r>
            <w:r w:rsidR="00361444">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361444">
              <w:rPr>
                <w:rFonts w:ascii="Calibri" w:hAnsi="Calibri"/>
                <w:color w:val="000000"/>
                <w:sz w:val="22"/>
                <w:szCs w:val="22"/>
              </w:rPr>
            </w:r>
            <w:r w:rsidR="00361444">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361444">
              <w:rPr>
                <w:rFonts w:ascii="Calibri" w:hAnsi="Calibri"/>
                <w:color w:val="000000"/>
                <w:sz w:val="22"/>
                <w:szCs w:val="22"/>
              </w:rPr>
              <w:fldChar w:fldCharType="end"/>
            </w:r>
            <w:r w:rsidR="00FD7301">
              <w:rPr>
                <w:rFonts w:ascii="Calibri" w:hAnsi="Calibri"/>
                <w:color w:val="000000"/>
                <w:sz w:val="22"/>
                <w:szCs w:val="22"/>
              </w:rPr>
              <w:t xml:space="preserve"> </w:t>
            </w:r>
            <w:r w:rsidR="00361444">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361444">
              <w:rPr>
                <w:rFonts w:ascii="Calibri" w:hAnsi="Calibri"/>
                <w:color w:val="000000"/>
                <w:sz w:val="22"/>
                <w:szCs w:val="22"/>
              </w:rPr>
            </w:r>
            <w:r w:rsidR="00361444">
              <w:rPr>
                <w:rFonts w:ascii="Calibri" w:hAnsi="Calibri"/>
                <w:color w:val="000000"/>
                <w:sz w:val="22"/>
                <w:szCs w:val="22"/>
              </w:rPr>
              <w:fldChar w:fldCharType="separate"/>
            </w:r>
            <w:r w:rsidR="00D5120F">
              <w:rPr>
                <w:rFonts w:ascii="Calibri" w:hAnsi="Calibri"/>
                <w:b/>
                <w:bCs/>
                <w:color w:val="000000"/>
                <w:sz w:val="22"/>
                <w:szCs w:val="22"/>
              </w:rPr>
              <w:t xml:space="preserve">Fout! </w:t>
            </w:r>
            <w:r w:rsidR="00D5120F">
              <w:rPr>
                <w:rFonts w:ascii="Calibri" w:hAnsi="Calibri"/>
                <w:b/>
                <w:bCs/>
                <w:color w:val="000000"/>
                <w:sz w:val="22"/>
                <w:szCs w:val="22"/>
              </w:rPr>
              <w:lastRenderedPageBreak/>
              <w:t>Verwijzingsbron niet gevonden.</w:t>
            </w:r>
            <w:r w:rsidR="00361444">
              <w:rPr>
                <w:rFonts w:ascii="Calibri" w:hAnsi="Calibri"/>
                <w:color w:val="000000"/>
                <w:sz w:val="22"/>
                <w:szCs w:val="22"/>
              </w:rPr>
              <w:fldChar w:fldCharType="end"/>
            </w:r>
            <w:r w:rsidR="00FD7301">
              <w:rPr>
                <w:rFonts w:ascii="Calibri" w:hAnsi="Calibri"/>
                <w:color w:val="000000"/>
                <w:sz w:val="22"/>
                <w:szCs w:val="22"/>
              </w:rPr>
              <w:t>)</w:t>
            </w:r>
            <w:r>
              <w:rPr>
                <w:rFonts w:ascii="Calibri" w:hAnsi="Calibri"/>
                <w:color w:val="000000"/>
                <w:sz w:val="22"/>
                <w:szCs w:val="22"/>
              </w:rPr>
              <w:t>.</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81" w:name="_Toc425770055"/>
      <w:r>
        <w:t>Berekening</w:t>
      </w:r>
      <w:bookmarkEnd w:id="8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82" w:name="_Toc425770056"/>
      <w:r>
        <w:t>Lees medewerkerrechten in</w:t>
      </w:r>
      <w:bookmarkEnd w:id="8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 xml:space="preserve">csv-formaat leest de DTV-applicatie gegevens over rechten en urentegoeden in.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“bulk import”.</w:t>
            </w:r>
          </w:p>
          <w:p w:rsidR="00C36102" w:rsidRDefault="00C36102" w:rsidP="00C36102">
            <w:pPr>
              <w:rPr>
                <w:rFonts w:ascii="Calibri" w:hAnsi="Calibri"/>
                <w:color w:val="000000"/>
                <w:sz w:val="22"/>
                <w:szCs w:val="22"/>
              </w:rPr>
            </w:pPr>
            <w:r w:rsidRPr="00D83AAA">
              <w:rPr>
                <w:rFonts w:ascii="Calibri" w:hAnsi="Calibri"/>
                <w:color w:val="000000"/>
                <w:sz w:val="22"/>
                <w:szCs w:val="22"/>
              </w:rPr>
              <w:lastRenderedPageBreak/>
              <w:t>Wanneer een spreadsheet niet leesbaar is, antwoordt het systeem met een foutmelding waarin alle op dat moment verwachte attributen in een juiste volgorde worden opgesomd.</w:t>
            </w:r>
          </w:p>
          <w:p w:rsidR="00C36102" w:rsidRDefault="00C36102" w:rsidP="00C36102">
            <w:pPr>
              <w:rPr>
                <w:rFonts w:ascii="Calibri" w:hAnsi="Calibri"/>
                <w:color w:val="000000"/>
                <w:sz w:val="22"/>
                <w:szCs w:val="22"/>
              </w:rPr>
            </w:pPr>
          </w:p>
          <w:p w:rsidR="00C36102" w:rsidRPr="00D83AAA" w:rsidRDefault="00C36102" w:rsidP="00D83AAA">
            <w:pPr>
              <w:rPr>
                <w:rFonts w:ascii="Calibri" w:hAnsi="Calibri"/>
                <w:color w:val="000000"/>
                <w:sz w:val="22"/>
                <w:szCs w:val="22"/>
              </w:rPr>
            </w:pPr>
            <w:r w:rsidRPr="00C36102">
              <w:rPr>
                <w:rFonts w:ascii="Calibri" w:hAnsi="Calibri"/>
                <w:color w:val="000000"/>
                <w:sz w:val="22"/>
                <w:szCs w:val="22"/>
              </w:rPr>
              <w:t xml:space="preserve">In </w:t>
            </w:r>
            <w:r>
              <w:rPr>
                <w:rFonts w:ascii="Calibri" w:hAnsi="Calibri"/>
                <w:color w:val="000000"/>
                <w:sz w:val="22"/>
                <w:szCs w:val="22"/>
              </w:rPr>
              <w:t>de beschrijving hieronder</w:t>
            </w:r>
            <w:r w:rsidRPr="00C36102">
              <w:rPr>
                <w:rFonts w:ascii="Calibri" w:hAnsi="Calibri"/>
                <w:color w:val="000000"/>
                <w:sz w:val="22"/>
                <w:szCs w:val="22"/>
              </w:rPr>
              <w:t xml:space="preserve"> </w:t>
            </w:r>
            <w:r>
              <w:rPr>
                <w:rFonts w:ascii="Calibri" w:hAnsi="Calibri"/>
                <w:color w:val="000000"/>
                <w:sz w:val="22"/>
                <w:szCs w:val="22"/>
              </w:rPr>
              <w:t>is</w:t>
            </w:r>
            <w:r w:rsidRPr="00C36102">
              <w:rPr>
                <w:rFonts w:ascii="Calibri" w:hAnsi="Calibri"/>
                <w:color w:val="000000"/>
                <w:sz w:val="22"/>
                <w:szCs w:val="22"/>
              </w:rPr>
              <w:t xml:space="preserve"> op verschillende plekken </w:t>
            </w:r>
            <w:r>
              <w:rPr>
                <w:rFonts w:ascii="Calibri" w:hAnsi="Calibri"/>
                <w:color w:val="000000"/>
                <w:sz w:val="22"/>
                <w:szCs w:val="22"/>
              </w:rPr>
              <w:t>sprake van</w:t>
            </w:r>
            <w:r w:rsidRPr="00C36102">
              <w:rPr>
                <w:rFonts w:ascii="Calibri" w:hAnsi="Calibri"/>
                <w:color w:val="000000"/>
                <w:sz w:val="22"/>
                <w:szCs w:val="22"/>
              </w:rPr>
              <w:t xml:space="preserve"> “in de output melding maken”. Al deze meldingen worden in een lijst samengebracht en als output aan de </w:t>
            </w:r>
            <w:r>
              <w:rPr>
                <w:rFonts w:ascii="Calibri" w:hAnsi="Calibri"/>
                <w:color w:val="000000"/>
                <w:sz w:val="22"/>
                <w:szCs w:val="22"/>
              </w:rPr>
              <w:t>gebruiker</w:t>
            </w:r>
            <w:r w:rsidRPr="00C36102">
              <w:rPr>
                <w:rFonts w:ascii="Calibri" w:hAnsi="Calibri"/>
                <w:color w:val="000000"/>
                <w:sz w:val="22"/>
                <w:szCs w:val="22"/>
              </w:rPr>
              <w:t xml:space="preserve"> gepresenteerd. De eis hieraan is dat eventuele fouten door de </w:t>
            </w:r>
            <w:r>
              <w:rPr>
                <w:rFonts w:ascii="Calibri" w:hAnsi="Calibri"/>
                <w:color w:val="000000"/>
                <w:sz w:val="22"/>
                <w:szCs w:val="22"/>
              </w:rPr>
              <w:t>gebruiker</w:t>
            </w:r>
            <w:r w:rsidRPr="00C36102">
              <w:rPr>
                <w:rFonts w:ascii="Calibri" w:hAnsi="Calibri"/>
                <w:color w:val="000000"/>
                <w:sz w:val="22"/>
                <w:szCs w:val="22"/>
              </w:rPr>
              <w:t xml:space="preserve"> met de hand kunnen worden hersteld op basis van deze output. Daarom moet van elk record, wat vernietigd wordt, alle attributen in de output worden opgenomen.</w:t>
            </w:r>
          </w:p>
          <w:p w:rsidR="00D83AAA" w:rsidRPr="00D83AAA" w:rsidRDefault="00D83AAA" w:rsidP="00D83AAA">
            <w:pPr>
              <w:rPr>
                <w:rFonts w:ascii="Calibri" w:hAnsi="Calibri"/>
                <w:color w:val="000000"/>
                <w:sz w:val="22"/>
                <w:szCs w:val="22"/>
              </w:rPr>
            </w:pPr>
          </w:p>
          <w:p w:rsidR="00D83AAA" w:rsidRPr="00D83AAA" w:rsidRDefault="00C36102" w:rsidP="00D83AAA">
            <w:pPr>
              <w:rPr>
                <w:rFonts w:ascii="Calibri" w:hAnsi="Calibri"/>
                <w:color w:val="000000"/>
                <w:sz w:val="22"/>
                <w:szCs w:val="22"/>
              </w:rPr>
            </w:pPr>
            <w:r>
              <w:rPr>
                <w:rFonts w:ascii="Calibri" w:hAnsi="Calibri"/>
                <w:color w:val="000000"/>
                <w:sz w:val="22"/>
                <w:szCs w:val="22"/>
              </w:rPr>
              <w:t>Van e</w:t>
            </w:r>
            <w:r w:rsidR="00D83AAA" w:rsidRPr="00D83AAA">
              <w:rPr>
                <w:rFonts w:ascii="Calibri" w:hAnsi="Calibri"/>
                <w:color w:val="000000"/>
                <w:sz w:val="22"/>
                <w:szCs w:val="22"/>
              </w:rPr>
              <w:t>lke rij in de tabel wordt in de DTV-applicatie opgenomen: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personeelsnummer</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Dit bestaat uit maximaal 8 cijfers, conform de systematiek van P-Direkt. Dit gegeven wordt gebruikt om de juiste persoon te selecteren, zodat medewerkerrechten en urentegoeden in deze rij aan de juiste persoon kunnen worden gekoppeld.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volledigenaam</w:t>
            </w:r>
          </w:p>
          <w:p w:rsidR="00D83AAA" w:rsidRPr="00D83AAA" w:rsidRDefault="00D83AAA" w:rsidP="00C36102">
            <w:pPr>
              <w:rPr>
                <w:rFonts w:ascii="Calibri" w:hAnsi="Calibri"/>
                <w:color w:val="000000"/>
                <w:sz w:val="22"/>
                <w:szCs w:val="22"/>
              </w:rPr>
            </w:pPr>
            <w:r w:rsidRPr="00D83AAA">
              <w:rPr>
                <w:rFonts w:ascii="Calibri" w:hAnsi="Calibri"/>
                <w:color w:val="000000"/>
                <w:sz w:val="22"/>
                <w:szCs w:val="22"/>
              </w:rPr>
              <w:t>Dit is een string. Als deze naam overeenkomt met een bekende persoon, wordt dit genegeerd. Wanneer het personeelsnummer onbe</w:t>
            </w:r>
            <w:r w:rsidR="00C36102">
              <w:rPr>
                <w:rFonts w:ascii="Calibri" w:hAnsi="Calibri"/>
                <w:color w:val="000000"/>
                <w:sz w:val="22"/>
                <w:szCs w:val="22"/>
              </w:rPr>
              <w:t>kend is in DTV, wordt een nieuw</w:t>
            </w:r>
            <w:r w:rsidRPr="00D83AAA">
              <w:rPr>
                <w:rFonts w:ascii="Calibri" w:hAnsi="Calibri"/>
                <w:color w:val="000000"/>
                <w:sz w:val="22"/>
                <w:szCs w:val="22"/>
              </w:rPr>
              <w:t xml:space="preserve"> </w:t>
            </w:r>
            <w:r w:rsidR="00C36102" w:rsidRPr="00D83AAA">
              <w:rPr>
                <w:rFonts w:ascii="Calibri" w:hAnsi="Calibri"/>
                <w:color w:val="000000"/>
                <w:sz w:val="22"/>
                <w:szCs w:val="22"/>
              </w:rPr>
              <w:t xml:space="preserve">personeelsnummer </w:t>
            </w:r>
            <w:r w:rsidRPr="00D83AAA">
              <w:rPr>
                <w:rFonts w:ascii="Calibri" w:hAnsi="Calibri"/>
                <w:color w:val="000000"/>
                <w:sz w:val="22"/>
                <w:szCs w:val="22"/>
              </w:rPr>
              <w:t xml:space="preserve">gemaakt met </w:t>
            </w:r>
            <w:r w:rsidR="00C36102">
              <w:rPr>
                <w:rFonts w:ascii="Calibri" w:hAnsi="Calibri"/>
                <w:color w:val="000000"/>
                <w:sz w:val="22"/>
                <w:szCs w:val="22"/>
              </w:rPr>
              <w:t>het</w:t>
            </w:r>
            <w:r w:rsidRPr="00D83AAA">
              <w:rPr>
                <w:rFonts w:ascii="Calibri" w:hAnsi="Calibri"/>
                <w:color w:val="000000"/>
                <w:sz w:val="22"/>
                <w:szCs w:val="22"/>
              </w:rPr>
              <w:t xml:space="preserve"> veld (volledigenaam)</w:t>
            </w:r>
            <w:r w:rsidR="00C36102">
              <w:rPr>
                <w:rFonts w:ascii="Calibri" w:hAnsi="Calibri"/>
                <w:color w:val="000000"/>
                <w:sz w:val="22"/>
                <w:szCs w:val="22"/>
              </w:rPr>
              <w:t xml:space="preserve"> erbij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Wanneer het personeelsnummer bekend is, maar de naam verschilt, wordt de nieuwe naam opgeslagen en een melding gemaakt van het verschil.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begindatum</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00D83AAA" w:rsidRPr="00D83AAA">
              <w:rPr>
                <w:rFonts w:ascii="Calibri" w:hAnsi="Calibri"/>
                <w:color w:val="000000"/>
                <w:sz w:val="22"/>
                <w:szCs w:val="22"/>
              </w:rPr>
              <w:t xml:space="preserve"> dd-mm-yyyy. Deze datum wordt opgeslagen als begindatum van elk medewerkerrecht dat vanuit deze rij wordt aangemaakt. Deze datum wordt opgeslagen als attribuut “vanaf” van elk urentegoed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 xml:space="preserve">einddatum </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Pr="00D83AAA">
              <w:rPr>
                <w:rFonts w:ascii="Calibri" w:hAnsi="Calibri"/>
                <w:color w:val="000000"/>
                <w:sz w:val="22"/>
                <w:szCs w:val="22"/>
              </w:rPr>
              <w:t xml:space="preserve"> </w:t>
            </w:r>
            <w:r w:rsidR="00D83AAA" w:rsidRPr="00D83AAA">
              <w:rPr>
                <w:rFonts w:ascii="Calibri" w:hAnsi="Calibri"/>
                <w:color w:val="000000"/>
                <w:sz w:val="22"/>
                <w:szCs w:val="22"/>
              </w:rPr>
              <w:t>dd-mm-yyyy. Deze datum wordt opgeslagen als einddatum van elk medewerkerrecht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Salarisschaal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“salarisschaal”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Categorie</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“categorie”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geheel getal (u), eventueel gevolgd door een komma en een geheel getal (m). Het getal u representeert het aantal persoonlijke meeruren dat de betreffende medewerker vanaf de </w:t>
            </w:r>
            <w:r w:rsidRPr="00D83AAA">
              <w:rPr>
                <w:rFonts w:ascii="Calibri" w:hAnsi="Calibri"/>
                <w:color w:val="000000"/>
                <w:sz w:val="22"/>
                <w:szCs w:val="22"/>
              </w:rPr>
              <w:lastRenderedPageBreak/>
              <w:t>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8.</w:t>
            </w:r>
            <w:r w:rsidRPr="00D83AAA">
              <w:rPr>
                <w:rFonts w:ascii="Calibri" w:hAnsi="Calibri"/>
                <w:color w:val="000000"/>
                <w:sz w:val="22"/>
                <w:szCs w:val="22"/>
              </w:rPr>
              <w:tab/>
              <w:t xml:space="preserve">overwerksaldo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uren dat de betreffende medewerker t.b.v. overwerk in opdracht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“Overwerkverlof”</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9.</w:t>
            </w:r>
            <w:r w:rsidRPr="00D83AAA">
              <w:rPr>
                <w:rFonts w:ascii="Calibri" w:hAnsi="Calibri"/>
                <w:color w:val="000000"/>
                <w:sz w:val="22"/>
                <w:szCs w:val="22"/>
              </w:rPr>
              <w:tab/>
              <w:t>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10.</w:t>
            </w:r>
            <w:r w:rsidRPr="00D83AAA">
              <w:rPr>
                <w:rFonts w:ascii="Calibri" w:hAnsi="Calibri"/>
                <w:color w:val="000000"/>
                <w:sz w:val="22"/>
                <w:szCs w:val="22"/>
              </w:rPr>
              <w:tab/>
              <w:t>tod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onregelmatige 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11.</w:t>
            </w:r>
            <w:r w:rsidRPr="00D83AAA">
              <w:rPr>
                <w:rFonts w:ascii="Calibri" w:hAnsi="Calibri"/>
                <w:color w:val="000000"/>
                <w:sz w:val="22"/>
                <w:szCs w:val="22"/>
              </w:rPr>
              <w:tab/>
              <w:t xml:space="preserve">beschikbaarheidsuren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bereik- en beschikbaarheidsdienst”.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12.</w:t>
            </w:r>
            <w:r w:rsidRPr="00D83AAA">
              <w:rPr>
                <w:rFonts w:ascii="Calibri" w:hAnsi="Calibri"/>
                <w:color w:val="000000"/>
                <w:sz w:val="22"/>
                <w:szCs w:val="22"/>
              </w:rPr>
              <w:tab/>
              <w:t xml:space="preserve">verschovenuren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verschoven 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13.</w:t>
            </w:r>
            <w:r w:rsidRPr="00D83AAA">
              <w:rPr>
                <w:rFonts w:ascii="Calibri" w:hAnsi="Calibri"/>
                <w:color w:val="000000"/>
                <w:sz w:val="22"/>
                <w:szCs w:val="22"/>
              </w:rPr>
              <w:tab/>
              <w:t xml:space="preserve">afbouwtoelage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“Toelage afbouw onregelmatige dienst”.</w:t>
            </w:r>
          </w:p>
          <w:p w:rsidR="00D83AAA" w:rsidRPr="00D83AAA" w:rsidRDefault="00D83AAA"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Daarmee is de verwerking nog niet </w:t>
            </w:r>
            <w:proofErr w:type="gramStart"/>
            <w:r w:rsidRPr="00D83AAA">
              <w:rPr>
                <w:rFonts w:ascii="Calibri" w:hAnsi="Calibri"/>
                <w:color w:val="000000"/>
                <w:sz w:val="22"/>
                <w:szCs w:val="22"/>
              </w:rPr>
              <w:t>teneinde</w:t>
            </w:r>
            <w:proofErr w:type="gramEnd"/>
            <w:r w:rsidRPr="00D83AAA">
              <w:rPr>
                <w:rFonts w:ascii="Calibri" w:hAnsi="Calibri"/>
                <w:color w:val="000000"/>
                <w:sz w:val="22"/>
                <w:szCs w:val="22"/>
              </w:rPr>
              <w:t>, want het kan zijn dat er invarianten worden overtreden. Om dat te voorkomen moet het volgende gebeuren: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 xml:space="preserve">Als een medewerkerrecht met recht “salarisschaal&lt;n&gt;” en </w:t>
            </w:r>
            <w:r w:rsidRPr="00D83AAA">
              <w:rPr>
                <w:rFonts w:ascii="Calibri" w:hAnsi="Calibri"/>
                <w:color w:val="000000"/>
                <w:sz w:val="22"/>
                <w:szCs w:val="22"/>
              </w:rPr>
              <w:lastRenderedPageBreak/>
              <w:t>begindatum b is gemaakt voor een persoon p, dan worden alle opgeslagen medewerkerrechten van diezelfde persoon met “salarisschaal&lt;m&gt;”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Als een medewerkerrecht met recht “salarisschaal&lt;n&gt;” en begindatum b is gemaakt voor een persoon p, dan past het systeem alle opgeslagen medewerkerrechten van diezelfde persoon met “salarisschaal&lt;m&gt;”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Als een medewerkerrecht met recht “categorie&lt;n&gt;” en begindatum b is gemaakt voor een persoon p, dan worden alle opgeslagen medewerkerrechten van diezelfde persoon met “categorie &lt;m&gt;”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Als een medewerkerrecht met recht “categorie &lt;n&gt;” en begindatum b is gemaakt voor een persoon p, dan past het systeem alle opgeslagen medewerkerrechten van diezelfde persoon met “categorie &lt;m&gt;”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Als een medewerkerrecht met een ander recht dan categorie of salarisschaal, en met begindatum b is gemaakt voor een persoon p, dan worden alle opgeslagen medewerkerrechten van diezelfde persoon met hetzelfde recht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Als een medewerkerrecht met een ander recht dan categorie of salarisschaal, en met begindatum b is gemaakt voor een persoon p, dan past het systeem alle opgeslagen medewerkerrechten van diezelfde persoon met hetzelfde recht en (einddatum &gt;= b of de einddatum is leeg) aan. De einddatum van zulke medewerkerrechten wordt op d-1 gezet.</w:t>
            </w:r>
          </w:p>
          <w:p w:rsidR="00D83AAA" w:rsidRPr="00824949"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Als een urentegoed met urenpool p en vanaf-datum d is gemaakt voor een persoon p, dan vernietigt het systeem alle opgeslagen urentegoeden van diezelfde persoon met dezelfde urenpool en vanaf-datum &gt;= d. Van het vernietigen wordt in de output melding gemaakt.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D83AAA">
            <w:pPr>
              <w:rPr>
                <w:rFonts w:ascii="Calibri" w:hAnsi="Calibri"/>
                <w:color w:val="000000"/>
                <w:sz w:val="22"/>
                <w:szCs w:val="22"/>
              </w:rPr>
            </w:pPr>
            <w:r w:rsidRPr="00D83AAA">
              <w:rPr>
                <w:rFonts w:ascii="Calibri" w:hAnsi="Calibri"/>
                <w:color w:val="000000"/>
                <w:sz w:val="22"/>
                <w:szCs w:val="22"/>
              </w:rPr>
              <w:t>Dit is nodig om het systeem initieel te vullen, maar zal in de toekomst ook nodig zijn om meervoudige mutaties uit te voeren (bulk/batch).</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r>
            <w:r>
              <w:rPr>
                <w:rFonts w:eastAsia="Verdana" w:cs="Verdana"/>
                <w:color w:val="000000"/>
                <w:szCs w:val="18"/>
              </w:rPr>
              <w:lastRenderedPageBreak/>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lastRenderedPageBreak/>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83" w:name="_Toc425770057"/>
      <w:r>
        <w:t>Lees arbeidsmodaliteiten in</w:t>
      </w:r>
      <w:bookmarkEnd w:id="83"/>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Arbeidsmodaliteiten worden via een Excel-bestand ingeladen uit P-Direkt. 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84" w:name="_Ref424807938"/>
      <w:bookmarkStart w:id="85" w:name="_Toc425770058"/>
      <w:r>
        <w:t>Beheren arbeidsmodaliteiten</w:t>
      </w:r>
      <w:bookmarkEnd w:id="84"/>
      <w:bookmarkEnd w:id="85"/>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86" w:name="_Toc425770059"/>
      <w:r w:rsidRPr="00FB3C3F">
        <w:t>wijzig urentegoed</w:t>
      </w:r>
      <w:bookmarkEnd w:id="8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lastRenderedPageBreak/>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87" w:name="_Toc425770060"/>
      <w:r>
        <w:t>nieuwe medewerker</w:t>
      </w:r>
      <w:bookmarkEnd w:id="8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bijbeorende naam geregistreerd in DTV.</w:t>
            </w:r>
          </w:p>
          <w:p w:rsidR="000660DF" w:rsidRDefault="00572561" w:rsidP="00572561">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medewerkersrechten van de nieuwe medewerker kan worden beheerd. Hierdoor is de gebruiker in staat om direct de salarisschaal, categorie, en arbeismodaliteit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88" w:name="_Ref424806605"/>
      <w:bookmarkStart w:id="89" w:name="_Toc425770061"/>
      <w:r>
        <w:t>Beheer</w:t>
      </w:r>
      <w:r w:rsidR="00FB3C3F">
        <w:t xml:space="preserve"> medewerkerrechten</w:t>
      </w:r>
      <w:bookmarkEnd w:id="88"/>
      <w:bookmarkEnd w:id="89"/>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C91AEC"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90" w:name="_Toc425770062"/>
      <w:r>
        <w:t>corrigeer TWK urentegoed</w:t>
      </w:r>
      <w:bookmarkEnd w:id="90"/>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lastRenderedPageBreak/>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gesproken mogen medewerkerrechten in het verleden niet meer worden aangepast. In uitzonderlijke situaties is het echter noodzakelijk om toch correcties door te voeren op gegevens uit het verleden. De applicatie laat de controle hierop dan lost. Uitgangspunt is dat de P&amp;O medewerker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6"/>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Kop2"/>
      </w:pPr>
      <w:bookmarkStart w:id="91" w:name="_Toc425770063"/>
      <w:r>
        <w:t>upload urentegoeden</w:t>
      </w:r>
      <w:bookmarkEnd w:id="91"/>
      <w:r w:rsidR="00572561" w:rsidRPr="00572561">
        <w:rPr>
          <w:color w:val="000000"/>
          <w:szCs w:val="18"/>
        </w:rPr>
        <w:t xml:space="preserve"> </w:t>
      </w:r>
      <w:r w:rsidR="00572561">
        <w:rPr>
          <w:color w:val="000000"/>
          <w:szCs w:val="18"/>
        </w:rPr>
        <w:t>en medewerkerrechten</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572561" w:rsidP="00036A0F">
            <w:r>
              <w:rPr>
                <w:color w:val="000000"/>
                <w:szCs w:val="18"/>
              </w:rPr>
              <w:t>Invariant: inRefLijstUrenpool</w:t>
            </w:r>
            <w:r>
              <w:rPr>
                <w:color w:val="000000"/>
                <w:szCs w:val="18"/>
              </w:rPr>
              <w:br/>
            </w:r>
            <w:r w:rsidR="00036A0F">
              <w:rPr>
                <w:rFonts w:eastAsia="Verdana" w:cs="Verdana"/>
                <w:color w:val="000000"/>
                <w:szCs w:val="18"/>
              </w:rPr>
              <w:t>Invariant: Ingangsdatum verplicht in medewerkerRecht</w:t>
            </w:r>
            <w:r w:rsidR="00036A0F">
              <w:rPr>
                <w:rFonts w:eastAsia="Verdana" w:cs="Verdana"/>
                <w:color w:val="000000"/>
                <w:szCs w:val="18"/>
              </w:rPr>
              <w:br/>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92" w:name="_Toc425770066"/>
      <w:bookmarkStart w:id="93" w:name="_Toc425770065"/>
      <w:r>
        <w:t>muteer stamgegevens</w:t>
      </w:r>
      <w:bookmarkEnd w:id="93"/>
    </w:p>
    <w:tbl>
      <w:tblPr>
        <w:tblStyle w:val="Tabelraster"/>
        <w:tblW w:w="0" w:type="auto"/>
        <w:tblLook w:val="04A0"/>
      </w:tblPr>
      <w:tblGrid>
        <w:gridCol w:w="1905"/>
        <w:gridCol w:w="6038"/>
      </w:tblGrid>
      <w:tr w:rsidR="00AF5DD6" w:rsidTr="00FE13A2">
        <w:tc>
          <w:tcPr>
            <w:tcW w:w="1905" w:type="dxa"/>
          </w:tcPr>
          <w:p w:rsidR="00AF5DD6" w:rsidRDefault="00AF5DD6" w:rsidP="00FE13A2">
            <w:r>
              <w:t>uiterlijk</w:t>
            </w:r>
          </w:p>
        </w:tc>
        <w:tc>
          <w:tcPr>
            <w:tcW w:w="6038" w:type="dxa"/>
          </w:tcPr>
          <w:p w:rsidR="00AF5DD6" w:rsidRDefault="00AF5DD6" w:rsidP="00FE13A2">
            <w:pPr>
              <w:rPr>
                <w:rFonts w:ascii="Calibri" w:hAnsi="Calibri"/>
                <w:color w:val="000000"/>
                <w:sz w:val="22"/>
                <w:szCs w:val="22"/>
              </w:rPr>
            </w:pPr>
            <w:r>
              <w:rPr>
                <w:rFonts w:ascii="Calibri" w:hAnsi="Calibri"/>
                <w:color w:val="000000"/>
                <w:sz w:val="22"/>
                <w:szCs w:val="22"/>
              </w:rPr>
              <w:t>Beheer &gt; Referentielijsten</w:t>
            </w:r>
          </w:p>
        </w:tc>
      </w:tr>
      <w:tr w:rsidR="00AF5DD6" w:rsidTr="00FE13A2">
        <w:tc>
          <w:tcPr>
            <w:tcW w:w="1905" w:type="dxa"/>
          </w:tcPr>
          <w:p w:rsidR="00AF5DD6" w:rsidRDefault="00AF5DD6" w:rsidP="00FE13A2">
            <w:r>
              <w:t>beschrijving</w:t>
            </w:r>
          </w:p>
        </w:tc>
        <w:tc>
          <w:tcPr>
            <w:tcW w:w="6038" w:type="dxa"/>
            <w:vAlign w:val="bottom"/>
          </w:tcPr>
          <w:p w:rsidR="00AF5DD6" w:rsidRDefault="00AF5DD6" w:rsidP="00FE13A2">
            <w:pPr>
              <w:rPr>
                <w:color w:val="000000"/>
                <w:szCs w:val="18"/>
              </w:rPr>
            </w:pPr>
            <w:r>
              <w:rPr>
                <w:color w:val="000000"/>
                <w:szCs w:val="18"/>
              </w:rPr>
              <w:t xml:space="preserve">het beheren van referentielijsten (stamtabellen) door een functioneel beheerder (FAB) </w:t>
            </w:r>
          </w:p>
        </w:tc>
      </w:tr>
      <w:tr w:rsidR="00AF5DD6" w:rsidTr="00FE13A2">
        <w:tc>
          <w:tcPr>
            <w:tcW w:w="1905" w:type="dxa"/>
          </w:tcPr>
          <w:p w:rsidR="00AF5DD6" w:rsidRDefault="00AF5DD6" w:rsidP="00FE13A2">
            <w:r>
              <w:t>activeringsconditie</w:t>
            </w:r>
          </w:p>
        </w:tc>
        <w:tc>
          <w:tcPr>
            <w:tcW w:w="6038" w:type="dxa"/>
          </w:tcPr>
          <w:p w:rsidR="00AF5DD6" w:rsidRDefault="00AF5DD6" w:rsidP="00FE13A2">
            <w:pPr>
              <w:rPr>
                <w:rFonts w:ascii="Calibri" w:hAnsi="Calibri"/>
                <w:color w:val="000000"/>
                <w:sz w:val="22"/>
                <w:szCs w:val="22"/>
              </w:rPr>
            </w:pPr>
          </w:p>
        </w:tc>
      </w:tr>
      <w:tr w:rsidR="00AF5DD6" w:rsidTr="00FE13A2">
        <w:tc>
          <w:tcPr>
            <w:tcW w:w="1905" w:type="dxa"/>
          </w:tcPr>
          <w:p w:rsidR="00AF5DD6" w:rsidRDefault="00AF5DD6" w:rsidP="00FE13A2">
            <w:r>
              <w:t>toelichting</w:t>
            </w:r>
          </w:p>
        </w:tc>
        <w:tc>
          <w:tcPr>
            <w:tcW w:w="6038" w:type="dxa"/>
          </w:tcPr>
          <w:p w:rsidR="00AF5DD6" w:rsidRDefault="00AF5DD6" w:rsidP="00FE13A2">
            <w:pPr>
              <w:rPr>
                <w:rFonts w:ascii="Calibri" w:hAnsi="Calibri"/>
                <w:color w:val="000000"/>
                <w:sz w:val="22"/>
                <w:szCs w:val="22"/>
              </w:rPr>
            </w:pPr>
          </w:p>
        </w:tc>
      </w:tr>
      <w:tr w:rsidR="00AF5DD6" w:rsidTr="00FE13A2">
        <w:tc>
          <w:tcPr>
            <w:tcW w:w="1905" w:type="dxa"/>
          </w:tcPr>
          <w:p w:rsidR="00AF5DD6" w:rsidRDefault="00AF5DD6" w:rsidP="00FE13A2">
            <w:r>
              <w:t>beschikbaar voor</w:t>
            </w:r>
          </w:p>
        </w:tc>
        <w:tc>
          <w:tcPr>
            <w:tcW w:w="6038" w:type="dxa"/>
          </w:tcPr>
          <w:p w:rsidR="00AF5DD6" w:rsidRDefault="00AF5DD6" w:rsidP="00FE13A2">
            <w:pPr>
              <w:rPr>
                <w:rFonts w:ascii="Calibri" w:hAnsi="Calibri"/>
                <w:color w:val="000000"/>
                <w:sz w:val="22"/>
                <w:szCs w:val="22"/>
              </w:rPr>
            </w:pPr>
            <w:r>
              <w:rPr>
                <w:rFonts w:ascii="Calibri" w:hAnsi="Calibri"/>
                <w:color w:val="000000"/>
                <w:sz w:val="22"/>
                <w:szCs w:val="22"/>
              </w:rPr>
              <w:t>FAB</w:t>
            </w:r>
          </w:p>
        </w:tc>
      </w:tr>
      <w:tr w:rsidR="00AF5DD6" w:rsidTr="00FE13A2">
        <w:tc>
          <w:tcPr>
            <w:tcW w:w="1905" w:type="dxa"/>
          </w:tcPr>
          <w:p w:rsidR="00AF5DD6" w:rsidRDefault="00AF5DD6" w:rsidP="00FE13A2">
            <w:r>
              <w:lastRenderedPageBreak/>
              <w:t xml:space="preserve">Jira </w:t>
            </w:r>
            <w:proofErr w:type="gramStart"/>
            <w:r>
              <w:t>issue</w:t>
            </w:r>
            <w:proofErr w:type="gramEnd"/>
          </w:p>
        </w:tc>
        <w:tc>
          <w:tcPr>
            <w:tcW w:w="6038" w:type="dxa"/>
            <w:vAlign w:val="bottom"/>
          </w:tcPr>
          <w:p w:rsidR="00AF5DD6" w:rsidRDefault="00AF5DD6" w:rsidP="00FE13A2">
            <w:pPr>
              <w:rPr>
                <w:color w:val="000000"/>
                <w:szCs w:val="18"/>
              </w:rPr>
            </w:pPr>
            <w:r>
              <w:rPr>
                <w:color w:val="000000"/>
                <w:szCs w:val="18"/>
              </w:rPr>
              <w:t>DTV-102</w:t>
            </w:r>
          </w:p>
        </w:tc>
      </w:tr>
      <w:tr w:rsidR="00AF5DD6" w:rsidTr="00FE13A2">
        <w:tc>
          <w:tcPr>
            <w:tcW w:w="1905" w:type="dxa"/>
          </w:tcPr>
          <w:p w:rsidR="00AF5DD6" w:rsidRDefault="00AF5DD6" w:rsidP="00FE13A2">
            <w:r>
              <w:t>Proces</w:t>
            </w:r>
          </w:p>
        </w:tc>
        <w:tc>
          <w:tcPr>
            <w:tcW w:w="6038" w:type="dxa"/>
          </w:tcPr>
          <w:p w:rsidR="00AF5DD6" w:rsidRPr="001E7773" w:rsidRDefault="00AF5DD6" w:rsidP="00FE13A2">
            <w:r>
              <w:t>4</w:t>
            </w:r>
          </w:p>
        </w:tc>
      </w:tr>
      <w:tr w:rsidR="00AF5DD6" w:rsidTr="00FE13A2">
        <w:tc>
          <w:tcPr>
            <w:tcW w:w="1905" w:type="dxa"/>
          </w:tcPr>
          <w:p w:rsidR="00AF5DD6" w:rsidRDefault="00AF5DD6" w:rsidP="00FE13A2">
            <w:r>
              <w:t>Regels van toepassing</w:t>
            </w:r>
          </w:p>
        </w:tc>
        <w:tc>
          <w:tcPr>
            <w:tcW w:w="6038" w:type="dxa"/>
          </w:tcPr>
          <w:p w:rsidR="00AF5DD6" w:rsidRDefault="00AF5DD6" w:rsidP="00FE13A2"/>
        </w:tc>
      </w:tr>
      <w:tr w:rsidR="00AF5DD6" w:rsidTr="00FE13A2">
        <w:tc>
          <w:tcPr>
            <w:tcW w:w="1905" w:type="dxa"/>
          </w:tcPr>
          <w:p w:rsidR="00AF5DD6" w:rsidRDefault="00AF5DD6" w:rsidP="00FE13A2">
            <w:r>
              <w:t>Scherm nummer</w:t>
            </w:r>
          </w:p>
        </w:tc>
        <w:tc>
          <w:tcPr>
            <w:tcW w:w="6038" w:type="dxa"/>
            <w:vAlign w:val="bottom"/>
          </w:tcPr>
          <w:p w:rsidR="00AF5DD6" w:rsidRPr="00C95CBB" w:rsidRDefault="00AF5DD6" w:rsidP="00FE13A2">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r>
        <w:t>muteer rolgegevens</w:t>
      </w:r>
    </w:p>
    <w:tbl>
      <w:tblPr>
        <w:tblStyle w:val="Tabelraster"/>
        <w:tblW w:w="0" w:type="auto"/>
        <w:tblLook w:val="04A0"/>
      </w:tblPr>
      <w:tblGrid>
        <w:gridCol w:w="1905"/>
        <w:gridCol w:w="6038"/>
      </w:tblGrid>
      <w:tr w:rsidR="00AF5DD6" w:rsidTr="00FE13A2">
        <w:tc>
          <w:tcPr>
            <w:tcW w:w="1905" w:type="dxa"/>
          </w:tcPr>
          <w:p w:rsidR="00AF5DD6" w:rsidRDefault="00AF5DD6" w:rsidP="00FE13A2">
            <w:r>
              <w:t>uiterlijk</w:t>
            </w:r>
          </w:p>
        </w:tc>
        <w:tc>
          <w:tcPr>
            <w:tcW w:w="6038" w:type="dxa"/>
          </w:tcPr>
          <w:p w:rsidR="00AF5DD6" w:rsidRDefault="00AF5DD6" w:rsidP="00FE13A2">
            <w:pPr>
              <w:rPr>
                <w:rFonts w:ascii="Calibri" w:hAnsi="Calibri"/>
                <w:color w:val="000000"/>
                <w:sz w:val="22"/>
                <w:szCs w:val="22"/>
              </w:rPr>
            </w:pPr>
            <w:r>
              <w:rPr>
                <w:rFonts w:ascii="Calibri" w:hAnsi="Calibri"/>
                <w:color w:val="000000"/>
                <w:sz w:val="22"/>
                <w:szCs w:val="22"/>
              </w:rPr>
              <w:t>Beheer &gt; Referentielijsten</w:t>
            </w:r>
          </w:p>
        </w:tc>
      </w:tr>
      <w:tr w:rsidR="00AF5DD6" w:rsidTr="00FE13A2">
        <w:tc>
          <w:tcPr>
            <w:tcW w:w="1905" w:type="dxa"/>
          </w:tcPr>
          <w:p w:rsidR="00AF5DD6" w:rsidRDefault="00AF5DD6" w:rsidP="00FE13A2">
            <w:r>
              <w:t>beschrijving</w:t>
            </w:r>
          </w:p>
        </w:tc>
        <w:tc>
          <w:tcPr>
            <w:tcW w:w="6038" w:type="dxa"/>
            <w:vAlign w:val="bottom"/>
          </w:tcPr>
          <w:p w:rsidR="00AF5DD6" w:rsidRDefault="00AF5DD6" w:rsidP="00FE13A2">
            <w:pPr>
              <w:rPr>
                <w:color w:val="000000"/>
                <w:szCs w:val="18"/>
              </w:rPr>
            </w:pPr>
            <w:r>
              <w:rPr>
                <w:color w:val="000000"/>
                <w:szCs w:val="18"/>
              </w:rPr>
              <w:t xml:space="preserve">het toekennen van een rol aan een account door een functioneel beheerder (FAB) </w:t>
            </w:r>
          </w:p>
        </w:tc>
      </w:tr>
      <w:tr w:rsidR="00AF5DD6" w:rsidTr="00FE13A2">
        <w:tc>
          <w:tcPr>
            <w:tcW w:w="1905" w:type="dxa"/>
          </w:tcPr>
          <w:p w:rsidR="00AF5DD6" w:rsidRDefault="00AF5DD6" w:rsidP="00FE13A2">
            <w:r>
              <w:t>activeringsconditie</w:t>
            </w:r>
          </w:p>
        </w:tc>
        <w:tc>
          <w:tcPr>
            <w:tcW w:w="6038" w:type="dxa"/>
          </w:tcPr>
          <w:p w:rsidR="00AF5DD6" w:rsidRDefault="00AF5DD6" w:rsidP="00FE13A2">
            <w:pPr>
              <w:rPr>
                <w:rFonts w:ascii="Calibri" w:hAnsi="Calibri"/>
                <w:color w:val="000000"/>
                <w:sz w:val="22"/>
                <w:szCs w:val="22"/>
              </w:rPr>
            </w:pPr>
          </w:p>
        </w:tc>
      </w:tr>
      <w:tr w:rsidR="00AF5DD6" w:rsidTr="00FE13A2">
        <w:tc>
          <w:tcPr>
            <w:tcW w:w="1905" w:type="dxa"/>
          </w:tcPr>
          <w:p w:rsidR="00AF5DD6" w:rsidRDefault="00AF5DD6" w:rsidP="00FE13A2">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Om te zorgen dat er gebruikers in de rol van FAB of P&amp;O kunnen worden toegevoegd en/of verwijderd in de DTV-applicatie, moet de FAB deze mogelijkheid hebben.</w:t>
            </w:r>
          </w:p>
        </w:tc>
      </w:tr>
      <w:tr w:rsidR="00AF5DD6" w:rsidTr="00FE13A2">
        <w:tc>
          <w:tcPr>
            <w:tcW w:w="1905" w:type="dxa"/>
          </w:tcPr>
          <w:p w:rsidR="00AF5DD6" w:rsidRDefault="00AF5DD6" w:rsidP="00FE13A2">
            <w:r>
              <w:t>beschikbaar voor</w:t>
            </w:r>
          </w:p>
        </w:tc>
        <w:tc>
          <w:tcPr>
            <w:tcW w:w="6038" w:type="dxa"/>
          </w:tcPr>
          <w:p w:rsidR="00AF5DD6" w:rsidRDefault="00AF5DD6" w:rsidP="00FE13A2">
            <w:pPr>
              <w:rPr>
                <w:rFonts w:ascii="Calibri" w:hAnsi="Calibri"/>
                <w:color w:val="000000"/>
                <w:sz w:val="22"/>
                <w:szCs w:val="22"/>
              </w:rPr>
            </w:pPr>
            <w:r>
              <w:rPr>
                <w:rFonts w:ascii="Calibri" w:hAnsi="Calibri"/>
                <w:color w:val="000000"/>
                <w:sz w:val="22"/>
                <w:szCs w:val="22"/>
              </w:rPr>
              <w:t>FAB</w:t>
            </w:r>
          </w:p>
        </w:tc>
      </w:tr>
      <w:tr w:rsidR="00AF5DD6" w:rsidTr="00FE13A2">
        <w:tc>
          <w:tcPr>
            <w:tcW w:w="1905" w:type="dxa"/>
          </w:tcPr>
          <w:p w:rsidR="00AF5DD6" w:rsidRDefault="00AF5DD6" w:rsidP="00FE13A2">
            <w:r>
              <w:t xml:space="preserve">Jira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FE13A2">
        <w:tc>
          <w:tcPr>
            <w:tcW w:w="1905" w:type="dxa"/>
          </w:tcPr>
          <w:p w:rsidR="00AF5DD6" w:rsidRDefault="00AF5DD6" w:rsidP="00FE13A2">
            <w:r>
              <w:t>Proces</w:t>
            </w:r>
          </w:p>
        </w:tc>
        <w:tc>
          <w:tcPr>
            <w:tcW w:w="6038" w:type="dxa"/>
          </w:tcPr>
          <w:p w:rsidR="00AF5DD6" w:rsidRPr="001E7773" w:rsidRDefault="00AF5DD6" w:rsidP="00FE13A2">
            <w:r>
              <w:t>4</w:t>
            </w:r>
          </w:p>
        </w:tc>
      </w:tr>
      <w:tr w:rsidR="00AF5DD6" w:rsidTr="00FE13A2">
        <w:tc>
          <w:tcPr>
            <w:tcW w:w="1905" w:type="dxa"/>
          </w:tcPr>
          <w:p w:rsidR="00AF5DD6" w:rsidRDefault="00AF5DD6" w:rsidP="00FE13A2">
            <w:r>
              <w:t>Regels van toepassing</w:t>
            </w:r>
          </w:p>
        </w:tc>
        <w:tc>
          <w:tcPr>
            <w:tcW w:w="6038" w:type="dxa"/>
          </w:tcPr>
          <w:p w:rsidR="00AF5DD6" w:rsidRDefault="00AF5DD6" w:rsidP="00FE13A2"/>
        </w:tc>
      </w:tr>
      <w:tr w:rsidR="00AF5DD6" w:rsidTr="00FE13A2">
        <w:tc>
          <w:tcPr>
            <w:tcW w:w="1905" w:type="dxa"/>
          </w:tcPr>
          <w:p w:rsidR="00AF5DD6" w:rsidRDefault="00AF5DD6" w:rsidP="00FE13A2">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6002E0" w:rsidRPr="00D92A85" w:rsidRDefault="006002E0" w:rsidP="00D92A85">
      <w:pPr>
        <w:pStyle w:val="Kop1"/>
      </w:pPr>
      <w:r w:rsidRPr="00D92A85">
        <w:lastRenderedPageBreak/>
        <w:t>Conversie</w:t>
      </w:r>
      <w:bookmarkEnd w:id="92"/>
    </w:p>
    <w:p w:rsidR="00EC0D23" w:rsidRDefault="00EC0D23" w:rsidP="00582CFD">
      <w:pPr>
        <w:pStyle w:val="Kop2"/>
      </w:pPr>
      <w:bookmarkStart w:id="94" w:name="_Toc425770067"/>
      <w:r>
        <w:t>Medewerkerrechten</w:t>
      </w:r>
      <w:bookmarkEnd w:id="94"/>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Kop2"/>
      </w:pPr>
      <w:bookmarkStart w:id="95" w:name="_Toc425770068"/>
      <w:r>
        <w:t>Urentegoeden</w:t>
      </w:r>
      <w:bookmarkEnd w:id="95"/>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Kop2"/>
      </w:pPr>
      <w:bookmarkStart w:id="96" w:name="_Toc425770069"/>
      <w:r>
        <w:t>Stamgegevens</w:t>
      </w:r>
      <w:bookmarkEnd w:id="96"/>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Kop1"/>
      </w:pPr>
      <w:bookmarkStart w:id="97" w:name="_Ref424796880"/>
      <w:bookmarkStart w:id="98" w:name="_Ref424796891"/>
      <w:bookmarkStart w:id="99" w:name="_Toc425770070"/>
      <w:r w:rsidRPr="00D92A85">
        <w:lastRenderedPageBreak/>
        <w:t>Gebruikers interfaces</w:t>
      </w:r>
      <w:bookmarkEnd w:id="97"/>
      <w:bookmarkEnd w:id="98"/>
      <w:bookmarkEnd w:id="99"/>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361444">
        <w:fldChar w:fldCharType="begin"/>
      </w:r>
      <w:r>
        <w:instrText xml:space="preserve"> REF _Ref407429685 \r \h </w:instrText>
      </w:r>
      <w:r w:rsidR="00361444">
        <w:fldChar w:fldCharType="separate"/>
      </w:r>
      <w:r w:rsidR="00D5120F">
        <w:t>4.1</w:t>
      </w:r>
      <w:r w:rsidR="00361444">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00" w:name="_Toc425770071"/>
      <w:r>
        <w:t>Algemeen</w:t>
      </w:r>
      <w:bookmarkEnd w:id="100"/>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01" w:name="_Toc424111346"/>
      <w:r>
        <w:t>Blokken</w:t>
      </w:r>
      <w:bookmarkEnd w:id="101"/>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02" w:name="_Toc425770072"/>
      <w:r>
        <w:t>Hoofdmenu</w:t>
      </w:r>
      <w:bookmarkEnd w:id="102"/>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03" w:name="_Toc425770073"/>
      <w:r>
        <w:lastRenderedPageBreak/>
        <w:t>Startpagina</w:t>
      </w:r>
      <w:bookmarkEnd w:id="103"/>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04" w:name="_Toc424111347"/>
      <w:r>
        <w:t>Startpagina &gt; te verwerken</w:t>
      </w:r>
      <w:bookmarkEnd w:id="104"/>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361444"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1A778E" w:rsidRDefault="00DE673F" w:rsidP="001A778E">
      <w:pPr>
        <w:pStyle w:val="Kop3"/>
      </w:pPr>
      <w:bookmarkStart w:id="105" w:name="_Toc424111348"/>
      <w:r>
        <w:t>Startpagina &gt; te corrigeren</w:t>
      </w:r>
      <w:bookmarkEnd w:id="105"/>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1A778E" w:rsidP="001A778E">
      <w:r>
        <w:rPr>
          <w:noProof/>
        </w:rPr>
        <w:lastRenderedPageBreak/>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361444"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361444"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Pr="001A778E" w:rsidRDefault="00217570" w:rsidP="001A778E"/>
    <w:p w:rsidR="001A778E" w:rsidRDefault="00DE673F" w:rsidP="001A778E">
      <w:pPr>
        <w:pStyle w:val="Kop3"/>
      </w:pPr>
      <w:bookmarkStart w:id="106" w:name="_Toc424111349"/>
      <w:r>
        <w:t>Startpagina &gt;</w:t>
      </w:r>
      <w:r w:rsidR="001A778E">
        <w:t xml:space="preserve"> </w:t>
      </w:r>
      <w:r>
        <w:t>te verzenden</w:t>
      </w:r>
      <w:bookmarkEnd w:id="106"/>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361444" w:rsidP="00217570">
      <w:pPr>
        <w:pStyle w:val="Lijstalinea"/>
        <w:numPr>
          <w:ilvl w:val="0"/>
          <w:numId w:val="18"/>
        </w:numPr>
      </w:pPr>
      <w:r>
        <w:lastRenderedPageBreak/>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361444"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361444"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217570" w:rsidRPr="001A778E" w:rsidRDefault="00217570" w:rsidP="001A778E"/>
    <w:p w:rsidR="001A778E" w:rsidRDefault="00DE673F" w:rsidP="001A778E">
      <w:pPr>
        <w:pStyle w:val="Kop3"/>
      </w:pPr>
      <w:bookmarkStart w:id="107" w:name="_Toc424111350"/>
      <w:r>
        <w:t>Startpagina &gt; verzonden</w:t>
      </w:r>
      <w:bookmarkEnd w:id="107"/>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Pr="001A778E" w:rsidRDefault="00217570" w:rsidP="001A778E"/>
    <w:p w:rsidR="001A778E" w:rsidRDefault="00490557" w:rsidP="001A778E">
      <w:pPr>
        <w:pStyle w:val="Kop3"/>
      </w:pPr>
      <w:bookmarkStart w:id="108" w:name="_Toc424111351"/>
      <w:r>
        <w:t xml:space="preserve">Startpagina &gt; </w:t>
      </w:r>
      <w:r w:rsidR="00294DD3">
        <w:t>P-Direkt</w:t>
      </w:r>
      <w:bookmarkEnd w:id="108"/>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09" w:name="_Toc424111352"/>
      <w:r>
        <w:lastRenderedPageBreak/>
        <w:t>Startpagina &gt; uitval</w:t>
      </w:r>
      <w:bookmarkEnd w:id="109"/>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 xml:space="preserve">Een periodeverantwoording kan deze status krijgen als de periode is verwerkt maar er fouten zijn aangetroffen in de </w:t>
      </w:r>
      <w:r w:rsidR="00A519A6">
        <w:t>resultaten</w:t>
      </w:r>
      <w:r>
        <w:t>,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7D619D" w:rsidP="008B1609">
      <w:r>
        <w:t>Voor de uitval-pagina wordt geen plaatje gegeven, maar dit wordt overgelaten aan het bouwteam. Graag in overleg goed gebruik maken van de mogelijkheden van de toegepaste technologie om fouten te onderscheppen, diagnostiseren en rapporteren.</w:t>
      </w:r>
    </w:p>
    <w:p w:rsidR="008B1609" w:rsidRDefault="008B1609" w:rsidP="008B1609"/>
    <w:p w:rsidR="00483927" w:rsidRDefault="00483927" w:rsidP="00483927">
      <w:pPr>
        <w:pStyle w:val="Kop3"/>
      </w:pPr>
      <w:bookmarkStart w:id="110" w:name="_Toc424111353"/>
      <w:r>
        <w:t xml:space="preserve">Startpagina &gt; </w:t>
      </w:r>
      <w:r w:rsidR="00AF62AD">
        <w:t>incomplete</w:t>
      </w:r>
      <w:r>
        <w:t xml:space="preserve"> medewerkers</w:t>
      </w:r>
      <w:bookmarkEnd w:id="110"/>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De medewerker P&amp;O kan een medewerker</w:t>
      </w:r>
      <w:r w:rsidR="00B62EE8" w:rsidRPr="007D619D">
        <w:rPr>
          <w:rStyle w:val="Voetnootmarkering"/>
          <w:vertAlign w:val="superscript"/>
        </w:rPr>
        <w:footnoteReference w:id="7"/>
      </w:r>
      <w:r w:rsidRPr="007D619D">
        <w:rPr>
          <w:vertAlign w:val="superscript"/>
        </w:rPr>
        <w:t xml:space="preserve"> </w:t>
      </w:r>
      <w:r>
        <w:t xml:space="preserve">uit de lijst selecteren waardoor het scherm </w:t>
      </w:r>
      <w:r w:rsidR="00361444">
        <w:fldChar w:fldCharType="begin"/>
      </w:r>
      <w:r>
        <w:instrText xml:space="preserve"> REF _Ref423946073 \h </w:instrText>
      </w:r>
      <w:r w:rsidR="00361444">
        <w:fldChar w:fldCharType="separate"/>
      </w:r>
      <w:r w:rsidR="00D5120F">
        <w:t>Beheer &gt; Medewerkers &gt; Medewerker</w:t>
      </w:r>
      <w:r w:rsidR="00361444">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FA4781" w:rsidP="003216AE">
      <w:r>
        <w:rPr>
          <w:noProof/>
        </w:rPr>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herm wordt de P&amp;O medewerker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lastRenderedPageBreak/>
        <w:t>Categorie verplicht voor medewerker</w:t>
      </w:r>
    </w:p>
    <w:p w:rsidR="00D513DD" w:rsidRDefault="00D513DD" w:rsidP="006E024E">
      <w:pPr>
        <w:pStyle w:val="Lijstalinea"/>
      </w:pPr>
    </w:p>
    <w:p w:rsidR="004E1384" w:rsidRDefault="00882BC0" w:rsidP="00582CFD">
      <w:pPr>
        <w:pStyle w:val="Kop2"/>
      </w:pPr>
      <w:bookmarkStart w:id="111" w:name="_Toc425770074"/>
      <w:r>
        <w:t>Beheren</w:t>
      </w:r>
      <w:r w:rsidR="004B3974">
        <w:t xml:space="preserve"> </w:t>
      </w:r>
      <w:r>
        <w:t>medewerkers</w:t>
      </w:r>
      <w:bookmarkEnd w:id="111"/>
    </w:p>
    <w:p w:rsidR="00DE673F" w:rsidRDefault="00DE673F" w:rsidP="00DE673F">
      <w:pPr>
        <w:pStyle w:val="Kop3"/>
      </w:pPr>
      <w:bookmarkStart w:id="112" w:name="_Toc424111354"/>
      <w:r>
        <w:t>Beheer &gt; Medewerkers</w:t>
      </w:r>
      <w:bookmarkEnd w:id="112"/>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8"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361444">
        <w:fldChar w:fldCharType="begin"/>
      </w:r>
      <w:r>
        <w:instrText xml:space="preserve"> REF _Ref423946073 \h </w:instrText>
      </w:r>
      <w:r w:rsidR="00361444">
        <w:fldChar w:fldCharType="separate"/>
      </w:r>
      <w:r w:rsidR="00D5120F">
        <w:t>Beheer &gt; Medewerkers &gt; Medewerker</w:t>
      </w:r>
      <w:r w:rsidR="00361444">
        <w:fldChar w:fldCharType="end"/>
      </w:r>
      <w:r>
        <w:t xml:space="preserve"> worden geopend met de gegevens van de geselecteerde medewerker.</w:t>
      </w:r>
      <w:r w:rsidR="00DE673F">
        <w:t xml:space="preserve"> </w:t>
      </w:r>
    </w:p>
    <w:p w:rsidR="00D5120F" w:rsidRDefault="00490557" w:rsidP="00D33F84">
      <w:pPr>
        <w:ind w:left="454" w:firstLine="227"/>
      </w:pPr>
      <w:commentRangeStart w:id="113"/>
      <w:r>
        <w:t xml:space="preserve">Er is de mogelijkheid om een nieuwe medewerker aan te maken door het openen van het scherm </w:t>
      </w:r>
      <w:r w:rsidR="00361444" w:rsidRPr="00361444">
        <w:fldChar w:fldCharType="begin"/>
      </w:r>
      <w:r>
        <w:instrText xml:space="preserve"> REF _Ref423946244 \h </w:instrText>
      </w:r>
      <w:r w:rsidR="00361444" w:rsidRPr="00361444">
        <w:fldChar w:fldCharType="separate"/>
      </w:r>
    </w:p>
    <w:p w:rsidR="00D5120F" w:rsidRDefault="00D5120F" w:rsidP="00D33F84">
      <w:pPr>
        <w:pStyle w:val="Lijstalinea"/>
        <w:numPr>
          <w:ilvl w:val="0"/>
          <w:numId w:val="22"/>
        </w:numPr>
      </w:pPr>
      <w:r>
        <w:t>Beheren arbeidsmodaliteiten (Aanmaken nieuwe- en wijzigen geselecteerde medewerker modaliteit)</w:t>
      </w:r>
    </w:p>
    <w:p w:rsidR="00D5120F" w:rsidRDefault="00D5120F" w:rsidP="001735E2">
      <w:pPr>
        <w:ind w:left="681"/>
      </w:pPr>
      <w:r>
        <w:t>Op vergelijkbare manier is hier ook de mogelijkheid om de arbe</w:t>
      </w:r>
      <w:r w:rsidR="003C2A71">
        <w:t>idsmodaliteit van de medewerker</w:t>
      </w:r>
      <w:r>
        <w:t xml:space="preserve"> te beheren. Arbeidsmodaliteiten kunnen worden aangemaakt, aangepast en verwijderd:</w:t>
      </w:r>
    </w:p>
    <w:p w:rsidR="00D5120F" w:rsidRDefault="00D5120F" w:rsidP="00D33F84">
      <w:pPr>
        <w:ind w:left="454" w:firstLine="227"/>
      </w:pPr>
      <w:r>
        <w:rPr>
          <w:noProof/>
        </w:rPr>
        <w:lastRenderedPageBreak/>
        <w:drawing>
          <wp:inline distT="0" distB="0" distL="0" distR="0">
            <wp:extent cx="2400727" cy="1416496"/>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D5120F" w:rsidP="00DE673F">
      <w:pPr>
        <w:pStyle w:val="Lijstalinea"/>
        <w:numPr>
          <w:ilvl w:val="0"/>
          <w:numId w:val="19"/>
        </w:numPr>
      </w:pPr>
      <w:r>
        <w:t>Beheer &gt; Medewerkers &gt; Nieuwe Medewerker</w:t>
      </w:r>
      <w:r w:rsidR="00361444">
        <w:fldChar w:fldCharType="end"/>
      </w:r>
      <w:commentRangeEnd w:id="113"/>
      <w:r w:rsidR="00FA4781">
        <w:rPr>
          <w:rStyle w:val="Verwijzingopmerking"/>
          <w:rFonts w:ascii="Verdana" w:eastAsia="Times New Roman" w:hAnsi="Verdana"/>
          <w:lang w:eastAsia="nl-NL"/>
        </w:rPr>
        <w:commentReference w:id="113"/>
      </w:r>
      <w:r w:rsidR="00490557">
        <w:t>.</w:t>
      </w:r>
    </w:p>
    <w:p w:rsidR="00DE673F" w:rsidRDefault="00DE673F" w:rsidP="00FA238D"/>
    <w:p w:rsidR="00DE673F" w:rsidRDefault="00DE673F" w:rsidP="00DE673F">
      <w:pPr>
        <w:pStyle w:val="Kop3"/>
      </w:pPr>
      <w:bookmarkStart w:id="114" w:name="_Ref423946073"/>
      <w:bookmarkStart w:id="115" w:name="_Toc424111355"/>
      <w:r>
        <w:t>Beheer &gt; Medewerkers &gt; Medewerker</w:t>
      </w:r>
      <w:bookmarkEnd w:id="114"/>
      <w:bookmarkEnd w:id="115"/>
    </w:p>
    <w:p w:rsidR="005D49DD" w:rsidRDefault="005D49DD" w:rsidP="00FA238D">
      <w:r>
        <w:t>De</w:t>
      </w:r>
      <w:r w:rsidR="00B8686D">
        <w:t>ze</w:t>
      </w:r>
      <w:r>
        <w:t xml:space="preserve"> interface geeft de medewerker P&amp;O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medewerker P&amp;O de mogelijkheid om rechten van medewerkers in te vullen en te beheren. De DTV-applicatie is immers de plek waar dit soort rechten wordt opgeslagen. Voordat een periode voor die medewerker verwerkt kan worden moet het personeelsnummer bekend zijn in </w:t>
      </w:r>
      <w:r w:rsidRPr="00B83468">
        <w:t>de DTV-applicatie</w:t>
      </w:r>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361444">
        <w:fldChar w:fldCharType="begin"/>
      </w:r>
      <w:r>
        <w:instrText xml:space="preserve"> REF _Ref424806605 \h </w:instrText>
      </w:r>
      <w:r w:rsidR="00361444">
        <w:fldChar w:fldCharType="separate"/>
      </w:r>
      <w:r w:rsidR="00D5120F">
        <w:t>Beheer medewerkerrechten</w:t>
      </w:r>
      <w:r w:rsidR="00361444">
        <w:fldChar w:fldCharType="end"/>
      </w:r>
      <w:r>
        <w:t>) kan een nieuw voorkomen worden vastgelegd of een bestaand voorkomen aangepast:</w:t>
      </w:r>
    </w:p>
    <w:p w:rsidR="00045284" w:rsidRDefault="00045284" w:rsidP="00193FA5">
      <w:pPr>
        <w:ind w:left="681"/>
      </w:pPr>
      <w:r>
        <w:lastRenderedPageBreak/>
        <w:t xml:space="preserve">De salarisschaal en de categorie waarin de medewerker valt worden ook vastgelegd als rechten die toegekend kunnen worden. Daarvoor onderscheidt de DTV-applicatie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2"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r w:rsidR="002E7AC1">
        <w:t xml:space="preserve">het potloodje </w:t>
      </w:r>
      <w:r>
        <w:t xml:space="preserve">voor een toelage (Functie: </w:t>
      </w:r>
      <w:r w:rsidR="00361444">
        <w:fldChar w:fldCharType="begin"/>
      </w:r>
      <w:r>
        <w:instrText xml:space="preserve"> REF _Ref424806605 \h </w:instrText>
      </w:r>
      <w:r w:rsidR="00361444">
        <w:fldChar w:fldCharType="separate"/>
      </w:r>
      <w:r w:rsidR="00D5120F">
        <w:t>Beheer medewerkerrechten</w:t>
      </w:r>
      <w:r w:rsidR="00361444">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proofErr w:type="gramStart"/>
      <w:r>
        <w:t>De</w:t>
      </w:r>
      <w:proofErr w:type="gramEnd"/>
      <w:r>
        <w:t xml:space="preserve"> potlood wordt actief na het klikken op de knop ‘Corrigeren rechten’. </w:t>
      </w:r>
    </w:p>
    <w:p w:rsidR="00193FA5" w:rsidRDefault="00193FA5" w:rsidP="00193FA5"/>
    <w:p w:rsidR="00193FA5" w:rsidRDefault="00193FA5" w:rsidP="00193FA5">
      <w:r>
        <w:rPr>
          <w:noProof/>
        </w:rPr>
        <w:lastRenderedPageBreak/>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45284" w:rsidRDefault="00045284" w:rsidP="00045284"/>
    <w:p w:rsidR="00D33F84" w:rsidRDefault="00D33F84" w:rsidP="00D33F84">
      <w:pPr>
        <w:ind w:left="454" w:firstLine="227"/>
      </w:pPr>
      <w:bookmarkStart w:id="116" w:name="_Ref423946244"/>
    </w:p>
    <w:p w:rsidR="00D33F84" w:rsidRDefault="00361444"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17" w:name="_Toc424111356"/>
      <w:r>
        <w:t>Beheer &gt; Medewerkers &gt; Nieuwe Medewerker</w:t>
      </w:r>
      <w:bookmarkEnd w:id="116"/>
      <w:bookmarkEnd w:id="117"/>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rPr>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medewerker P&amp;O </w:t>
      </w:r>
      <w:proofErr w:type="gramStart"/>
      <w:r w:rsidRPr="00B83468">
        <w:t>tenminste</w:t>
      </w:r>
      <w:proofErr w:type="gramEnd"/>
      <w:r w:rsidRPr="00B83468">
        <w:t xml:space="preserve"> </w:t>
      </w:r>
      <w:r w:rsidR="0049307C">
        <w:t>het personeelsnummer en de naam in te vullen</w:t>
      </w:r>
      <w:r w:rsidRPr="00B83468">
        <w:t xml:space="preserve">. Het </w:t>
      </w:r>
      <w:r w:rsidRPr="00B83468">
        <w:lastRenderedPageBreak/>
        <w:t>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361444" w:rsidP="00FA238D">
      <w:r>
        <w:fldChar w:fldCharType="begin"/>
      </w:r>
      <w:r w:rsidR="0049307C">
        <w:instrText xml:space="preserve"> REF _Ref423946073 \h </w:instrText>
      </w:r>
      <w:r>
        <w:fldChar w:fldCharType="separate"/>
      </w:r>
      <w:r w:rsidR="00D5120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18" w:name="_Toc425770075"/>
      <w:r>
        <w:t xml:space="preserve">Beheren </w:t>
      </w:r>
      <w:r w:rsidR="008D6D8F">
        <w:t>urentegoeden</w:t>
      </w:r>
      <w:bookmarkEnd w:id="118"/>
    </w:p>
    <w:p w:rsidR="00C97CE1" w:rsidRDefault="00C97CE1" w:rsidP="00C97CE1">
      <w:pPr>
        <w:pStyle w:val="Kop3"/>
      </w:pPr>
      <w:bookmarkStart w:id="119" w:name="_Toc424111357"/>
      <w:r>
        <w:t>Beheer &gt; urentegoed</w:t>
      </w:r>
      <w:bookmarkEnd w:id="119"/>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6"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lastRenderedPageBreak/>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 xml:space="preserve">In deze interface mogen alleen tegoeden worden gemaakt en gewijzigd, waarvan de urenpool </w:t>
      </w:r>
      <w:proofErr w:type="gramStart"/>
      <w:r>
        <w:t>reeds</w:t>
      </w:r>
      <w:proofErr w:type="gramEnd"/>
      <w:r>
        <w:t xml:space="preserve"> bekend is</w:t>
      </w:r>
      <w:r w:rsidRPr="00EE3D81">
        <w:rPr>
          <w:rStyle w:val="Voetnootmarkering"/>
          <w:vertAlign w:val="superscript"/>
        </w:rPr>
        <w:footnoteReference w:id="8"/>
      </w:r>
      <w:r>
        <w:t xml:space="preserve"> (regel </w:t>
      </w:r>
      <w:r w:rsidR="00361444">
        <w:fldChar w:fldCharType="begin"/>
      </w:r>
      <w:r>
        <w:instrText xml:space="preserve"> REF _Ref407428798 \r \h </w:instrText>
      </w:r>
      <w:r w:rsidR="00361444">
        <w:fldChar w:fldCharType="separate"/>
      </w:r>
      <w:r w:rsidR="00D5120F">
        <w:rPr>
          <w:b/>
          <w:bCs/>
        </w:rPr>
        <w:t>Fout! Verwijzingsbron niet gevonden.</w:t>
      </w:r>
      <w:r w:rsidR="00361444">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20" w:name="_Toc425770076"/>
      <w:proofErr w:type="gramStart"/>
      <w:r w:rsidRPr="00D5345F">
        <w:t>Behe</w:t>
      </w:r>
      <w:r w:rsidR="00CF2561">
        <w:t>ren</w:t>
      </w:r>
      <w:proofErr w:type="gramEnd"/>
      <w:r w:rsidRPr="00D5345F">
        <w:t xml:space="preserve"> </w:t>
      </w:r>
      <w:r w:rsidR="000019DD">
        <w:t>Toelagen</w:t>
      </w:r>
      <w:bookmarkEnd w:id="120"/>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21" w:name="_Toc424111358"/>
      <w:r>
        <w:t xml:space="preserve">Beheer &gt; </w:t>
      </w:r>
      <w:bookmarkEnd w:id="121"/>
      <w:r w:rsidR="001C6A50">
        <w:t>Referentielijsten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r w:rsidRPr="00D5120F">
        <w:t xml:space="preserve"> (</w:t>
      </w:r>
      <w:r w:rsidR="00361444">
        <w:fldChar w:fldCharType="begin"/>
      </w:r>
      <w:r w:rsidRPr="00D5120F">
        <w:instrText xml:space="preserve"> REF _Ref407428962 \r \h </w:instrText>
      </w:r>
      <w:r w:rsidR="00361444">
        <w:fldChar w:fldCharType="separate"/>
      </w:r>
      <w:r w:rsidR="00D5120F">
        <w:rPr>
          <w:b/>
          <w:bCs/>
        </w:rPr>
        <w:t>Fout! Verwijzingsbron niet gevonden.</w:t>
      </w:r>
      <w:r w:rsidR="00361444">
        <w:fldChar w:fldCharType="end"/>
      </w:r>
      <w:r w:rsidRPr="00D5120F">
        <w:t>)</w:t>
      </w:r>
    </w:p>
    <w:p w:rsidR="00A55129" w:rsidRPr="00D5120F" w:rsidRDefault="00A55129" w:rsidP="00A55129">
      <w:r w:rsidRPr="00D5120F">
        <w:t>•</w:t>
      </w:r>
      <w:r w:rsidRPr="00D5120F">
        <w:tab/>
      </w:r>
      <w:proofErr w:type="gramStart"/>
      <w:r w:rsidRPr="00D5120F">
        <w:t>salarisschalen</w:t>
      </w:r>
      <w:proofErr w:type="gramEnd"/>
      <w:r w:rsidRPr="00D5120F">
        <w:t xml:space="preserve"> in refLijst (</w:t>
      </w:r>
      <w:r w:rsidR="00361444">
        <w:fldChar w:fldCharType="begin"/>
      </w:r>
      <w:r w:rsidRPr="00D5120F">
        <w:instrText xml:space="preserve"> REF _Ref407428954 \r \h </w:instrText>
      </w:r>
      <w:r w:rsidR="00361444">
        <w:fldChar w:fldCharType="separate"/>
      </w:r>
      <w:r w:rsidR="00D5120F">
        <w:rPr>
          <w:b/>
          <w:bCs/>
        </w:rPr>
        <w:t>Fout! Verwijzingsbron niet gevonden.</w:t>
      </w:r>
      <w:r w:rsidR="00361444">
        <w:fldChar w:fldCharType="end"/>
      </w:r>
      <w:r w:rsidRPr="00D5120F">
        <w:t>)</w:t>
      </w:r>
    </w:p>
    <w:p w:rsidR="00A55129" w:rsidRPr="00D5120F" w:rsidRDefault="00A55129" w:rsidP="00A55129">
      <w:r w:rsidRPr="00D5120F">
        <w:t>•</w:t>
      </w:r>
      <w:r w:rsidRPr="00D5120F">
        <w:tab/>
      </w:r>
      <w:proofErr w:type="gramStart"/>
      <w:r w:rsidRPr="00D5120F">
        <w:t>categorieën</w:t>
      </w:r>
      <w:proofErr w:type="gramEnd"/>
      <w:r w:rsidRPr="00D5120F">
        <w:t xml:space="preserve"> in refLijst (</w:t>
      </w:r>
      <w:r w:rsidR="00361444">
        <w:fldChar w:fldCharType="begin"/>
      </w:r>
      <w:r w:rsidRPr="00D5120F">
        <w:instrText xml:space="preserve"> REF _Ref407428973 \r \h </w:instrText>
      </w:r>
      <w:r w:rsidR="00361444">
        <w:fldChar w:fldCharType="separate"/>
      </w:r>
      <w:r w:rsidR="00D5120F">
        <w:rPr>
          <w:b/>
          <w:bCs/>
        </w:rPr>
        <w:t>Fout! Verwijzingsbron niet gevonden.</w:t>
      </w:r>
      <w:r w:rsidR="00361444">
        <w:fldChar w:fldCharType="end"/>
      </w:r>
      <w:r w:rsidRPr="00D5120F">
        <w:t>)</w:t>
      </w:r>
    </w:p>
    <w:p w:rsidR="00847F84" w:rsidRDefault="00A55129" w:rsidP="00FA238D">
      <w:r>
        <w:t>Voor het afsluiten van de transactie (commit) moet aan alle invariante regels voldaan zijn.</w:t>
      </w:r>
    </w:p>
    <w:p w:rsidR="00502302" w:rsidRDefault="00502302" w:rsidP="00582CFD">
      <w:pPr>
        <w:pStyle w:val="Kop2"/>
      </w:pPr>
      <w:bookmarkStart w:id="122" w:name="_Toc425770077"/>
      <w:proofErr w:type="gramStart"/>
      <w:r>
        <w:t>Beheren</w:t>
      </w:r>
      <w:proofErr w:type="gramEnd"/>
      <w:r>
        <w:t xml:space="preserve"> Urenpools</w:t>
      </w:r>
      <w:bookmarkEnd w:id="122"/>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23" w:name="_Toc424111359"/>
      <w:r>
        <w:t xml:space="preserve">Beheer &gt; </w:t>
      </w:r>
      <w:r w:rsidR="002B32BF">
        <w:t>Resultaat</w:t>
      </w:r>
      <w:r>
        <w:t xml:space="preserve"> soorten / Urenpools</w:t>
      </w:r>
      <w:bookmarkEnd w:id="123"/>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lastRenderedPageBreak/>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24" w:name="_Toc425770078"/>
      <w:r>
        <w:t>Overzicht medewerker rechten</w:t>
      </w:r>
      <w:bookmarkEnd w:id="124"/>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w:t>
      </w:r>
      <w:proofErr w:type="gramStart"/>
      <w:r w:rsidR="001E362A">
        <w:t>overzicht</w:t>
      </w:r>
      <w:r w:rsidR="00EA550D">
        <w:t>.</w:t>
      </w:r>
      <w:r w:rsidR="003E1D8F">
        <w:t xml:space="preserve">  </w:t>
      </w:r>
      <w:proofErr w:type="gramEnd"/>
    </w:p>
    <w:p w:rsidR="001E362A" w:rsidRDefault="001E362A" w:rsidP="00FA238D"/>
    <w:p w:rsidR="001E362A" w:rsidRDefault="00A72903" w:rsidP="00FA238D">
      <w:r>
        <w:rPr>
          <w:noProof/>
        </w:rPr>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rPr>
        <w:lastRenderedPageBreak/>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25" w:name="_Toc425770079"/>
      <w:r>
        <w:t>Overzicht periode</w:t>
      </w:r>
      <w:r w:rsidR="001E362A">
        <w:t>resultaten</w:t>
      </w:r>
      <w:bookmarkEnd w:id="125"/>
    </w:p>
    <w:p w:rsidR="00530FA6" w:rsidRDefault="00B14429" w:rsidP="00FA238D">
      <w:r>
        <w:t xml:space="preserve">De DTV-applicatie biedt een overzicht van de </w:t>
      </w:r>
      <w:r w:rsidR="00A519A6">
        <w:t>resultaten</w:t>
      </w:r>
      <w:r>
        <w:t xml:space="preserve"> per periode</w:t>
      </w:r>
      <w:r w:rsidR="00CA40E8">
        <w:t>. Dit overzicht is beschikbaar voor de rollen P&amp;O en FAB, die toegang hebben tot de DTV-applicatie.</w:t>
      </w:r>
      <w:r>
        <w:t xml:space="preserve"> </w:t>
      </w:r>
    </w:p>
    <w:p w:rsidR="00530FA6" w:rsidRDefault="00530FA6" w:rsidP="00530FA6">
      <w:pPr>
        <w:pStyle w:val="Kop3"/>
      </w:pPr>
      <w:r>
        <w:t>Overzichten &gt; Perioderesultaten</w:t>
      </w:r>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26" w:name="_Toc425770080"/>
      <w:r w:rsidRPr="00B14429">
        <w:t>Overzicht perioderesultaat</w:t>
      </w:r>
      <w:bookmarkEnd w:id="126"/>
    </w:p>
    <w:p w:rsidR="001E362A" w:rsidRDefault="00A3743A" w:rsidP="00FA238D">
      <w:r>
        <w:t xml:space="preserve">De DTV-applicatie biedt een overzicht van de </w:t>
      </w:r>
      <w:r w:rsidR="00A519A6">
        <w:t>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lastRenderedPageBreak/>
        <w:t xml:space="preserve">samenvatting van de </w:t>
      </w:r>
      <w:r w:rsidR="00A519A6">
        <w:t>resultaten</w:t>
      </w:r>
      <w:r w:rsidR="00257ED3">
        <w:t xml:space="preserve"> per medewerker. In deze interface worden alleen medewerkers getoond voor wie in de betreffende periode </w:t>
      </w:r>
      <w:r w:rsidR="00A519A6">
        <w:t>resultaten</w:t>
      </w:r>
      <w:r w:rsidR="00257ED3">
        <w:t xml:space="preserve">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27" w:name="_Toc425770081"/>
      <w:r w:rsidRPr="00C24BE0">
        <w:t>Overzicht</w:t>
      </w:r>
      <w:r>
        <w:t xml:space="preserve"> </w:t>
      </w:r>
      <w:r w:rsidRPr="00C24BE0">
        <w:t>medewerkerresultaat</w:t>
      </w:r>
      <w:bookmarkEnd w:id="127"/>
    </w:p>
    <w:p w:rsidR="00257ED3" w:rsidRDefault="00257ED3" w:rsidP="00FA238D">
      <w:r>
        <w:t xml:space="preserve">De DTV-applicatie biedt een overzicht van de </w:t>
      </w:r>
      <w:r w:rsidR="00A519A6">
        <w:t>resultaten</w:t>
      </w:r>
      <w:r>
        <w:t xml:space="preserve">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w:t>
      </w:r>
      <w:r w:rsidR="00A519A6">
        <w:t>resultaten</w:t>
      </w:r>
      <w:r>
        <w:t xml:space="preserve">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Kop2"/>
      </w:pPr>
      <w:bookmarkStart w:id="128" w:name="_Toc425770082"/>
      <w:r>
        <w:t>Inlogscherm</w:t>
      </w:r>
      <w:bookmarkEnd w:id="128"/>
    </w:p>
    <w:p w:rsidR="000B09F0" w:rsidRDefault="000B09F0" w:rsidP="002F34EA">
      <w:proofErr w:type="gramStart"/>
      <w:r>
        <w:t>Het inloggen dient te gebeuren op de manier die voor DICTU-applicaties gebruikelijk is.</w:t>
      </w:r>
      <w:r w:rsidR="002F34EA">
        <w:t xml:space="preserve"> </w:t>
      </w:r>
      <w:proofErr w:type="gramEnd"/>
      <w:r w:rsidR="002F34EA">
        <w:t>De DTV-applicatie dient te voldoen aan alle regels, die gelden voor het inloggen op applicaties in het applicatielandschap van de NVWA.</w:t>
      </w:r>
    </w:p>
    <w:p w:rsidR="00A55129" w:rsidRDefault="00A55129" w:rsidP="002F34EA">
      <w:r>
        <w:lastRenderedPageBreak/>
        <w:t>Inloggen is toegestaan in de rollen P&amp;O en FAB</w:t>
      </w:r>
      <w:r w:rsidRPr="00A55129">
        <w:rPr>
          <w:rStyle w:val="Voetnootmarkering"/>
          <w:vertAlign w:val="superscript"/>
        </w:rPr>
        <w:footnoteReference w:id="9"/>
      </w:r>
      <w:r>
        <w:t>.</w:t>
      </w:r>
    </w:p>
    <w:p w:rsidR="004153C5" w:rsidRDefault="004153C5" w:rsidP="002F34EA"/>
    <w:p w:rsidR="004153C5" w:rsidRDefault="00A72903" w:rsidP="002F34EA">
      <w:r>
        <w:rPr>
          <w:noProof/>
        </w:rPr>
        <w:drawing>
          <wp:inline distT="0" distB="0" distL="0" distR="0">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8E419C" w:rsidRDefault="004D6F0D" w:rsidP="008E419C">
      <w:pPr>
        <w:pStyle w:val="Kop1"/>
      </w:pPr>
      <w:bookmarkStart w:id="129" w:name="_Toc425770083"/>
      <w:r>
        <w:lastRenderedPageBreak/>
        <w:t>Koppelingen</w:t>
      </w:r>
      <w:bookmarkEnd w:id="129"/>
    </w:p>
    <w:p w:rsidR="00296F02" w:rsidRDefault="00296F02" w:rsidP="00296F02">
      <w:bookmarkStart w:id="130"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49"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31" w:name="_Toc425770084"/>
      <w:bookmarkEnd w:id="130"/>
      <w:r w:rsidRPr="007D0435">
        <w:t>Periodebatch</w:t>
      </w:r>
      <w:bookmarkEnd w:id="131"/>
    </w:p>
    <w:p w:rsidR="008E419C" w:rsidRDefault="007E48C7" w:rsidP="008E419C">
      <w:r>
        <w:t>De DTV-applicatie haalt uit SPIN een verzameling dagverantwoordingen op. Deze komen (via de CGO) binnen in de vorm van een database</w:t>
      </w:r>
      <w:r w:rsidR="007D0435">
        <w:t>-</w:t>
      </w:r>
      <w:r>
        <w:t xml:space="preserve">view. Elke keer dat de DTV-applicatie een bericht ophaalt noemen we een periodebatch. De periodebatch Dat zijn ofwel </w:t>
      </w:r>
      <w:r w:rsidR="008E419C">
        <w:t>Dit bericht gaat van SPIN naar de DTV-applicatie, en bevat een aantal geaccordeerde dagverantwoordingen met ingevulde personeelsnummers</w:t>
      </w:r>
      <w:r w:rsidR="00296F02">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mogen bij DTV nooit binnenkomen.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lastRenderedPageBreak/>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7D0435" w:rsidRPr="00F5058E" w:rsidTr="002220FC">
        <w:trPr>
          <w:cantSplit/>
          <w:trHeight w:val="510"/>
        </w:trPr>
        <w:tc>
          <w:tcPr>
            <w:tcW w:w="1682" w:type="pct"/>
            <w:shd w:val="clear" w:color="auto" w:fill="auto"/>
            <w:noWrap/>
            <w:hideMark/>
          </w:tcPr>
          <w:p w:rsidR="007D0435" w:rsidRPr="00A8675E" w:rsidRDefault="00071670" w:rsidP="002220FC">
            <w:pPr>
              <w:keepNext/>
              <w:spacing w:line="240" w:lineRule="auto"/>
              <w:rPr>
                <w:rFonts w:cs="Arial"/>
                <w:color w:val="000000"/>
                <w:szCs w:val="20"/>
              </w:rPr>
            </w:pPr>
            <w:r>
              <w:rPr>
                <w:rFonts w:cs="Arial"/>
                <w:color w:val="000000"/>
                <w:szCs w:val="20"/>
              </w:rPr>
              <w:t>achter</w:t>
            </w:r>
            <w:r w:rsidR="007D0435" w:rsidRPr="00A8675E">
              <w:rPr>
                <w:rFonts w:cs="Arial"/>
                <w:color w:val="000000"/>
                <w:szCs w:val="20"/>
              </w:rPr>
              <w:t>naam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spn_medewerker.achternaam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8675E" w:rsidRDefault="00071670" w:rsidP="00113391">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32" w:name="_Toc425770085"/>
      <w:r>
        <w:t>Rechten en Urentegoeden</w:t>
      </w:r>
      <w:bookmarkEnd w:id="132"/>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0"/>
      </w:r>
      <w:r w:rsidR="004062FC">
        <w:t xml:space="preserve"> met de knop “bulk import”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2220FC" w:rsidP="002220FC">
      <w:r>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3A7F6E" w:rsidRP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33" w:name="_Toc425770086"/>
      <w:bookmarkStart w:id="134" w:name="_Toc424111361"/>
      <w:r>
        <w:t>Arbeidsmodaliteiten</w:t>
      </w:r>
      <w:r w:rsidR="008432C5">
        <w:t xml:space="preserve"> (DTV-110)</w:t>
      </w:r>
      <w:bookmarkEnd w:id="133"/>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35" w:name="_Toc425770087"/>
      <w:r w:rsidRPr="000B09F0">
        <w:t>B</w:t>
      </w:r>
      <w:r>
        <w:t xml:space="preserve">ericht: </w:t>
      </w:r>
      <w:r w:rsidRPr="00CA449D">
        <w:t>Periodeverantwoording</w:t>
      </w:r>
      <w:bookmarkEnd w:id="134"/>
      <w:r w:rsidR="00113391">
        <w:t>en</w:t>
      </w:r>
      <w:bookmarkEnd w:id="135"/>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D5120F"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D5120F">
        <w:rPr>
          <w:rFonts w:ascii="Courier New" w:hAnsi="Courier New"/>
          <w:b/>
          <w:sz w:val="16"/>
          <w:szCs w:val="18"/>
          <w:lang w:val="en-US"/>
        </w:rPr>
        <w:t>&lt;section name="arbeidsmodaliteit"&gt;</w:t>
      </w:r>
    </w:p>
    <w:p w:rsidR="00582870" w:rsidRPr="00D5120F" w:rsidRDefault="00582870" w:rsidP="00582870">
      <w:pPr>
        <w:pStyle w:val="Tekstzonderopmaak"/>
        <w:rPr>
          <w:rFonts w:ascii="Courier New" w:hAnsi="Courier New"/>
          <w:b/>
          <w:sz w:val="16"/>
          <w:szCs w:val="18"/>
          <w:lang w:val="en-US"/>
        </w:rPr>
      </w:pPr>
      <w:r w:rsidRPr="00D5120F">
        <w:rPr>
          <w:rFonts w:ascii="Courier New" w:hAnsi="Courier New"/>
          <w:b/>
          <w:sz w:val="16"/>
          <w:szCs w:val="18"/>
          <w:lang w:val="en-US"/>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D5120F">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D5120F"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D5120F">
        <w:rPr>
          <w:rFonts w:ascii="Courier New" w:hAnsi="Courier New"/>
          <w:b/>
          <w:sz w:val="16"/>
          <w:szCs w:val="18"/>
        </w:rPr>
        <w:t>&lt;/section&gt;</w:t>
      </w:r>
    </w:p>
    <w:p w:rsidR="00582870" w:rsidRPr="00D5120F" w:rsidRDefault="00582870" w:rsidP="00582870">
      <w:pPr>
        <w:pStyle w:val="Tekstzonderopmaak"/>
        <w:rPr>
          <w:rFonts w:ascii="Courier New" w:hAnsi="Courier New"/>
          <w:b/>
          <w:sz w:val="16"/>
          <w:szCs w:val="18"/>
        </w:rPr>
      </w:pPr>
      <w:r w:rsidRPr="00D5120F">
        <w:rPr>
          <w:rFonts w:ascii="Courier New" w:hAnsi="Courier New"/>
          <w:b/>
          <w:sz w:val="16"/>
          <w:szCs w:val="18"/>
        </w:rPr>
        <w:t xml:space="preserve">                &lt;section name="tijdrubrieknaam"&gt;</w:t>
      </w:r>
    </w:p>
    <w:p w:rsidR="00582870" w:rsidRPr="005F0CB8" w:rsidRDefault="00582870" w:rsidP="00582870">
      <w:pPr>
        <w:pStyle w:val="Tekstzonderopmaak"/>
        <w:rPr>
          <w:rFonts w:ascii="Courier New" w:hAnsi="Courier New"/>
          <w:b/>
          <w:sz w:val="16"/>
          <w:szCs w:val="18"/>
        </w:rPr>
      </w:pPr>
      <w:r w:rsidRPr="00D5120F">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36" w:name="_Toc424111362"/>
      <w:bookmarkStart w:id="137" w:name="_Toc425770088"/>
      <w:r w:rsidRPr="000B09F0">
        <w:t>B</w:t>
      </w:r>
      <w:r>
        <w:t xml:space="preserve">ericht: </w:t>
      </w:r>
      <w:r w:rsidR="00113391" w:rsidRPr="00CA449D">
        <w:t>Periode</w:t>
      </w:r>
      <w:r w:rsidRPr="003E2258">
        <w:t>resultaten</w:t>
      </w:r>
      <w:bookmarkEnd w:id="136"/>
      <w:bookmarkEnd w:id="137"/>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 op het betreffende urentegoed.</w:t>
      </w:r>
    </w:p>
    <w:p w:rsidR="008E419C" w:rsidRDefault="00167E48" w:rsidP="00167E48">
      <w:pPr>
        <w:pStyle w:val="Lijstalinea"/>
        <w:numPr>
          <w:ilvl w:val="0"/>
          <w:numId w:val="8"/>
        </w:numPr>
      </w:pPr>
      <w:proofErr w:type="gramStart"/>
      <w:r>
        <w:lastRenderedPageBreak/>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1"/>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fout</w:t>
      </w:r>
      <w:proofErr w:type="gramEnd"/>
      <w:r w:rsidRPr="00A519A6">
        <w:rPr>
          <w:rFonts w:ascii="Courier New" w:hAnsi="Courier New"/>
          <w:b/>
          <w:sz w:val="16"/>
          <w:szCs w:val="18"/>
          <w:lang w:val="en-US"/>
        </w:rPr>
        <w:t>&gt;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code</w:t>
      </w:r>
      <w:proofErr w:type="gramEnd"/>
      <w:r w:rsidRPr="00A519A6">
        <w:rPr>
          <w:rFonts w:ascii="Courier New" w:hAnsi="Courier New"/>
          <w:b/>
          <w:sz w:val="16"/>
          <w:szCs w:val="18"/>
          <w:lang w:val="en-US"/>
        </w:rPr>
        <w:t>&gt;&lt;/code&gt;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gramStart"/>
      <w:r w:rsidRPr="00A519A6">
        <w:rPr>
          <w:rFonts w:ascii="Courier New" w:hAnsi="Courier New"/>
          <w:b/>
          <w:sz w:val="16"/>
          <w:szCs w:val="18"/>
          <w:lang w:val="en-US"/>
        </w:rPr>
        <w:t>status</w:t>
      </w:r>
      <w:proofErr w:type="gramEnd"/>
      <w:r w:rsidRPr="00A519A6">
        <w:rPr>
          <w:rFonts w:ascii="Courier New" w:hAnsi="Courier New"/>
          <w:b/>
          <w:sz w:val="16"/>
          <w:szCs w:val="18"/>
          <w:lang w:val="en-US"/>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A519A6" w:rsidRDefault="00A519A6" w:rsidP="00A519A6">
      <w:bookmarkStart w:id="138" w:name="_Toc424111363"/>
      <w:bookmarkStart w:id="139" w:name="_Toc425770089"/>
    </w:p>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r w:rsidRPr="000B09F0">
        <w:t>B</w:t>
      </w:r>
      <w:r>
        <w:t xml:space="preserve">ericht: </w:t>
      </w:r>
      <w:r w:rsidR="00203FC1">
        <w:t>P-Direkt</w:t>
      </w:r>
      <w:r w:rsidRPr="00C7288C">
        <w:t>bestand</w:t>
      </w:r>
      <w:bookmarkEnd w:id="138"/>
      <w:bookmarkEnd w:id="139"/>
    </w:p>
    <w:p w:rsidR="008E419C" w:rsidRDefault="008E419C" w:rsidP="008E419C">
      <w:r>
        <w:t>Dit bericht wordt door de DTV-applicatie als bestand</w:t>
      </w:r>
      <w:r w:rsidR="00203FC1">
        <w:t xml:space="preserve"> naar P-Direkt gestuurd.</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lastRenderedPageBreak/>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113391">
            <w:r w:rsidRPr="0020326E">
              <w:t>medewerker.personeelsnummer via toelage_resultaat,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113391">
            <w:r w:rsidRPr="0020326E">
              <w:t>soort_toelage_resultaat.code via toelage_resultaat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113391">
            <w:r w:rsidRPr="0020326E">
              <w:t>periode.einddatum van de periodeverantwoording via toelage_resultaat,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toelage_resultaat.aantal_uur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lastRenderedPageBreak/>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r>
        <w:t>Import bedrijfsregels</w:t>
      </w:r>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r>
        <w:t>Rapportages</w:t>
      </w:r>
    </w:p>
    <w:p w:rsidR="0091060B" w:rsidRDefault="0091060B" w:rsidP="0091060B">
      <w:r>
        <w:t>Hier de voorbeelden opnemen van rapportages.</w:t>
      </w:r>
    </w:p>
    <w:p w:rsidR="0091060B" w:rsidRDefault="0091060B" w:rsidP="0091060B">
      <w:pPr>
        <w:pStyle w:val="Kop3"/>
      </w:pPr>
      <w:r>
        <w:t>Vierwekelijks rapport voor medewerkers</w:t>
      </w:r>
    </w:p>
    <w:p w:rsidR="0091060B" w:rsidRDefault="0091060B" w:rsidP="0091060B">
      <w:pPr>
        <w:pStyle w:val="Kop3"/>
      </w:pPr>
      <w:r>
        <w:t>Vierwekelijks rapport voor leidinggevenden</w:t>
      </w:r>
    </w:p>
    <w:p w:rsidR="0091060B" w:rsidRDefault="0091060B" w:rsidP="0091060B">
      <w:pPr>
        <w:pStyle w:val="Kop3"/>
      </w:pPr>
      <w:r>
        <w:t>Jaarlijks rapport voor P&amp;O</w:t>
      </w:r>
    </w:p>
    <w:p w:rsidR="0091060B" w:rsidRDefault="0091060B" w:rsidP="0091060B">
      <w:pPr>
        <w:pStyle w:val="Kop3"/>
      </w:pPr>
      <w:r>
        <w:t>Onderbouwing voor P&amp;O</w:t>
      </w:r>
    </w:p>
    <w:p w:rsidR="0091060B" w:rsidRPr="0091060B" w:rsidRDefault="0091060B" w:rsidP="0091060B"/>
    <w:p w:rsidR="008E419C" w:rsidRPr="002072E3" w:rsidRDefault="008E419C" w:rsidP="008E419C">
      <w:pPr>
        <w:pStyle w:val="Kop1"/>
      </w:pPr>
      <w:bookmarkStart w:id="140" w:name="_Toc425770090"/>
      <w:r w:rsidRPr="002072E3">
        <w:lastRenderedPageBreak/>
        <w:t>Periodeverwerking</w:t>
      </w:r>
      <w:bookmarkEnd w:id="140"/>
    </w:p>
    <w:p w:rsidR="006C4F99" w:rsidRDefault="006C4F99" w:rsidP="00582CFD">
      <w:pPr>
        <w:pStyle w:val="Kop2"/>
      </w:pPr>
      <w:bookmarkStart w:id="141" w:name="_Toc425770091"/>
      <w:r>
        <w:t>Inleiding</w:t>
      </w:r>
      <w:bookmarkEnd w:id="141"/>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Kop2"/>
      </w:pPr>
      <w:bookmarkStart w:id="142" w:name="_Toc425770092"/>
      <w:r>
        <w:t>Uitgangspunten van de verwerking</w:t>
      </w:r>
      <w:bookmarkEnd w:id="142"/>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w:t>
      </w:r>
      <w:proofErr w:type="gramStart"/>
      <w:r w:rsidR="0082497F">
        <w:t>nogmaals</w:t>
      </w:r>
      <w:proofErr w:type="gramEnd"/>
      <w:r w:rsidR="0082497F">
        <w:t xml:space="preserve">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w:t>
      </w:r>
      <w:proofErr w:type="gramStart"/>
      <w:r>
        <w:t>reeds</w:t>
      </w:r>
      <w:proofErr w:type="gramEnd"/>
      <w:r>
        <w:t xml:space="preserve"> </w:t>
      </w:r>
      <w:r w:rsidRPr="004640A8">
        <w:t>verwerkte</w:t>
      </w:r>
      <w:r>
        <w:t xml:space="preserve"> periodeverantwoording worden niet in de DTV-applicatie verwerkt</w:t>
      </w:r>
      <w:r w:rsidR="004713E3" w:rsidRPr="004713E3">
        <w:rPr>
          <w:rStyle w:val="Voetnootmarkering"/>
          <w:vertAlign w:val="superscript"/>
        </w:rPr>
        <w:footnoteReference w:id="12"/>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Kop2"/>
      </w:pPr>
      <w:bookmarkStart w:id="143" w:name="_Toc425770093"/>
      <w:r>
        <w:t>Verwerking</w:t>
      </w:r>
      <w:bookmarkEnd w:id="143"/>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Voetnootmarkering"/>
          <w:vertAlign w:val="superscript"/>
        </w:rPr>
        <w:footnoteReference w:id="13"/>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w:t>
      </w:r>
      <w:r w:rsidR="00A519A6">
        <w:t>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 xml:space="preserve">Stel uit alle </w:t>
      </w:r>
      <w:r w:rsidR="00A519A6">
        <w:t>resultaten</w:t>
      </w:r>
      <w:r>
        <w:t xml:space="preserve"> met resultaatsoort </w:t>
      </w:r>
      <w:r w:rsidR="005C74F0">
        <w:t>‘p-direkt’</w:t>
      </w:r>
      <w:r>
        <w:t xml:space="preserve"> het </w:t>
      </w:r>
      <w:r w:rsidR="0082497F">
        <w:t>P-Direkt bestand</w:t>
      </w:r>
      <w:r>
        <w:t xml:space="preserve"> samen.</w:t>
      </w:r>
    </w:p>
    <w:p w:rsidR="00BB0827" w:rsidRDefault="00BB0827" w:rsidP="00BB0827">
      <w:pPr>
        <w:numPr>
          <w:ilvl w:val="0"/>
          <w:numId w:val="7"/>
        </w:numPr>
      </w:pPr>
      <w:r>
        <w:t xml:space="preserve">Verwerk alle </w:t>
      </w:r>
      <w:r w:rsidR="00A519A6">
        <w:t>resultaten</w:t>
      </w:r>
      <w:r>
        <w:t xml:space="preserve">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A519A6" w:rsidP="00BB0827">
      <w:pPr>
        <w:numPr>
          <w:ilvl w:val="0"/>
          <w:numId w:val="7"/>
        </w:numPr>
      </w:pPr>
      <w:r>
        <w:lastRenderedPageBreak/>
        <w:t>Resultaten</w:t>
      </w:r>
      <w:r w:rsidR="001A45EC">
        <w:t xml:space="preserve"> met resultaatsoort ‘opslaan’ worden </w:t>
      </w:r>
      <w:proofErr w:type="gramStart"/>
      <w:r w:rsidR="001A45EC">
        <w:t>geacht</w:t>
      </w:r>
      <w:proofErr w:type="gramEnd"/>
      <w:r w:rsidR="001A45EC">
        <w:t xml:space="preserve"> alleen vastgelegd te worden in DTV maar niet te leiden tot een mutatie van een urentegoed noch opgenomen te worden in een P-Direkt bestand</w:t>
      </w:r>
      <w:r w:rsidR="0089427B" w:rsidRPr="0089427B">
        <w:rPr>
          <w:rStyle w:val="Voetnootmarkering"/>
          <w:vertAlign w:val="superscript"/>
        </w:rPr>
        <w:footnoteReference w:id="14"/>
      </w:r>
      <w:r w:rsidR="001A45EC">
        <w:t xml:space="preserve">.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w:t>
      </w:r>
      <w:r w:rsidR="00A519A6">
        <w:t>resultaten</w:t>
      </w:r>
      <w:r>
        <w:t xml:space="preserve"> worden in </w:t>
      </w:r>
      <w:r w:rsidR="004640A8" w:rsidRPr="00B83468">
        <w:t xml:space="preserve">de DTV-applicatie </w:t>
      </w:r>
      <w:r>
        <w:t>opgeslagen en bewaard.</w:t>
      </w:r>
    </w:p>
    <w:p w:rsidR="00E26402" w:rsidRPr="00D92A85" w:rsidRDefault="00796D4B" w:rsidP="00D92A85">
      <w:pPr>
        <w:pStyle w:val="Kop1"/>
      </w:pPr>
      <w:bookmarkStart w:id="144" w:name="_Toc425770094"/>
      <w:r w:rsidRPr="00D92A85">
        <w:lastRenderedPageBreak/>
        <w:t xml:space="preserve">Appendix </w:t>
      </w:r>
      <w:r w:rsidR="00CE2256" w:rsidRPr="00D92A85">
        <w:t>A</w:t>
      </w:r>
      <w:r w:rsidRPr="00D92A85">
        <w:t>: Functiepuntentelling</w:t>
      </w:r>
      <w:bookmarkEnd w:id="144"/>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6A0E14" w:rsidRPr="006A0E14" w:rsidTr="006A0E14">
        <w:tc>
          <w:tcPr>
            <w:tcW w:w="3933" w:type="dxa"/>
          </w:tcPr>
          <w:p w:rsidR="006A0E14" w:rsidRPr="006A0E14" w:rsidRDefault="006A0E14" w:rsidP="006A0E14">
            <w:r w:rsidRPr="006A0E14">
              <w:t>Gegevensverzamelingen</w:t>
            </w:r>
          </w:p>
        </w:tc>
        <w:tc>
          <w:tcPr>
            <w:tcW w:w="3934" w:type="dxa"/>
          </w:tcPr>
          <w:p w:rsidR="006A0E14" w:rsidRPr="006A0E14" w:rsidRDefault="006A0E14" w:rsidP="006A0E14">
            <w:r w:rsidRPr="006A0E14">
              <w:t>84</w:t>
            </w:r>
          </w:p>
        </w:tc>
      </w:tr>
      <w:tr w:rsidR="006A0E14" w:rsidRPr="006A0E14" w:rsidTr="006A0E14">
        <w:tc>
          <w:tcPr>
            <w:tcW w:w="3933" w:type="dxa"/>
          </w:tcPr>
          <w:p w:rsidR="006A0E14" w:rsidRPr="006A0E14" w:rsidRDefault="006A0E14" w:rsidP="006A0E14">
            <w:r w:rsidRPr="006A0E14">
              <w:t>Gebruikerstransacties</w:t>
            </w:r>
          </w:p>
        </w:tc>
        <w:tc>
          <w:tcPr>
            <w:tcW w:w="3934" w:type="dxa"/>
          </w:tcPr>
          <w:p w:rsidR="006A0E14" w:rsidRPr="006A0E14" w:rsidRDefault="006A0E14" w:rsidP="006A0E14">
            <w:r w:rsidRPr="006A0E14">
              <w:t>141</w:t>
            </w:r>
          </w:p>
        </w:tc>
      </w:tr>
      <w:tr w:rsidR="006A0E14" w:rsidRPr="006A0E14" w:rsidTr="006A0E14">
        <w:tc>
          <w:tcPr>
            <w:tcW w:w="3933" w:type="dxa"/>
          </w:tcPr>
          <w:p w:rsidR="006A0E14" w:rsidRPr="006A0E14" w:rsidRDefault="007413E4" w:rsidP="006A0E14">
            <w:r>
              <w:t>totaal</w:t>
            </w:r>
          </w:p>
        </w:tc>
        <w:tc>
          <w:tcPr>
            <w:tcW w:w="3934" w:type="dxa"/>
          </w:tcPr>
          <w:p w:rsidR="006A0E14" w:rsidRPr="006A0E14" w:rsidRDefault="006A0E14" w:rsidP="006A0E14">
            <w:r w:rsidRPr="006A0E14">
              <w:t>225</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45" w:name="_Toc425770095"/>
      <w:r>
        <w:t>Gegevensverzamelingen</w:t>
      </w:r>
      <w:bookmarkEnd w:id="145"/>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9649CA">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5"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14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2B32BF">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3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84</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r>
    </w:tbl>
    <w:p w:rsidR="00796D4B" w:rsidRDefault="009649CA" w:rsidP="00582CFD">
      <w:pPr>
        <w:pStyle w:val="Kop2"/>
      </w:pPr>
      <w:r>
        <w:t xml:space="preserve"> </w:t>
      </w:r>
      <w:bookmarkStart w:id="146" w:name="_Toc425770096"/>
      <w:r w:rsidR="00796D4B">
        <w:t>Interfaces</w:t>
      </w:r>
      <w:bookmarkEnd w:id="146"/>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00" w:type="pct"/>
        <w:tblCellMar>
          <w:left w:w="70" w:type="dxa"/>
          <w:right w:w="70" w:type="dxa"/>
        </w:tblCellMar>
        <w:tblLook w:val="04A0"/>
      </w:tblPr>
      <w:tblGrid>
        <w:gridCol w:w="4634"/>
        <w:gridCol w:w="1842"/>
        <w:gridCol w:w="1391"/>
      </w:tblGrid>
      <w:tr w:rsidR="009649CA" w:rsidRPr="009649CA" w:rsidTr="004062FC">
        <w:trPr>
          <w:trHeight w:val="288"/>
        </w:trPr>
        <w:tc>
          <w:tcPr>
            <w:tcW w:w="2945" w:type="pct"/>
            <w:tcBorders>
              <w:top w:val="single" w:sz="4" w:space="0" w:color="93CDDD"/>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sidRPr="009649CA">
              <w:rPr>
                <w:rFonts w:ascii="Calibri" w:hAnsi="Calibri"/>
                <w:b/>
                <w:bCs/>
                <w:color w:val="000000"/>
                <w:sz w:val="22"/>
                <w:szCs w:val="22"/>
              </w:rPr>
              <w:t>Gebruikerstransacties</w:t>
            </w:r>
          </w:p>
        </w:tc>
        <w:tc>
          <w:tcPr>
            <w:tcW w:w="1171"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soort</w:t>
            </w:r>
          </w:p>
        </w:tc>
        <w:tc>
          <w:tcPr>
            <w:tcW w:w="885"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FP</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DagverantwoordingenDTV</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Opvoeren nieuwe medewerker</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Beheren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Corrigeer rechten van medewerkers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resultaten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urentegoeden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7</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lastRenderedPageBreak/>
              <w:t>Beheren urentegoeden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Logout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Internals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RefLijsten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Geschiedenis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Verwijderd</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ReferentielijstEdit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ReferentielijstGeschiedenis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Variables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newVariable</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Wijzig 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logingegevens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inregelen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bekijken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Periodebatch</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Berekenen resultaten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PeriodeverantwoordingKODE</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gramStart"/>
            <w:r w:rsidRPr="009649CA">
              <w:rPr>
                <w:rFonts w:ascii="Calibri" w:hAnsi="Calibri"/>
                <w:color w:val="000000"/>
                <w:sz w:val="22"/>
                <w:szCs w:val="22"/>
              </w:rPr>
              <w:t>Berekenen</w:t>
            </w:r>
            <w:proofErr w:type="gramEnd"/>
            <w:r w:rsidRPr="009649CA">
              <w:rPr>
                <w:rFonts w:ascii="Calibri" w:hAnsi="Calibri"/>
                <w:color w:val="000000"/>
                <w:sz w:val="22"/>
                <w:szCs w:val="22"/>
              </w:rPr>
              <w:t xml:space="preserve"> Periodeverantwoording</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P-Direkt periodebestand</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Totaal:</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141</w:t>
            </w:r>
          </w:p>
        </w:tc>
      </w:tr>
    </w:tbl>
    <w:p w:rsidR="004062FC" w:rsidRDefault="004062FC" w:rsidP="004062FC">
      <w:pPr>
        <w:pStyle w:val="Kop1"/>
        <w:ind w:left="0" w:hanging="1160"/>
      </w:pPr>
      <w:bookmarkStart w:id="147" w:name="_Toc411957561"/>
      <w:r>
        <w:lastRenderedPageBreak/>
        <w:t>Juridische onderbouwing</w:t>
      </w:r>
      <w:bookmarkEnd w:id="147"/>
      <w:r>
        <w:t xml:space="preserve"> van toelagen</w:t>
      </w:r>
    </w:p>
    <w:p w:rsidR="004062FC" w:rsidRPr="003A5B5F" w:rsidRDefault="004062FC" w:rsidP="004062FC">
      <w:r>
        <w:t>Omdat DTV resultaten produceert in uren</w:t>
      </w:r>
      <w:r w:rsidRPr="003A5B5F">
        <w:rPr>
          <w:rStyle w:val="Voetnootmarkering"/>
          <w:vertAlign w:val="superscript"/>
        </w:rPr>
        <w:footnoteReference w:id="15"/>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1"/>
        <w:gridCol w:w="3001"/>
        <w:gridCol w:w="3781"/>
      </w:tblGrid>
      <w:tr w:rsidR="004062FC" w:rsidTr="00C91AEC">
        <w:tc>
          <w:tcPr>
            <w:tcW w:w="1526" w:type="dxa"/>
          </w:tcPr>
          <w:p w:rsidR="004062FC" w:rsidRDefault="004062FC" w:rsidP="00C91AEC">
            <w:r>
              <w:t>Artikel</w:t>
            </w:r>
          </w:p>
        </w:tc>
        <w:tc>
          <w:tcPr>
            <w:tcW w:w="3685" w:type="dxa"/>
          </w:tcPr>
          <w:p w:rsidR="004062FC" w:rsidRDefault="004062FC" w:rsidP="00C91AEC"/>
        </w:tc>
        <w:tc>
          <w:tcPr>
            <w:tcW w:w="5387" w:type="dxa"/>
          </w:tcPr>
          <w:p w:rsidR="004062FC" w:rsidRDefault="004062FC" w:rsidP="00C91AEC">
            <w:r>
              <w:t>Kennismotor</w:t>
            </w:r>
          </w:p>
        </w:tc>
      </w:tr>
      <w:tr w:rsidR="004062FC" w:rsidTr="00C91AEC">
        <w:tc>
          <w:tcPr>
            <w:tcW w:w="1526" w:type="dxa"/>
          </w:tcPr>
          <w:p w:rsidR="004062FC" w:rsidRDefault="004062FC" w:rsidP="00C91AEC">
            <w:r>
              <w:t>14</w:t>
            </w:r>
          </w:p>
        </w:tc>
        <w:tc>
          <w:tcPr>
            <w:tcW w:w="3685" w:type="dxa"/>
          </w:tcPr>
          <w:p w:rsidR="004062FC" w:rsidRDefault="004062FC" w:rsidP="00C91AEC">
            <w:r>
              <w:t>Waarnemingstoelage</w:t>
            </w:r>
          </w:p>
        </w:tc>
        <w:tc>
          <w:tcPr>
            <w:tcW w:w="5387" w:type="dxa"/>
          </w:tcPr>
          <w:p w:rsidR="004062FC" w:rsidRDefault="004062FC" w:rsidP="00C91AEC">
            <w:r>
              <w:t>Geen actie</w:t>
            </w:r>
          </w:p>
        </w:tc>
      </w:tr>
      <w:tr w:rsidR="004062FC" w:rsidTr="00C91AEC">
        <w:tc>
          <w:tcPr>
            <w:tcW w:w="1526" w:type="dxa"/>
          </w:tcPr>
          <w:p w:rsidR="004062FC" w:rsidRDefault="004062FC" w:rsidP="00C91AEC">
            <w:r>
              <w:t>16</w:t>
            </w:r>
          </w:p>
        </w:tc>
        <w:tc>
          <w:tcPr>
            <w:tcW w:w="3685" w:type="dxa"/>
          </w:tcPr>
          <w:p w:rsidR="004062FC" w:rsidRDefault="004062FC" w:rsidP="00C91AEC">
            <w:r w:rsidRPr="001D5C5E">
              <w:t>Toelage garantie minimumloon</w:t>
            </w:r>
          </w:p>
        </w:tc>
        <w:tc>
          <w:tcPr>
            <w:tcW w:w="5387" w:type="dxa"/>
          </w:tcPr>
          <w:p w:rsidR="004062FC" w:rsidRDefault="004062FC" w:rsidP="00C91AEC">
            <w:r>
              <w:t>Geen actie</w:t>
            </w:r>
          </w:p>
        </w:tc>
      </w:tr>
      <w:tr w:rsidR="004062FC" w:rsidTr="00C91AEC">
        <w:tc>
          <w:tcPr>
            <w:tcW w:w="1526" w:type="dxa"/>
          </w:tcPr>
          <w:p w:rsidR="004062FC" w:rsidRDefault="004062FC" w:rsidP="00C91AEC">
            <w:r>
              <w:t>17 lid 1-3</w:t>
            </w:r>
          </w:p>
        </w:tc>
        <w:tc>
          <w:tcPr>
            <w:tcW w:w="3685" w:type="dxa"/>
          </w:tcPr>
          <w:p w:rsidR="004062FC" w:rsidRDefault="004062FC" w:rsidP="00C91AEC">
            <w:r>
              <w:t>Toelage onregelmatige dienst</w:t>
            </w:r>
          </w:p>
        </w:tc>
        <w:tc>
          <w:tcPr>
            <w:tcW w:w="5387" w:type="dxa"/>
          </w:tcPr>
          <w:p w:rsidR="004062FC" w:rsidRDefault="004062FC" w:rsidP="00C91AEC">
            <w:r>
              <w:t>Berekent het aantal uren in de juiste tijdvakken</w:t>
            </w:r>
          </w:p>
        </w:tc>
      </w:tr>
      <w:tr w:rsidR="004062FC" w:rsidTr="00C91AEC">
        <w:tc>
          <w:tcPr>
            <w:tcW w:w="1526" w:type="dxa"/>
          </w:tcPr>
          <w:p w:rsidR="004062FC" w:rsidRDefault="004062FC" w:rsidP="00C91AEC">
            <w:r>
              <w:t>17 lid 4-8</w:t>
            </w:r>
          </w:p>
        </w:tc>
        <w:tc>
          <w:tcPr>
            <w:tcW w:w="3685" w:type="dxa"/>
          </w:tcPr>
          <w:p w:rsidR="004062FC" w:rsidRDefault="004062FC" w:rsidP="00C91AEC">
            <w:r>
              <w:t>Vaste toelage onregelmatige dienst</w:t>
            </w:r>
          </w:p>
        </w:tc>
        <w:tc>
          <w:tcPr>
            <w:tcW w:w="5387" w:type="dxa"/>
          </w:tcPr>
          <w:p w:rsidR="004062FC" w:rsidRDefault="004062FC" w:rsidP="00C91AEC">
            <w:r>
              <w:t>Geen recht op TOD-uren</w:t>
            </w:r>
          </w:p>
        </w:tc>
      </w:tr>
      <w:tr w:rsidR="004062FC" w:rsidTr="00C91AEC">
        <w:tc>
          <w:tcPr>
            <w:tcW w:w="1526" w:type="dxa"/>
          </w:tcPr>
          <w:p w:rsidR="004062FC" w:rsidRDefault="004062FC" w:rsidP="00C91AEC">
            <w:r>
              <w:t>17a, lid 1-3</w:t>
            </w:r>
          </w:p>
        </w:tc>
        <w:tc>
          <w:tcPr>
            <w:tcW w:w="3685" w:type="dxa"/>
          </w:tcPr>
          <w:p w:rsidR="004062FC" w:rsidRDefault="004062FC" w:rsidP="00C91AEC">
            <w:r>
              <w:t>Toelage verschoven uren</w:t>
            </w:r>
          </w:p>
        </w:tc>
        <w:tc>
          <w:tcPr>
            <w:tcW w:w="5387" w:type="dxa"/>
          </w:tcPr>
          <w:p w:rsidR="004062FC" w:rsidRDefault="004062FC" w:rsidP="00C91AEC">
            <w:r>
              <w:t xml:space="preserve">Berekent het aantal uren </w:t>
            </w:r>
          </w:p>
        </w:tc>
      </w:tr>
      <w:tr w:rsidR="004062FC" w:rsidTr="00C91AEC">
        <w:tc>
          <w:tcPr>
            <w:tcW w:w="1526" w:type="dxa"/>
          </w:tcPr>
          <w:p w:rsidR="004062FC" w:rsidRDefault="004062FC" w:rsidP="00C91AEC">
            <w:r>
              <w:t>17a, lid 4-5</w:t>
            </w:r>
          </w:p>
        </w:tc>
        <w:tc>
          <w:tcPr>
            <w:tcW w:w="3685" w:type="dxa"/>
          </w:tcPr>
          <w:p w:rsidR="004062FC" w:rsidRDefault="004062FC" w:rsidP="00C91AEC">
            <w:r>
              <w:t>Vaste toelage verschoven uren</w:t>
            </w:r>
          </w:p>
        </w:tc>
        <w:tc>
          <w:tcPr>
            <w:tcW w:w="5387" w:type="dxa"/>
          </w:tcPr>
          <w:p w:rsidR="004062FC" w:rsidRDefault="004062FC" w:rsidP="00C91AEC">
            <w:r>
              <w:t>Geen berekening van verschoven uren</w:t>
            </w:r>
          </w:p>
        </w:tc>
      </w:tr>
      <w:tr w:rsidR="004062FC" w:rsidTr="00C91AEC">
        <w:tc>
          <w:tcPr>
            <w:tcW w:w="1526" w:type="dxa"/>
          </w:tcPr>
          <w:p w:rsidR="004062FC" w:rsidRDefault="004062FC" w:rsidP="00C91AEC">
            <w:r>
              <w:t>17b</w:t>
            </w:r>
          </w:p>
        </w:tc>
        <w:tc>
          <w:tcPr>
            <w:tcW w:w="3685" w:type="dxa"/>
          </w:tcPr>
          <w:p w:rsidR="004062FC" w:rsidRDefault="004062FC" w:rsidP="00C91AEC">
            <w:r>
              <w:t xml:space="preserve">Toelage </w:t>
            </w:r>
            <w:r w:rsidRPr="001D5C5E">
              <w:t>bezwarende omstandigheden</w:t>
            </w:r>
          </w:p>
        </w:tc>
        <w:tc>
          <w:tcPr>
            <w:tcW w:w="5387" w:type="dxa"/>
          </w:tcPr>
          <w:p w:rsidR="004062FC" w:rsidRDefault="004062FC" w:rsidP="00C91AEC">
            <w:r>
              <w:t>Geen actie</w:t>
            </w:r>
            <w:r w:rsidRPr="00FD52E0">
              <w:rPr>
                <w:rStyle w:val="Voetnootmarkering"/>
                <w:vertAlign w:val="superscript"/>
              </w:rPr>
              <w:footnoteReference w:id="16"/>
            </w:r>
          </w:p>
        </w:tc>
      </w:tr>
      <w:tr w:rsidR="004062FC" w:rsidTr="00C91AEC">
        <w:tc>
          <w:tcPr>
            <w:tcW w:w="1526" w:type="dxa"/>
          </w:tcPr>
          <w:p w:rsidR="004062FC" w:rsidRDefault="004062FC" w:rsidP="00C91AEC">
            <w:r>
              <w:t>18</w:t>
            </w:r>
          </w:p>
        </w:tc>
        <w:tc>
          <w:tcPr>
            <w:tcW w:w="3685" w:type="dxa"/>
          </w:tcPr>
          <w:p w:rsidR="004062FC" w:rsidRDefault="004062FC" w:rsidP="00C91AEC">
            <w:r w:rsidRPr="001D5C5E">
              <w:t>Toelage afbouw onregelmatige dienst</w:t>
            </w:r>
          </w:p>
        </w:tc>
        <w:tc>
          <w:tcPr>
            <w:tcW w:w="5387" w:type="dxa"/>
          </w:tcPr>
          <w:p w:rsidR="004062FC" w:rsidRDefault="004062FC" w:rsidP="00C91AEC">
            <w:r>
              <w:t>Deze is bekend onder de naam afbouwregeling</w:t>
            </w:r>
          </w:p>
        </w:tc>
      </w:tr>
      <w:tr w:rsidR="004062FC" w:rsidTr="00C91AEC">
        <w:tc>
          <w:tcPr>
            <w:tcW w:w="1526" w:type="dxa"/>
          </w:tcPr>
          <w:p w:rsidR="004062FC" w:rsidRDefault="004062FC" w:rsidP="00C91AEC">
            <w:r>
              <w:t>18a, lid 1-3</w:t>
            </w:r>
          </w:p>
        </w:tc>
        <w:tc>
          <w:tcPr>
            <w:tcW w:w="3685" w:type="dxa"/>
          </w:tcPr>
          <w:p w:rsidR="004062FC" w:rsidRDefault="004062FC" w:rsidP="00C91AEC">
            <w:r>
              <w:t xml:space="preserve">Toelage </w:t>
            </w:r>
            <w:r w:rsidRPr="00581321">
              <w:t>bereik- en beschikbaarheidsdienst</w:t>
            </w:r>
          </w:p>
        </w:tc>
        <w:tc>
          <w:tcPr>
            <w:tcW w:w="5387" w:type="dxa"/>
          </w:tcPr>
          <w:p w:rsidR="004062FC" w:rsidRDefault="004062FC" w:rsidP="00C91AEC">
            <w:r>
              <w:t>Berekent het aantal uren</w:t>
            </w:r>
          </w:p>
        </w:tc>
      </w:tr>
      <w:tr w:rsidR="004062FC" w:rsidTr="00C91AEC">
        <w:tc>
          <w:tcPr>
            <w:tcW w:w="1526" w:type="dxa"/>
          </w:tcPr>
          <w:p w:rsidR="004062FC" w:rsidRDefault="004062FC" w:rsidP="00C91AEC">
            <w:r>
              <w:t>18a, lid 4-5</w:t>
            </w:r>
          </w:p>
        </w:tc>
        <w:tc>
          <w:tcPr>
            <w:tcW w:w="3685" w:type="dxa"/>
          </w:tcPr>
          <w:p w:rsidR="004062FC" w:rsidRDefault="004062FC" w:rsidP="00C91AEC">
            <w:r w:rsidRPr="00581321">
              <w:t>Vaste toelage bereik- en beschikbaarheidsdienst</w:t>
            </w:r>
          </w:p>
        </w:tc>
        <w:tc>
          <w:tcPr>
            <w:tcW w:w="5387" w:type="dxa"/>
          </w:tcPr>
          <w:p w:rsidR="004062FC" w:rsidRDefault="004062FC" w:rsidP="00C91AEC">
            <w:r>
              <w:t>Geen recht op beschikbaarheidsuren</w:t>
            </w:r>
          </w:p>
        </w:tc>
      </w:tr>
      <w:tr w:rsidR="004062FC" w:rsidTr="00C91AEC">
        <w:tc>
          <w:tcPr>
            <w:tcW w:w="1526" w:type="dxa"/>
          </w:tcPr>
          <w:p w:rsidR="004062FC" w:rsidRDefault="004062FC" w:rsidP="00C91AEC">
            <w:r>
              <w:t>18b</w:t>
            </w:r>
          </w:p>
        </w:tc>
        <w:tc>
          <w:tcPr>
            <w:tcW w:w="3685" w:type="dxa"/>
          </w:tcPr>
          <w:p w:rsidR="004062FC" w:rsidRDefault="004062FC" w:rsidP="00C91AEC">
            <w:r>
              <w:t>Aflopende toelage</w:t>
            </w:r>
          </w:p>
        </w:tc>
        <w:tc>
          <w:tcPr>
            <w:tcW w:w="5387" w:type="dxa"/>
          </w:tcPr>
          <w:p w:rsidR="004062FC" w:rsidRDefault="004062FC" w:rsidP="00C91AEC">
            <w:r>
              <w:t>Geen actie</w:t>
            </w:r>
          </w:p>
        </w:tc>
      </w:tr>
    </w:tbl>
    <w:p w:rsidR="004062FC" w:rsidRPr="005D7748" w:rsidRDefault="004062FC" w:rsidP="004062FC"/>
    <w:p w:rsidR="006D5DF9" w:rsidRDefault="006D5DF9" w:rsidP="00FA238D"/>
    <w:p w:rsidR="006D5DF9" w:rsidRPr="00D92A85" w:rsidRDefault="0078764F" w:rsidP="00D92A85">
      <w:pPr>
        <w:pStyle w:val="Kop1"/>
      </w:pPr>
      <w:bookmarkStart w:id="148" w:name="_Toc425770097"/>
      <w:r w:rsidRPr="00D92A85">
        <w:lastRenderedPageBreak/>
        <w:t xml:space="preserve">Appendix C: </w:t>
      </w:r>
      <w:r w:rsidR="00F93B69" w:rsidRPr="00D92A85">
        <w:t>Tabellen</w:t>
      </w:r>
      <w:bookmarkEnd w:id="148"/>
    </w:p>
    <w:p w:rsidR="00100F7A" w:rsidRDefault="00100F7A" w:rsidP="00582CFD">
      <w:pPr>
        <w:pStyle w:val="Kop2"/>
      </w:pPr>
      <w:bookmarkStart w:id="149" w:name="_Toc425770098"/>
      <w:r>
        <w:t>Urenpools</w:t>
      </w:r>
      <w:bookmarkEnd w:id="149"/>
    </w:p>
    <w:p w:rsidR="00F93B69" w:rsidRDefault="00F93B69" w:rsidP="00FA238D">
      <w:r>
        <w:t>De referentietabel met urenpools krijgt de volgende initiële vulling</w:t>
      </w:r>
      <w:r w:rsidR="003E1D8F" w:rsidRPr="003E1D8F">
        <w:rPr>
          <w:rStyle w:val="Voetnootmarkering"/>
          <w:vertAlign w:val="superscript"/>
        </w:rPr>
        <w:footnoteReference w:id="17"/>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Kop2"/>
      </w:pPr>
      <w:bookmarkStart w:id="150" w:name="_Ref407173384"/>
      <w:bookmarkStart w:id="151" w:name="_Ref407173392"/>
      <w:bookmarkStart w:id="152" w:name="_Toc425770099"/>
      <w:r>
        <w:t>Verantwoordingsperiodes</w:t>
      </w:r>
      <w:bookmarkEnd w:id="150"/>
      <w:bookmarkEnd w:id="151"/>
      <w:bookmarkEnd w:id="152"/>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 xml:space="preserve">Deze tabel </w:t>
      </w:r>
      <w:r w:rsidR="006A0E14">
        <w:t>dient in de DTV-applicatie te worden</w:t>
      </w:r>
      <w:r>
        <w:t xml:space="preserve"> aangevuld met 28-daagse periodes, doortellend t/m 2025.</w:t>
      </w:r>
    </w:p>
    <w:p w:rsidR="00796D4B" w:rsidRDefault="006D5DF9" w:rsidP="00582CFD">
      <w:pPr>
        <w:pStyle w:val="Kop2"/>
      </w:pPr>
      <w:bookmarkStart w:id="154" w:name="_Ref406493608"/>
      <w:bookmarkStart w:id="155" w:name="_Toc425770100"/>
      <w:r>
        <w:lastRenderedPageBreak/>
        <w:t>Rechtentabel</w:t>
      </w:r>
      <w:bookmarkEnd w:id="154"/>
      <w:bookmarkEnd w:id="155"/>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bookmarkEnd w:id="0"/>
    <w:p w:rsidR="00582870" w:rsidRDefault="00582870" w:rsidP="00582870">
      <w:pPr>
        <w:pStyle w:val="Kop1"/>
        <w:rPr>
          <w:lang w:val="en-US"/>
        </w:rPr>
      </w:pPr>
      <w:r>
        <w:rPr>
          <w:lang w:val="en-US"/>
        </w:rPr>
        <w:lastRenderedPageBreak/>
        <w:t>Overzicht van schermen</w:t>
      </w:r>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473"/>
        <w:gridCol w:w="567"/>
      </w:tblGrid>
      <w:tr w:rsidR="000E505B" w:rsidRPr="00582870" w:rsidTr="000E505B">
        <w:trPr>
          <w:trHeight w:val="288"/>
          <w:tblHeader/>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Naam</w:t>
            </w: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FAB</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verwerken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uitval</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corrigeren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verzenden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verzonden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p-direkt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incomplete medewerkers</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Salarisschaal en Categorie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Nieuwe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Modaliteiten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Medewerker Rol</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Bulk Import</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Urentegoeden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Urentegoeden &gt; Beheren Urentegoed Medewerker</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xml:space="preserve">Beheer &gt; Toelagen &gt; Toelage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Toelagen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resultaatsoort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Historische urentegoeden</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Toelage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 &gt; [uitklaptabel op DTV5010]</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lastRenderedPageBreak/>
              <w:t>DTV5021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 &gt; Perioderesultaat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b/>
                <w:bCs/>
                <w:color w:val="000000"/>
                <w:szCs w:val="18"/>
              </w:rPr>
            </w:pPr>
            <w:r>
              <w:rPr>
                <w:rFonts w:ascii="Calibri" w:hAnsi="Calibri"/>
                <w:b/>
                <w:bCs/>
                <w:color w:val="000000"/>
                <w:szCs w:val="18"/>
              </w:rPr>
              <w:t>nog meer bij invulling DTV5020 als er data is ingelezen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b/>
                <w:bCs/>
                <w:color w:val="000000"/>
                <w:szCs w:val="18"/>
              </w:rPr>
            </w:pPr>
            <w:r>
              <w:rPr>
                <w:rFonts w:ascii="Calibri" w:hAnsi="Calibri"/>
                <w:b/>
                <w:bCs/>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Eigen gegevens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 &gt; [uitklaptabel op DTV5041]</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3" w:author="hjo20125" w:date="2015-07-16T11:00:00Z" w:initials="h">
    <w:p w:rsidR="00C91AEC" w:rsidRDefault="00C91AEC">
      <w:pPr>
        <w:pStyle w:val="Tekstopmerking"/>
      </w:pPr>
      <w:r>
        <w:rPr>
          <w:rStyle w:val="Verwijzingopmerking"/>
        </w:rPr>
        <w:annotationRef/>
      </w:r>
      <w:r>
        <w:t xml:space="preserve">TODO: Dit moet worden geactualiseerd, en beter beschreven. Is nu verwarrend, en ook niet actueel. @Stef: Wat gaan we hier doen? Het is namelijk niet ‘handig’ gebouwd. Het is wenselijk om de functionaliteit achter de ‘nieuwe medewerker’ knop zeer beperkt te houden, en vervolgens te navigeren naar Beheer &gt; Medewerkers &gt; Medewerker voor het aanvullen van gegevens voor die nieuwe medewerker. Maar ja, zo is het nu niet gebouwd…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61BA" w:rsidRDefault="00C661BA" w:rsidP="00FA238D">
      <w:r>
        <w:separator/>
      </w:r>
    </w:p>
    <w:p w:rsidR="00C661BA" w:rsidRDefault="00C661BA" w:rsidP="00FA238D"/>
    <w:p w:rsidR="00C661BA" w:rsidRDefault="00C661BA" w:rsidP="00FA238D"/>
  </w:endnote>
  <w:endnote w:type="continuationSeparator" w:id="0">
    <w:p w:rsidR="00C661BA" w:rsidRDefault="00C661BA" w:rsidP="00FA238D">
      <w:r>
        <w:continuationSeparator/>
      </w:r>
    </w:p>
    <w:p w:rsidR="00C661BA" w:rsidRDefault="00C661BA" w:rsidP="00FA238D"/>
    <w:p w:rsidR="00C661BA" w:rsidRDefault="00C661BA"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C91AEC">
      <w:trPr>
        <w:trHeight w:hRule="exact" w:val="240"/>
      </w:trPr>
      <w:tc>
        <w:tcPr>
          <w:tcW w:w="6260" w:type="dxa"/>
        </w:tcPr>
        <w:p w:rsidR="00C91AEC" w:rsidRDefault="00C91AEC"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C91AEC" w:rsidRDefault="00C91AEC" w:rsidP="00FA238D">
          <w:pPr>
            <w:pStyle w:val="Huisstijl-Paginanummering"/>
          </w:pPr>
        </w:p>
      </w:tc>
    </w:tr>
  </w:tbl>
  <w:p w:rsidR="00C91AEC" w:rsidRDefault="00C91AEC"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C91AEC">
      <w:trPr>
        <w:trHeight w:hRule="exact" w:val="240"/>
      </w:trPr>
      <w:tc>
        <w:tcPr>
          <w:tcW w:w="6260" w:type="dxa"/>
        </w:tcPr>
        <w:p w:rsidR="00C91AEC" w:rsidRDefault="00C91AEC" w:rsidP="00FA238D">
          <w:pPr>
            <w:rPr>
              <w:rStyle w:val="Huisstijl-Rubricering"/>
            </w:rPr>
          </w:pPr>
        </w:p>
      </w:tc>
      <w:tc>
        <w:tcPr>
          <w:tcW w:w="1392" w:type="dxa"/>
        </w:tcPr>
        <w:p w:rsidR="00C91AEC" w:rsidRDefault="00C91AEC" w:rsidP="00FA238D">
          <w:pPr>
            <w:pStyle w:val="Huisstijl-Paginanummering"/>
          </w:pPr>
          <w:r>
            <w:t xml:space="preserve">Pagina </w:t>
          </w:r>
          <w:fldSimple w:instr=" PAGE   \* MERGEFORMAT ">
            <w:r w:rsidR="00FE5699">
              <w:t>46</w:t>
            </w:r>
          </w:fldSimple>
          <w:r>
            <w:t xml:space="preserve"> van </w:t>
          </w:r>
          <w:fldSimple w:instr=" NUMPAGES   \* MERGEFORMAT ">
            <w:r w:rsidR="00FE5699">
              <w:t>94</w:t>
            </w:r>
          </w:fldSimple>
        </w:p>
      </w:tc>
    </w:tr>
  </w:tbl>
  <w:p w:rsidR="00C91AEC" w:rsidRDefault="00C91AEC"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AEC" w:rsidRDefault="00C91AEC"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C91AEC">
                  <w:trPr>
                    <w:trHeight w:hRule="exact" w:val="454"/>
                  </w:trPr>
                  <w:tc>
                    <w:tcPr>
                      <w:tcW w:w="2700" w:type="dxa"/>
                      <w:tcBorders>
                        <w:top w:val="nil"/>
                        <w:left w:val="nil"/>
                        <w:bottom w:val="nil"/>
                        <w:right w:val="nil"/>
                      </w:tcBorders>
                      <w:tcMar>
                        <w:left w:w="0" w:type="dxa"/>
                        <w:right w:w="0" w:type="dxa"/>
                      </w:tcMar>
                    </w:tcPr>
                    <w:p w:rsidR="00C91AEC" w:rsidRDefault="00C91AEC" w:rsidP="00FA238D">
                      <w:bookmarkStart w:id="12" w:name="Barcode" w:colFirst="0" w:colLast="0"/>
                      <w:bookmarkStart w:id="13" w:name="Barcodetekst" w:colFirst="2" w:colLast="2"/>
                    </w:p>
                  </w:tc>
                  <w:tc>
                    <w:tcPr>
                      <w:tcW w:w="360" w:type="dxa"/>
                      <w:tcBorders>
                        <w:top w:val="nil"/>
                        <w:left w:val="nil"/>
                        <w:bottom w:val="nil"/>
                        <w:right w:val="nil"/>
                      </w:tcBorders>
                    </w:tcPr>
                    <w:p w:rsidR="00C91AEC" w:rsidRDefault="00C91AEC" w:rsidP="00FA238D"/>
                  </w:tc>
                  <w:tc>
                    <w:tcPr>
                      <w:tcW w:w="1620" w:type="dxa"/>
                      <w:tcBorders>
                        <w:top w:val="nil"/>
                        <w:left w:val="nil"/>
                        <w:bottom w:val="nil"/>
                        <w:right w:val="nil"/>
                      </w:tcBorders>
                    </w:tcPr>
                    <w:p w:rsidR="00C91AEC" w:rsidRDefault="00C91AEC" w:rsidP="00FA238D"/>
                  </w:tc>
                </w:tr>
                <w:bookmarkEnd w:id="12"/>
                <w:bookmarkEnd w:id="13"/>
              </w:tbl>
              <w:p w:rsidR="00C91AEC" w:rsidRDefault="00C91AEC"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C91AEC">
      <w:trPr>
        <w:trHeight w:hRule="exact" w:val="240"/>
      </w:trPr>
      <w:tc>
        <w:tcPr>
          <w:tcW w:w="6260" w:type="dxa"/>
          <w:shd w:val="clear" w:color="auto" w:fill="auto"/>
        </w:tcPr>
        <w:p w:rsidR="00C91AEC" w:rsidRDefault="00C91AEC"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153" w:name="_Toc209500356"/>
        </w:p>
      </w:tc>
      <w:tc>
        <w:tcPr>
          <w:tcW w:w="1392" w:type="dxa"/>
        </w:tcPr>
        <w:p w:rsidR="00C91AEC" w:rsidRDefault="00C91AEC" w:rsidP="00FA238D">
          <w:pPr>
            <w:pStyle w:val="Huisstijl-Paginanummering"/>
          </w:pPr>
        </w:p>
      </w:tc>
    </w:tr>
    <w:bookmarkEnd w:id="153"/>
  </w:tbl>
  <w:p w:rsidR="00C91AEC" w:rsidRDefault="00C91AEC"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61BA" w:rsidRDefault="00C661BA" w:rsidP="00FA238D">
      <w:pPr>
        <w:pStyle w:val="Voettekst"/>
      </w:pPr>
    </w:p>
  </w:footnote>
  <w:footnote w:type="continuationSeparator" w:id="0">
    <w:p w:rsidR="00C661BA" w:rsidRDefault="00C661BA" w:rsidP="00FA238D">
      <w:r>
        <w:continuationSeparator/>
      </w:r>
    </w:p>
    <w:p w:rsidR="00C661BA" w:rsidRDefault="00C661BA" w:rsidP="00FA238D"/>
    <w:p w:rsidR="00C661BA" w:rsidRDefault="00C661BA" w:rsidP="00FA238D"/>
  </w:footnote>
  <w:footnote w:id="1">
    <w:p w:rsidR="00C91AEC" w:rsidRDefault="00C91AEC">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C91AEC" w:rsidRPr="00A2142D" w:rsidRDefault="00C91AEC">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3">
    <w:p w:rsidR="00C91AEC" w:rsidRPr="001205AC" w:rsidRDefault="00C91AEC" w:rsidP="008D0661">
      <w:pPr>
        <w:pStyle w:val="Voetnoottekst"/>
      </w:pPr>
      <w:r>
        <w:rPr>
          <w:rStyle w:val="Voetnootmarkering"/>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4">
    <w:p w:rsidR="00C91AEC" w:rsidRPr="008413C2" w:rsidRDefault="00C91AEC">
      <w:pPr>
        <w:pStyle w:val="Voetnoottekst"/>
      </w:pPr>
      <w:r>
        <w:rPr>
          <w:rStyle w:val="Voetnootmarkering"/>
        </w:rPr>
        <w:footnoteRef/>
      </w:r>
      <w:r>
        <w:t xml:space="preserve"> In oudere documenten en in SPIN wordt de verzameling medewerkerrechten van een medewerker ook wel aangeduid als “werktijdenpakket”.</w:t>
      </w:r>
    </w:p>
  </w:footnote>
  <w:footnote w:id="5">
    <w:p w:rsidR="00C91AEC" w:rsidRPr="00DE7EEB" w:rsidRDefault="00C91AEC">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6">
    <w:p w:rsidR="00C91AEC" w:rsidRDefault="00C91AEC">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7">
    <w:p w:rsidR="00C91AEC" w:rsidRDefault="00C91AEC">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8">
    <w:p w:rsidR="00C91AEC" w:rsidRPr="00EE3D81" w:rsidRDefault="00C91AEC" w:rsidP="00CC6603">
      <w:pPr>
        <w:pStyle w:val="Voetnoottekst"/>
      </w:pPr>
      <w:r>
        <w:rPr>
          <w:rStyle w:val="Voetnootmarkering"/>
        </w:rPr>
        <w:footnoteRef/>
      </w:r>
      <w:r>
        <w:t xml:space="preserve"> Urenpools toevoegen is voorbehouden aan een functioneel beheerder, in Beheer -&gt; Resultaat soorten / urenpools</w:t>
      </w:r>
    </w:p>
  </w:footnote>
  <w:footnote w:id="9">
    <w:p w:rsidR="00C91AEC" w:rsidRPr="00A55129" w:rsidRDefault="00C91AEC">
      <w:pPr>
        <w:pStyle w:val="Voetnoottekst"/>
      </w:pPr>
      <w:r>
        <w:rPr>
          <w:rStyle w:val="Voetnootmarkering"/>
        </w:rPr>
        <w:footnoteRef/>
      </w:r>
      <w:r>
        <w:t xml:space="preserve"> Na 1 januari 2015 zal worden nagedacht over functionaliteit voor medewerkers en leidinggevenden.</w:t>
      </w:r>
    </w:p>
  </w:footnote>
  <w:footnote w:id="10">
    <w:p w:rsidR="00C91AEC" w:rsidRDefault="00C91AEC">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11">
    <w:p w:rsidR="00C91AEC" w:rsidRDefault="00C91AEC">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2">
    <w:p w:rsidR="00C91AEC" w:rsidRPr="004713E3" w:rsidRDefault="00C91AEC">
      <w:pPr>
        <w:pStyle w:val="Voetnoottekst"/>
      </w:pPr>
      <w:r>
        <w:rPr>
          <w:rStyle w:val="Voetnootmarkering"/>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3">
    <w:p w:rsidR="00C91AEC" w:rsidRPr="00D03F0D" w:rsidRDefault="00C91AEC">
      <w:pPr>
        <w:pStyle w:val="Voetnoottekst"/>
      </w:pPr>
      <w:r>
        <w:rPr>
          <w:rStyle w:val="Voetnootmarkering"/>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4">
    <w:p w:rsidR="00C91AEC" w:rsidRPr="0089427B" w:rsidRDefault="00C91AEC">
      <w:pPr>
        <w:pStyle w:val="Voetnoottekst"/>
      </w:pPr>
      <w:r w:rsidRPr="0089427B">
        <w:rPr>
          <w:rStyle w:val="Voetnootmarkering"/>
          <w:vertAlign w:val="superscript"/>
        </w:rPr>
        <w:footnoteRef/>
      </w:r>
      <w:r w:rsidRPr="0089427B">
        <w:t xml:space="preserve"> </w:t>
      </w:r>
      <w:r>
        <w:tab/>
        <w:t>De rubriek “opslaan” wordt bijvoorbeeld gebruikt voor het registreren van toelagen voor Dierenartsen met een salarisschaal&gt;11, die P-Direkt niet kan uitbetalen. Deze toelagen worden dan één keer per jaar handmatig door P&amp;O uitbetaald.</w:t>
      </w:r>
    </w:p>
  </w:footnote>
  <w:footnote w:id="15">
    <w:p w:rsidR="00C91AEC" w:rsidRPr="003A5B5F" w:rsidRDefault="00C91AEC" w:rsidP="004062FC">
      <w:pPr>
        <w:pStyle w:val="Voetnoottekst"/>
      </w:pPr>
      <w:r>
        <w:rPr>
          <w:rStyle w:val="Voetnootmarkering"/>
        </w:rPr>
        <w:footnoteRef/>
      </w:r>
      <w:r>
        <w:t xml:space="preserve"> De berekeningen naar Euri gebeuren buiten DTV om, veelal in P-Direkt.</w:t>
      </w:r>
    </w:p>
  </w:footnote>
  <w:footnote w:id="16">
    <w:p w:rsidR="00C91AEC" w:rsidRPr="00FD52E0" w:rsidRDefault="00C91AEC"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17">
    <w:p w:rsidR="00C91AEC" w:rsidRPr="003E1D8F" w:rsidRDefault="00C91AEC">
      <w:pPr>
        <w:pStyle w:val="Voetnoottekst"/>
      </w:pPr>
      <w:r>
        <w:rPr>
          <w:rStyle w:val="Voetnootmarkering"/>
        </w:rPr>
        <w:footnoteRef/>
      </w:r>
      <w:r>
        <w:t xml:space="preserve"> Er is sprake van invoering van een regeling aftopuren in januari 2015. In dat geval komt daar “aftopuren” bij.</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AEC" w:rsidRDefault="00C91AEC" w:rsidP="00FA238D">
    <w:pPr>
      <w:pStyle w:val="Koptekst"/>
    </w:pPr>
  </w:p>
  <w:tbl>
    <w:tblPr>
      <w:tblW w:w="7520" w:type="dxa"/>
      <w:tblLayout w:type="fixed"/>
      <w:tblCellMar>
        <w:left w:w="0" w:type="dxa"/>
        <w:right w:w="0" w:type="dxa"/>
      </w:tblCellMar>
      <w:tblLook w:val="0000"/>
    </w:tblPr>
    <w:tblGrid>
      <w:gridCol w:w="7520"/>
    </w:tblGrid>
    <w:tr w:rsidR="00C91AEC">
      <w:trPr>
        <w:trHeight w:val="400"/>
      </w:trPr>
      <w:tc>
        <w:tcPr>
          <w:tcW w:w="7520" w:type="dxa"/>
        </w:tcPr>
        <w:p w:rsidR="00C91AEC" w:rsidRDefault="00C91AEC" w:rsidP="00FA238D">
          <w:pPr>
            <w:rPr>
              <w:rStyle w:val="Huisstijl-Koptekst"/>
            </w:rPr>
          </w:pPr>
          <w:bookmarkStart w:id="5" w:name="bmKoptekstRapport2" w:colFirst="0" w:colLast="1"/>
          <w:r>
            <w:rPr>
              <w:rStyle w:val="Huisstijl-Koptekst"/>
            </w:rPr>
            <w:t>Concept | Functioneel ontwerp &lt;onderwerp&gt;</w:t>
          </w:r>
        </w:p>
        <w:p w:rsidR="00C91AEC" w:rsidRDefault="00C91AEC" w:rsidP="00FA238D">
          <w:pPr>
            <w:rPr>
              <w:rStyle w:val="Huisstijl-Koptekst"/>
            </w:rPr>
          </w:pPr>
          <w:r>
            <w:rPr>
              <w:rStyle w:val="Huisstijl-Koptekst"/>
            </w:rPr>
            <w:t>- Project Bouwplan SPIN</w:t>
          </w:r>
        </w:p>
        <w:p w:rsidR="00C91AEC" w:rsidRDefault="00C91AEC" w:rsidP="00FA238D">
          <w:pPr>
            <w:rPr>
              <w:rStyle w:val="Huisstijl-Koptekst"/>
            </w:rPr>
          </w:pPr>
        </w:p>
      </w:tc>
    </w:tr>
    <w:bookmarkEnd w:id="5"/>
  </w:tbl>
  <w:p w:rsidR="00C91AEC" w:rsidRDefault="00C91AEC"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AEC" w:rsidRDefault="00C91AEC" w:rsidP="00FA238D">
    <w:pPr>
      <w:pStyle w:val="Koptekst"/>
    </w:pPr>
  </w:p>
  <w:tbl>
    <w:tblPr>
      <w:tblW w:w="7520" w:type="dxa"/>
      <w:tblLayout w:type="fixed"/>
      <w:tblCellMar>
        <w:left w:w="0" w:type="dxa"/>
        <w:right w:w="0" w:type="dxa"/>
      </w:tblCellMar>
      <w:tblLook w:val="0000"/>
    </w:tblPr>
    <w:tblGrid>
      <w:gridCol w:w="7520"/>
    </w:tblGrid>
    <w:tr w:rsidR="00C91AEC">
      <w:trPr>
        <w:trHeight w:val="400"/>
      </w:trPr>
      <w:tc>
        <w:tcPr>
          <w:tcW w:w="7520" w:type="dxa"/>
        </w:tcPr>
        <w:p w:rsidR="00C91AEC" w:rsidRDefault="00C91AEC" w:rsidP="00FA238D">
          <w:pPr>
            <w:rPr>
              <w:rStyle w:val="Huisstijl-Koptekst"/>
            </w:rPr>
          </w:pPr>
          <w:bookmarkStart w:id="6" w:name="bmKoptekstRapport" w:colFirst="0" w:colLast="1"/>
          <w:r>
            <w:rPr>
              <w:rStyle w:val="Huisstijl-Koptekst"/>
            </w:rPr>
            <w:t xml:space="preserve"> Functioneel ontwerp Duurzame Tijdverwerking (DTV)</w:t>
          </w:r>
        </w:p>
        <w:p w:rsidR="00C91AEC" w:rsidRDefault="00C91AEC" w:rsidP="00FA238D">
          <w:pPr>
            <w:rPr>
              <w:rStyle w:val="Huisstijl-Koptekst"/>
            </w:rPr>
          </w:pPr>
        </w:p>
        <w:p w:rsidR="00C91AEC" w:rsidRDefault="00C91AEC" w:rsidP="00FA238D">
          <w:pPr>
            <w:rPr>
              <w:rStyle w:val="Huisstijl-Koptekst"/>
            </w:rPr>
          </w:pPr>
        </w:p>
      </w:tc>
    </w:tr>
    <w:bookmarkEnd w:id="6"/>
  </w:tbl>
  <w:p w:rsidR="00C91AEC" w:rsidRDefault="00C91AEC"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AEC" w:rsidRDefault="00C91AEC"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C91AEC">
                  <w:trPr>
                    <w:trHeight w:val="2636"/>
                  </w:trPr>
                  <w:tc>
                    <w:tcPr>
                      <w:tcW w:w="737" w:type="dxa"/>
                      <w:shd w:val="clear" w:color="auto" w:fill="auto"/>
                    </w:tcPr>
                    <w:p w:rsidR="00C91AEC" w:rsidRDefault="00C91AEC" w:rsidP="00FA238D"/>
                  </w:tc>
                  <w:tc>
                    <w:tcPr>
                      <w:tcW w:w="5263" w:type="dxa"/>
                      <w:shd w:val="clear" w:color="auto" w:fill="auto"/>
                    </w:tcPr>
                    <w:p w:rsidR="00C91AEC" w:rsidRDefault="00C91AEC"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C91AEC" w:rsidRDefault="00C91AEC"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C91AEC">
      <w:trPr>
        <w:cantSplit/>
        <w:trHeight w:hRule="exact" w:val="3340"/>
      </w:trPr>
      <w:tc>
        <w:tcPr>
          <w:tcW w:w="5640" w:type="dxa"/>
        </w:tcPr>
        <w:p w:rsidR="00C91AEC" w:rsidRDefault="00C91AEC" w:rsidP="00FA238D"/>
      </w:tc>
    </w:tr>
    <w:tr w:rsidR="00C91AEC">
      <w:trPr>
        <w:cantSplit/>
        <w:trHeight w:hRule="exact" w:val="227"/>
      </w:trPr>
      <w:tc>
        <w:tcPr>
          <w:tcW w:w="5640" w:type="dxa"/>
        </w:tcPr>
        <w:p w:rsidR="00C91AEC" w:rsidRDefault="00C91AEC" w:rsidP="00FA238D">
          <w:pPr>
            <w:rPr>
              <w:rStyle w:val="Huisstijl-Koptekst"/>
              <w:b/>
            </w:rPr>
          </w:pPr>
          <w:bookmarkStart w:id="7" w:name="bmRubricering"/>
          <w:r>
            <w:rPr>
              <w:rStyle w:val="Huisstijl-Koptekst"/>
              <w:b/>
            </w:rPr>
            <w:t xml:space="preserve"> </w:t>
          </w:r>
        </w:p>
      </w:tc>
    </w:tr>
    <w:bookmarkEnd w:id="7"/>
  </w:tbl>
  <w:p w:rsidR="00C91AEC" w:rsidRDefault="00C91AEC" w:rsidP="00FA238D"/>
  <w:tbl>
    <w:tblPr>
      <w:tblW w:w="7748" w:type="dxa"/>
      <w:tblLayout w:type="fixed"/>
      <w:tblCellMar>
        <w:left w:w="0" w:type="dxa"/>
        <w:right w:w="0" w:type="dxa"/>
      </w:tblCellMar>
      <w:tblLook w:val="0000"/>
    </w:tblPr>
    <w:tblGrid>
      <w:gridCol w:w="7748"/>
    </w:tblGrid>
    <w:tr w:rsidR="00C91AEC">
      <w:trPr>
        <w:cantSplit/>
        <w:trHeight w:hRule="exact" w:val="1332"/>
      </w:trPr>
      <w:tc>
        <w:tcPr>
          <w:tcW w:w="7748" w:type="dxa"/>
        </w:tcPr>
        <w:p w:rsidR="00C91AEC" w:rsidRDefault="00C91AEC" w:rsidP="00FA238D">
          <w:pPr>
            <w:pStyle w:val="Titel"/>
          </w:pPr>
          <w:bookmarkStart w:id="8" w:name="bmTitel"/>
          <w:r>
            <w:t xml:space="preserve">Functioneel ontwerp </w:t>
          </w:r>
        </w:p>
        <w:p w:rsidR="00C91AEC" w:rsidRPr="00470798" w:rsidRDefault="00C91AEC" w:rsidP="00FA238D">
          <w:pPr>
            <w:pStyle w:val="Titel"/>
          </w:pPr>
          <w:r>
            <w:t>Duurzame Tijdverwerking (DTV)</w:t>
          </w:r>
        </w:p>
        <w:p w:rsidR="00C91AEC" w:rsidRDefault="00C91AEC" w:rsidP="00FA238D">
          <w:pPr>
            <w:pStyle w:val="Titel"/>
          </w:pPr>
        </w:p>
        <w:p w:rsidR="00C91AEC" w:rsidRDefault="00C91AEC" w:rsidP="00FA238D">
          <w:pPr>
            <w:pStyle w:val="Titel"/>
          </w:pPr>
        </w:p>
      </w:tc>
    </w:tr>
    <w:bookmarkEnd w:id="8"/>
    <w:tr w:rsidR="00C91AEC">
      <w:trPr>
        <w:cantSplit/>
        <w:trHeight w:hRule="exact" w:val="346"/>
      </w:trPr>
      <w:tc>
        <w:tcPr>
          <w:tcW w:w="7748" w:type="dxa"/>
        </w:tcPr>
        <w:p w:rsidR="00C91AEC" w:rsidRDefault="00C91AEC" w:rsidP="00FA238D">
          <w:r>
            <w:t xml:space="preserve"> </w:t>
          </w:r>
        </w:p>
      </w:tc>
    </w:tr>
    <w:tr w:rsidR="00C91AEC">
      <w:trPr>
        <w:cantSplit/>
        <w:trHeight w:hRule="exact" w:val="480"/>
      </w:trPr>
      <w:tc>
        <w:tcPr>
          <w:tcW w:w="7748" w:type="dxa"/>
        </w:tcPr>
        <w:p w:rsidR="00C91AEC" w:rsidRDefault="00C91AEC" w:rsidP="00AC0BF7">
          <w:bookmarkStart w:id="9" w:name="bmVersie"/>
          <w:r>
            <w:t>Versie 1.5</w:t>
          </w:r>
        </w:p>
      </w:tc>
    </w:tr>
    <w:bookmarkEnd w:id="9"/>
  </w:tbl>
  <w:p w:rsidR="00C91AEC" w:rsidRDefault="00C91AEC" w:rsidP="00FA238D"/>
  <w:p w:rsidR="00C91AEC" w:rsidRDefault="00C91AEC" w:rsidP="00FA238D"/>
  <w:tbl>
    <w:tblPr>
      <w:tblW w:w="5640" w:type="dxa"/>
      <w:tblLayout w:type="fixed"/>
      <w:tblCellMar>
        <w:left w:w="0" w:type="dxa"/>
        <w:right w:w="0" w:type="dxa"/>
      </w:tblCellMar>
      <w:tblLook w:val="0000"/>
    </w:tblPr>
    <w:tblGrid>
      <w:gridCol w:w="1152"/>
      <w:gridCol w:w="4488"/>
    </w:tblGrid>
    <w:tr w:rsidR="00C91AEC">
      <w:trPr>
        <w:cantSplit/>
        <w:trHeight w:val="240"/>
      </w:trPr>
      <w:tc>
        <w:tcPr>
          <w:tcW w:w="1152" w:type="dxa"/>
        </w:tcPr>
        <w:p w:rsidR="00C91AEC" w:rsidRDefault="00C91AEC" w:rsidP="00FA238D">
          <w:bookmarkStart w:id="10" w:name="bmDatumRapport" w:colFirst="1" w:colLast="2"/>
          <w:r>
            <w:t>Datum</w:t>
          </w:r>
        </w:p>
      </w:tc>
      <w:tc>
        <w:tcPr>
          <w:tcW w:w="4488" w:type="dxa"/>
        </w:tcPr>
        <w:p w:rsidR="00C91AEC" w:rsidRDefault="00C91AEC" w:rsidP="0033054B">
          <w:pPr>
            <w:rPr>
              <w:lang w:val="fr-FR"/>
            </w:rPr>
          </w:pPr>
          <w:r>
            <w:rPr>
              <w:lang w:val="fr-FR"/>
            </w:rPr>
            <w:t>23 juli 2015</w:t>
          </w:r>
        </w:p>
      </w:tc>
    </w:tr>
    <w:tr w:rsidR="00C91AEC">
      <w:trPr>
        <w:cantSplit/>
        <w:trHeight w:val="240"/>
      </w:trPr>
      <w:tc>
        <w:tcPr>
          <w:tcW w:w="1152" w:type="dxa"/>
        </w:tcPr>
        <w:p w:rsidR="00C91AEC" w:rsidRDefault="00C91AEC" w:rsidP="00FA238D">
          <w:pPr>
            <w:rPr>
              <w:lang w:val="fr-FR"/>
            </w:rPr>
          </w:pPr>
          <w:bookmarkStart w:id="11" w:name="bmStatus" w:colFirst="1" w:colLast="2"/>
          <w:bookmarkEnd w:id="10"/>
          <w:r>
            <w:rPr>
              <w:lang w:val="fr-FR"/>
            </w:rPr>
            <w:t>Status</w:t>
          </w:r>
        </w:p>
      </w:tc>
      <w:tc>
        <w:tcPr>
          <w:tcW w:w="4488" w:type="dxa"/>
        </w:tcPr>
        <w:p w:rsidR="00C91AEC" w:rsidRDefault="00C91AEC" w:rsidP="00033EE6">
          <w:pPr>
            <w:rPr>
              <w:lang w:val="fr-FR"/>
            </w:rPr>
          </w:pPr>
          <w:r>
            <w:rPr>
              <w:lang w:val="fr-FR"/>
            </w:rPr>
            <w:t>Concept</w:t>
          </w:r>
        </w:p>
      </w:tc>
    </w:tr>
    <w:bookmarkEnd w:id="11"/>
  </w:tbl>
  <w:p w:rsidR="00C91AEC" w:rsidRDefault="00C91AEC"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4">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5">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5">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7">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8">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9">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0">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1">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6">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7">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9"/>
  </w:num>
  <w:num w:numId="4">
    <w:abstractNumId w:val="13"/>
  </w:num>
  <w:num w:numId="5">
    <w:abstractNumId w:val="20"/>
  </w:num>
  <w:num w:numId="6">
    <w:abstractNumId w:val="16"/>
  </w:num>
  <w:num w:numId="7">
    <w:abstractNumId w:val="17"/>
  </w:num>
  <w:num w:numId="8">
    <w:abstractNumId w:val="18"/>
  </w:num>
  <w:num w:numId="9">
    <w:abstractNumId w:val="1"/>
  </w:num>
  <w:num w:numId="10">
    <w:abstractNumId w:val="14"/>
  </w:num>
  <w:num w:numId="11">
    <w:abstractNumId w:val="6"/>
  </w:num>
  <w:num w:numId="12">
    <w:abstractNumId w:val="26"/>
  </w:num>
  <w:num w:numId="13">
    <w:abstractNumId w:val="9"/>
  </w:num>
  <w:num w:numId="14">
    <w:abstractNumId w:val="25"/>
  </w:num>
  <w:num w:numId="15">
    <w:abstractNumId w:val="7"/>
  </w:num>
  <w:num w:numId="16">
    <w:abstractNumId w:val="0"/>
  </w:num>
  <w:num w:numId="17">
    <w:abstractNumId w:val="23"/>
  </w:num>
  <w:num w:numId="18">
    <w:abstractNumId w:val="22"/>
  </w:num>
  <w:num w:numId="19">
    <w:abstractNumId w:val="24"/>
  </w:num>
  <w:num w:numId="20">
    <w:abstractNumId w:val="21"/>
  </w:num>
  <w:num w:numId="21">
    <w:abstractNumId w:val="11"/>
  </w:num>
  <w:num w:numId="22">
    <w:abstractNumId w:val="27"/>
  </w:num>
  <w:num w:numId="23">
    <w:abstractNumId w:val="4"/>
  </w:num>
  <w:num w:numId="24">
    <w:abstractNumId w:val="2"/>
  </w:num>
  <w:num w:numId="25">
    <w:abstractNumId w:val="4"/>
  </w:num>
  <w:num w:numId="26">
    <w:abstractNumId w:val="10"/>
  </w:num>
  <w:num w:numId="27">
    <w:abstractNumId w:val="15"/>
  </w:num>
  <w:num w:numId="28">
    <w:abstractNumId w:val="4"/>
  </w:num>
  <w:num w:numId="29">
    <w:abstractNumId w:val="4"/>
  </w:num>
  <w:num w:numId="30">
    <w:abstractNumId w:val="4"/>
  </w:num>
  <w:num w:numId="31">
    <w:abstractNumId w:val="4"/>
  </w:num>
  <w:num w:numId="32">
    <w:abstractNumId w:val="4"/>
  </w:num>
  <w:num w:numId="33">
    <w:abstractNumId w:val="4"/>
  </w:num>
  <w:num w:numId="34">
    <w:abstractNumId w:val="3"/>
  </w:num>
  <w:num w:numId="35">
    <w:abstractNumId w:val="8"/>
  </w:num>
  <w:num w:numId="36">
    <w:abstractNumId w:val="1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14338"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60DF"/>
    <w:rsid w:val="00066316"/>
    <w:rsid w:val="00066858"/>
    <w:rsid w:val="000677B4"/>
    <w:rsid w:val="00071670"/>
    <w:rsid w:val="000718C5"/>
    <w:rsid w:val="000725C7"/>
    <w:rsid w:val="000747FB"/>
    <w:rsid w:val="00077A1F"/>
    <w:rsid w:val="00081B78"/>
    <w:rsid w:val="00083F4E"/>
    <w:rsid w:val="00084C81"/>
    <w:rsid w:val="00087FD2"/>
    <w:rsid w:val="000918A3"/>
    <w:rsid w:val="00093347"/>
    <w:rsid w:val="00093B3B"/>
    <w:rsid w:val="000A2953"/>
    <w:rsid w:val="000A3D3F"/>
    <w:rsid w:val="000B09F0"/>
    <w:rsid w:val="000B5F64"/>
    <w:rsid w:val="000C1822"/>
    <w:rsid w:val="000C22E8"/>
    <w:rsid w:val="000C32F6"/>
    <w:rsid w:val="000C4E56"/>
    <w:rsid w:val="000C5484"/>
    <w:rsid w:val="000C653E"/>
    <w:rsid w:val="000D3A06"/>
    <w:rsid w:val="000E0254"/>
    <w:rsid w:val="000E04E5"/>
    <w:rsid w:val="000E2B50"/>
    <w:rsid w:val="000E505B"/>
    <w:rsid w:val="000E6C77"/>
    <w:rsid w:val="000F2911"/>
    <w:rsid w:val="000F577A"/>
    <w:rsid w:val="000F74EE"/>
    <w:rsid w:val="000F7639"/>
    <w:rsid w:val="00100F7A"/>
    <w:rsid w:val="001019DB"/>
    <w:rsid w:val="001051AF"/>
    <w:rsid w:val="00106553"/>
    <w:rsid w:val="00112665"/>
    <w:rsid w:val="001129FD"/>
    <w:rsid w:val="00113391"/>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3E65"/>
    <w:rsid w:val="00157F83"/>
    <w:rsid w:val="0016032A"/>
    <w:rsid w:val="00160C81"/>
    <w:rsid w:val="001620D3"/>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6A50"/>
    <w:rsid w:val="001D297D"/>
    <w:rsid w:val="001D5916"/>
    <w:rsid w:val="001D6D0D"/>
    <w:rsid w:val="001E362A"/>
    <w:rsid w:val="001E461B"/>
    <w:rsid w:val="001F4F10"/>
    <w:rsid w:val="001F541F"/>
    <w:rsid w:val="001F79E2"/>
    <w:rsid w:val="0020005A"/>
    <w:rsid w:val="0020077B"/>
    <w:rsid w:val="00203FC1"/>
    <w:rsid w:val="00206DA3"/>
    <w:rsid w:val="002072E3"/>
    <w:rsid w:val="0021080E"/>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7ED3"/>
    <w:rsid w:val="00261700"/>
    <w:rsid w:val="00261E5F"/>
    <w:rsid w:val="0026402E"/>
    <w:rsid w:val="00264299"/>
    <w:rsid w:val="002800E3"/>
    <w:rsid w:val="0028222B"/>
    <w:rsid w:val="002829C7"/>
    <w:rsid w:val="0028573D"/>
    <w:rsid w:val="00285DF7"/>
    <w:rsid w:val="00286A27"/>
    <w:rsid w:val="00294DD3"/>
    <w:rsid w:val="00296F02"/>
    <w:rsid w:val="002A2752"/>
    <w:rsid w:val="002A30D4"/>
    <w:rsid w:val="002A39C3"/>
    <w:rsid w:val="002A6582"/>
    <w:rsid w:val="002B0D83"/>
    <w:rsid w:val="002B32BF"/>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763B"/>
    <w:rsid w:val="002E7AC1"/>
    <w:rsid w:val="002F34EA"/>
    <w:rsid w:val="002F48A9"/>
    <w:rsid w:val="002F6123"/>
    <w:rsid w:val="00304E7F"/>
    <w:rsid w:val="00306867"/>
    <w:rsid w:val="00306BA0"/>
    <w:rsid w:val="00307E9E"/>
    <w:rsid w:val="003130CC"/>
    <w:rsid w:val="00317EEA"/>
    <w:rsid w:val="003216AE"/>
    <w:rsid w:val="0032229D"/>
    <w:rsid w:val="00322C72"/>
    <w:rsid w:val="00323A48"/>
    <w:rsid w:val="003265B3"/>
    <w:rsid w:val="0033054B"/>
    <w:rsid w:val="003344EE"/>
    <w:rsid w:val="0033459E"/>
    <w:rsid w:val="003351CB"/>
    <w:rsid w:val="00335791"/>
    <w:rsid w:val="00345161"/>
    <w:rsid w:val="00345F3F"/>
    <w:rsid w:val="00350751"/>
    <w:rsid w:val="00352D77"/>
    <w:rsid w:val="00354766"/>
    <w:rsid w:val="00356CB3"/>
    <w:rsid w:val="003574C2"/>
    <w:rsid w:val="00361444"/>
    <w:rsid w:val="00363F2D"/>
    <w:rsid w:val="00366918"/>
    <w:rsid w:val="00371278"/>
    <w:rsid w:val="00371676"/>
    <w:rsid w:val="003733DA"/>
    <w:rsid w:val="00374042"/>
    <w:rsid w:val="00374F22"/>
    <w:rsid w:val="003751E6"/>
    <w:rsid w:val="0037715C"/>
    <w:rsid w:val="00377FC9"/>
    <w:rsid w:val="003818D2"/>
    <w:rsid w:val="00383538"/>
    <w:rsid w:val="00385107"/>
    <w:rsid w:val="00390AD6"/>
    <w:rsid w:val="003916B3"/>
    <w:rsid w:val="00391A06"/>
    <w:rsid w:val="00395B35"/>
    <w:rsid w:val="0039795E"/>
    <w:rsid w:val="003A0B8E"/>
    <w:rsid w:val="003A4E9A"/>
    <w:rsid w:val="003A7F6E"/>
    <w:rsid w:val="003B0DFC"/>
    <w:rsid w:val="003B6284"/>
    <w:rsid w:val="003B6D5B"/>
    <w:rsid w:val="003C2A71"/>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40D7"/>
    <w:rsid w:val="00436C64"/>
    <w:rsid w:val="00440D2C"/>
    <w:rsid w:val="00442128"/>
    <w:rsid w:val="0044273C"/>
    <w:rsid w:val="0044311E"/>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A103B"/>
    <w:rsid w:val="004A38E8"/>
    <w:rsid w:val="004A5420"/>
    <w:rsid w:val="004A6684"/>
    <w:rsid w:val="004B3150"/>
    <w:rsid w:val="004B3974"/>
    <w:rsid w:val="004B6564"/>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2228"/>
    <w:rsid w:val="004F278C"/>
    <w:rsid w:val="004F5197"/>
    <w:rsid w:val="004F6AD9"/>
    <w:rsid w:val="004F7B7C"/>
    <w:rsid w:val="00500154"/>
    <w:rsid w:val="00502302"/>
    <w:rsid w:val="00502F40"/>
    <w:rsid w:val="00503716"/>
    <w:rsid w:val="00503F27"/>
    <w:rsid w:val="00507303"/>
    <w:rsid w:val="00507CCC"/>
    <w:rsid w:val="00516F8B"/>
    <w:rsid w:val="0051745C"/>
    <w:rsid w:val="005237AE"/>
    <w:rsid w:val="00523FA2"/>
    <w:rsid w:val="00524FC7"/>
    <w:rsid w:val="00525C14"/>
    <w:rsid w:val="005276DA"/>
    <w:rsid w:val="00530FA6"/>
    <w:rsid w:val="005323EC"/>
    <w:rsid w:val="00533EFB"/>
    <w:rsid w:val="00535B68"/>
    <w:rsid w:val="00535C35"/>
    <w:rsid w:val="00536623"/>
    <w:rsid w:val="00544640"/>
    <w:rsid w:val="00545068"/>
    <w:rsid w:val="00546860"/>
    <w:rsid w:val="00547589"/>
    <w:rsid w:val="0054765F"/>
    <w:rsid w:val="005521CA"/>
    <w:rsid w:val="005541B1"/>
    <w:rsid w:val="00555082"/>
    <w:rsid w:val="00564547"/>
    <w:rsid w:val="00565CE0"/>
    <w:rsid w:val="00571419"/>
    <w:rsid w:val="005719B3"/>
    <w:rsid w:val="00572561"/>
    <w:rsid w:val="00573332"/>
    <w:rsid w:val="00574919"/>
    <w:rsid w:val="00575F30"/>
    <w:rsid w:val="00581251"/>
    <w:rsid w:val="00581321"/>
    <w:rsid w:val="00582870"/>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516"/>
    <w:rsid w:val="005E7BC2"/>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3EFA"/>
    <w:rsid w:val="00633F8D"/>
    <w:rsid w:val="00641B26"/>
    <w:rsid w:val="00643E2B"/>
    <w:rsid w:val="00644182"/>
    <w:rsid w:val="0064498B"/>
    <w:rsid w:val="00646AE3"/>
    <w:rsid w:val="00652F16"/>
    <w:rsid w:val="00657F85"/>
    <w:rsid w:val="00671B81"/>
    <w:rsid w:val="00671DFD"/>
    <w:rsid w:val="0067243C"/>
    <w:rsid w:val="00673AE3"/>
    <w:rsid w:val="0067439A"/>
    <w:rsid w:val="00677A03"/>
    <w:rsid w:val="0068046E"/>
    <w:rsid w:val="00681BAC"/>
    <w:rsid w:val="00681E22"/>
    <w:rsid w:val="00681E3E"/>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12A47"/>
    <w:rsid w:val="0071300E"/>
    <w:rsid w:val="00721816"/>
    <w:rsid w:val="0072226B"/>
    <w:rsid w:val="0073364F"/>
    <w:rsid w:val="00735132"/>
    <w:rsid w:val="007354D1"/>
    <w:rsid w:val="007369C6"/>
    <w:rsid w:val="007372C2"/>
    <w:rsid w:val="007413E4"/>
    <w:rsid w:val="00741D3C"/>
    <w:rsid w:val="0074779E"/>
    <w:rsid w:val="00750E7F"/>
    <w:rsid w:val="007529DD"/>
    <w:rsid w:val="007531F9"/>
    <w:rsid w:val="00753744"/>
    <w:rsid w:val="007615E8"/>
    <w:rsid w:val="0076184F"/>
    <w:rsid w:val="00776F34"/>
    <w:rsid w:val="007846FE"/>
    <w:rsid w:val="00784FDC"/>
    <w:rsid w:val="00786D64"/>
    <w:rsid w:val="0078764F"/>
    <w:rsid w:val="00793539"/>
    <w:rsid w:val="00794CAE"/>
    <w:rsid w:val="007964B8"/>
    <w:rsid w:val="00796ACA"/>
    <w:rsid w:val="00796C1E"/>
    <w:rsid w:val="00796D4B"/>
    <w:rsid w:val="007A267C"/>
    <w:rsid w:val="007A617A"/>
    <w:rsid w:val="007B28B9"/>
    <w:rsid w:val="007B2C83"/>
    <w:rsid w:val="007C0747"/>
    <w:rsid w:val="007C1906"/>
    <w:rsid w:val="007C3A3C"/>
    <w:rsid w:val="007C488D"/>
    <w:rsid w:val="007D0435"/>
    <w:rsid w:val="007D269D"/>
    <w:rsid w:val="007D60B0"/>
    <w:rsid w:val="007D619D"/>
    <w:rsid w:val="007E3C1C"/>
    <w:rsid w:val="007E4772"/>
    <w:rsid w:val="007E48C7"/>
    <w:rsid w:val="007E4D74"/>
    <w:rsid w:val="007E5CBB"/>
    <w:rsid w:val="007F21E7"/>
    <w:rsid w:val="007F4E85"/>
    <w:rsid w:val="007F5A02"/>
    <w:rsid w:val="00801165"/>
    <w:rsid w:val="00802B40"/>
    <w:rsid w:val="0081365A"/>
    <w:rsid w:val="00815819"/>
    <w:rsid w:val="00816902"/>
    <w:rsid w:val="00821A76"/>
    <w:rsid w:val="00822F74"/>
    <w:rsid w:val="00824949"/>
    <w:rsid w:val="0082497F"/>
    <w:rsid w:val="00827537"/>
    <w:rsid w:val="00830E49"/>
    <w:rsid w:val="008329EF"/>
    <w:rsid w:val="008354A1"/>
    <w:rsid w:val="008363DD"/>
    <w:rsid w:val="008413C2"/>
    <w:rsid w:val="008432C5"/>
    <w:rsid w:val="00843681"/>
    <w:rsid w:val="0084440F"/>
    <w:rsid w:val="00846D47"/>
    <w:rsid w:val="00847F84"/>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E419C"/>
    <w:rsid w:val="008F2BEE"/>
    <w:rsid w:val="008F46DC"/>
    <w:rsid w:val="009026A7"/>
    <w:rsid w:val="0091060B"/>
    <w:rsid w:val="00912687"/>
    <w:rsid w:val="0091465F"/>
    <w:rsid w:val="00921585"/>
    <w:rsid w:val="00922A34"/>
    <w:rsid w:val="00922A4B"/>
    <w:rsid w:val="00924593"/>
    <w:rsid w:val="00926022"/>
    <w:rsid w:val="00930CE7"/>
    <w:rsid w:val="009372FC"/>
    <w:rsid w:val="00940A7D"/>
    <w:rsid w:val="00941DE7"/>
    <w:rsid w:val="009458C7"/>
    <w:rsid w:val="00945B84"/>
    <w:rsid w:val="009477C4"/>
    <w:rsid w:val="00956B42"/>
    <w:rsid w:val="009605F3"/>
    <w:rsid w:val="009641BA"/>
    <w:rsid w:val="009649CA"/>
    <w:rsid w:val="00966A4E"/>
    <w:rsid w:val="009734B0"/>
    <w:rsid w:val="00973901"/>
    <w:rsid w:val="00973E6A"/>
    <w:rsid w:val="00973F92"/>
    <w:rsid w:val="00975417"/>
    <w:rsid w:val="00975856"/>
    <w:rsid w:val="0097692F"/>
    <w:rsid w:val="009779FB"/>
    <w:rsid w:val="00977E0A"/>
    <w:rsid w:val="00983016"/>
    <w:rsid w:val="009831BF"/>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C0FFD"/>
    <w:rsid w:val="009C6C9C"/>
    <w:rsid w:val="009D11D0"/>
    <w:rsid w:val="009D2C3E"/>
    <w:rsid w:val="009D2DE3"/>
    <w:rsid w:val="009E0F9F"/>
    <w:rsid w:val="009E22E8"/>
    <w:rsid w:val="009E5634"/>
    <w:rsid w:val="009F0F88"/>
    <w:rsid w:val="009F1FE7"/>
    <w:rsid w:val="009F4075"/>
    <w:rsid w:val="00A016F1"/>
    <w:rsid w:val="00A01802"/>
    <w:rsid w:val="00A04F1D"/>
    <w:rsid w:val="00A0694D"/>
    <w:rsid w:val="00A074C4"/>
    <w:rsid w:val="00A16674"/>
    <w:rsid w:val="00A17F66"/>
    <w:rsid w:val="00A2142D"/>
    <w:rsid w:val="00A2468D"/>
    <w:rsid w:val="00A3089B"/>
    <w:rsid w:val="00A311CB"/>
    <w:rsid w:val="00A35742"/>
    <w:rsid w:val="00A3743A"/>
    <w:rsid w:val="00A4127A"/>
    <w:rsid w:val="00A511AA"/>
    <w:rsid w:val="00A519A6"/>
    <w:rsid w:val="00A5212C"/>
    <w:rsid w:val="00A53944"/>
    <w:rsid w:val="00A54B78"/>
    <w:rsid w:val="00A55129"/>
    <w:rsid w:val="00A612E5"/>
    <w:rsid w:val="00A647DC"/>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0BF7"/>
    <w:rsid w:val="00AC3381"/>
    <w:rsid w:val="00AC7B77"/>
    <w:rsid w:val="00AD0C25"/>
    <w:rsid w:val="00AD2D60"/>
    <w:rsid w:val="00AD3234"/>
    <w:rsid w:val="00AD4DC6"/>
    <w:rsid w:val="00AD55E2"/>
    <w:rsid w:val="00AD5D20"/>
    <w:rsid w:val="00AE011F"/>
    <w:rsid w:val="00AE0282"/>
    <w:rsid w:val="00AE4FEC"/>
    <w:rsid w:val="00AF2DB3"/>
    <w:rsid w:val="00AF36E6"/>
    <w:rsid w:val="00AF5DD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2EE8"/>
    <w:rsid w:val="00B67C6B"/>
    <w:rsid w:val="00B732C6"/>
    <w:rsid w:val="00B74A3F"/>
    <w:rsid w:val="00B81426"/>
    <w:rsid w:val="00B83468"/>
    <w:rsid w:val="00B8686D"/>
    <w:rsid w:val="00B94513"/>
    <w:rsid w:val="00B94FC4"/>
    <w:rsid w:val="00B952E0"/>
    <w:rsid w:val="00B9628D"/>
    <w:rsid w:val="00BA195D"/>
    <w:rsid w:val="00BA2464"/>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2610"/>
    <w:rsid w:val="00C36102"/>
    <w:rsid w:val="00C36CB7"/>
    <w:rsid w:val="00C36E6B"/>
    <w:rsid w:val="00C42685"/>
    <w:rsid w:val="00C45099"/>
    <w:rsid w:val="00C45720"/>
    <w:rsid w:val="00C52BAF"/>
    <w:rsid w:val="00C62923"/>
    <w:rsid w:val="00C65FE2"/>
    <w:rsid w:val="00C661BA"/>
    <w:rsid w:val="00C714D0"/>
    <w:rsid w:val="00C74E45"/>
    <w:rsid w:val="00C75C81"/>
    <w:rsid w:val="00C778F0"/>
    <w:rsid w:val="00C83443"/>
    <w:rsid w:val="00C83E9A"/>
    <w:rsid w:val="00C86494"/>
    <w:rsid w:val="00C91AEC"/>
    <w:rsid w:val="00C92D40"/>
    <w:rsid w:val="00C94A90"/>
    <w:rsid w:val="00C95CBB"/>
    <w:rsid w:val="00C9668F"/>
    <w:rsid w:val="00C97CE1"/>
    <w:rsid w:val="00C97F08"/>
    <w:rsid w:val="00CA3A1A"/>
    <w:rsid w:val="00CA40E8"/>
    <w:rsid w:val="00CA62A0"/>
    <w:rsid w:val="00CB046B"/>
    <w:rsid w:val="00CB142A"/>
    <w:rsid w:val="00CB4257"/>
    <w:rsid w:val="00CC6603"/>
    <w:rsid w:val="00CD3664"/>
    <w:rsid w:val="00CD5304"/>
    <w:rsid w:val="00CD7944"/>
    <w:rsid w:val="00CE15AA"/>
    <w:rsid w:val="00CE2256"/>
    <w:rsid w:val="00CF2561"/>
    <w:rsid w:val="00CF3733"/>
    <w:rsid w:val="00CF51E4"/>
    <w:rsid w:val="00CF6D62"/>
    <w:rsid w:val="00D011DB"/>
    <w:rsid w:val="00D03F0D"/>
    <w:rsid w:val="00D05D53"/>
    <w:rsid w:val="00D137CA"/>
    <w:rsid w:val="00D13815"/>
    <w:rsid w:val="00D1670E"/>
    <w:rsid w:val="00D23D9F"/>
    <w:rsid w:val="00D2685F"/>
    <w:rsid w:val="00D26F47"/>
    <w:rsid w:val="00D312F8"/>
    <w:rsid w:val="00D33F84"/>
    <w:rsid w:val="00D42F4A"/>
    <w:rsid w:val="00D43DA3"/>
    <w:rsid w:val="00D5120F"/>
    <w:rsid w:val="00D513DD"/>
    <w:rsid w:val="00D5290B"/>
    <w:rsid w:val="00D5345F"/>
    <w:rsid w:val="00D550C1"/>
    <w:rsid w:val="00D55EB0"/>
    <w:rsid w:val="00D56A60"/>
    <w:rsid w:val="00D60453"/>
    <w:rsid w:val="00D706D7"/>
    <w:rsid w:val="00D7209F"/>
    <w:rsid w:val="00D804FE"/>
    <w:rsid w:val="00D8248E"/>
    <w:rsid w:val="00D8362A"/>
    <w:rsid w:val="00D83AAA"/>
    <w:rsid w:val="00D8539B"/>
    <w:rsid w:val="00D85968"/>
    <w:rsid w:val="00D92A85"/>
    <w:rsid w:val="00D95759"/>
    <w:rsid w:val="00D96B74"/>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673F"/>
    <w:rsid w:val="00DE6F2C"/>
    <w:rsid w:val="00DE7EEB"/>
    <w:rsid w:val="00DF33A4"/>
    <w:rsid w:val="00DF711A"/>
    <w:rsid w:val="00DF7D72"/>
    <w:rsid w:val="00E0066A"/>
    <w:rsid w:val="00E00C4B"/>
    <w:rsid w:val="00E03479"/>
    <w:rsid w:val="00E10C5F"/>
    <w:rsid w:val="00E138D4"/>
    <w:rsid w:val="00E13953"/>
    <w:rsid w:val="00E13B34"/>
    <w:rsid w:val="00E14364"/>
    <w:rsid w:val="00E156B9"/>
    <w:rsid w:val="00E171B2"/>
    <w:rsid w:val="00E21AC0"/>
    <w:rsid w:val="00E2478B"/>
    <w:rsid w:val="00E26402"/>
    <w:rsid w:val="00E26ED2"/>
    <w:rsid w:val="00E26F46"/>
    <w:rsid w:val="00E27D10"/>
    <w:rsid w:val="00E32D8E"/>
    <w:rsid w:val="00E36E44"/>
    <w:rsid w:val="00E426C9"/>
    <w:rsid w:val="00E50000"/>
    <w:rsid w:val="00E519D7"/>
    <w:rsid w:val="00E61344"/>
    <w:rsid w:val="00E642CB"/>
    <w:rsid w:val="00E6503D"/>
    <w:rsid w:val="00E66228"/>
    <w:rsid w:val="00E663EB"/>
    <w:rsid w:val="00E67621"/>
    <w:rsid w:val="00E705AE"/>
    <w:rsid w:val="00E76FA9"/>
    <w:rsid w:val="00E77D0A"/>
    <w:rsid w:val="00E80449"/>
    <w:rsid w:val="00E813FC"/>
    <w:rsid w:val="00E85D7D"/>
    <w:rsid w:val="00E86007"/>
    <w:rsid w:val="00E86BED"/>
    <w:rsid w:val="00E878C8"/>
    <w:rsid w:val="00E94DE5"/>
    <w:rsid w:val="00E9613B"/>
    <w:rsid w:val="00E97D43"/>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4214"/>
    <w:rsid w:val="00F96811"/>
    <w:rsid w:val="00F97F60"/>
    <w:rsid w:val="00FA1C24"/>
    <w:rsid w:val="00FA238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5699"/>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A238D"/>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ind w:left="30" w:hanging="1170"/>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tabs>
        <w:tab w:val="left" w:pos="0"/>
      </w:tabs>
      <w:spacing w:before="240"/>
      <w:ind w:left="-1160"/>
    </w:pPr>
    <w:rPr>
      <w:b/>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spacing w:before="0"/>
    </w:pPr>
    <w:rPr>
      <w:b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style>
  <w:style w:type="paragraph" w:styleId="Inhopg5">
    <w:name w:val="toc 5"/>
    <w:basedOn w:val="Standaard"/>
    <w:next w:val="Standaard"/>
    <w:autoRedefine/>
    <w:uiPriority w:val="39"/>
    <w:rsid w:val="00416635"/>
    <w:pPr>
      <w:ind w:left="720"/>
    </w:p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spacing w:line="240" w:lineRule="auto"/>
      <w:ind w:left="1200"/>
    </w:pPr>
    <w:rPr>
      <w:rFonts w:ascii="Times New Roman" w:hAnsi="Times New Roman"/>
      <w:sz w:val="24"/>
    </w:rPr>
  </w:style>
  <w:style w:type="paragraph" w:styleId="Inhopg7">
    <w:name w:val="toc 7"/>
    <w:basedOn w:val="Standaard"/>
    <w:next w:val="Standaard"/>
    <w:autoRedefine/>
    <w:uiPriority w:val="39"/>
    <w:rsid w:val="00416635"/>
    <w:pPr>
      <w:spacing w:line="240" w:lineRule="auto"/>
      <w:ind w:left="1440"/>
    </w:pPr>
    <w:rPr>
      <w:rFonts w:ascii="Times New Roman" w:hAnsi="Times New Roman"/>
      <w:sz w:val="24"/>
    </w:rPr>
  </w:style>
  <w:style w:type="paragraph" w:styleId="Inhopg8">
    <w:name w:val="toc 8"/>
    <w:basedOn w:val="Standaard"/>
    <w:next w:val="Standaard"/>
    <w:autoRedefine/>
    <w:uiPriority w:val="39"/>
    <w:rsid w:val="00416635"/>
    <w:pPr>
      <w:spacing w:line="240" w:lineRule="auto"/>
      <w:ind w:left="1680"/>
    </w:pPr>
    <w:rPr>
      <w:rFonts w:ascii="Times New Roman" w:hAnsi="Times New Roman"/>
      <w:sz w:val="24"/>
    </w:rPr>
  </w:style>
  <w:style w:type="paragraph" w:styleId="Inhopg9">
    <w:name w:val="toc 9"/>
    <w:basedOn w:val="Standaard"/>
    <w:next w:val="Standaard"/>
    <w:autoRedefine/>
    <w:uiPriority w:val="39"/>
    <w:rsid w:val="00416635"/>
    <w:pPr>
      <w:spacing w:line="240" w:lineRule="auto"/>
      <w:ind w:left="1920"/>
    </w:pPr>
    <w:rPr>
      <w:rFonts w:ascii="Times New Roman" w:hAnsi="Times New Roman"/>
      <w:sz w:val="24"/>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hyperlink" Target="https://webapplicatie.agro.nl/jira/browse/DTV-139"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comments" Target="comments.xm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04BF721D-A902-4D97-A0A8-CCC30EC12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4763</TotalTime>
  <Pages>94</Pages>
  <Words>25198</Words>
  <Characters>138592</Characters>
  <Application>Microsoft Office Word</Application>
  <DocSecurity>0</DocSecurity>
  <Lines>1154</Lines>
  <Paragraphs>326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163464</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Stef Joosten</cp:lastModifiedBy>
  <cp:revision>22</cp:revision>
  <cp:lastPrinted>2008-09-19T14:25:00Z</cp:lastPrinted>
  <dcterms:created xsi:type="dcterms:W3CDTF">2015-07-23T11:32:00Z</dcterms:created>
  <dcterms:modified xsi:type="dcterms:W3CDTF">2015-07-28T07:58:00Z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